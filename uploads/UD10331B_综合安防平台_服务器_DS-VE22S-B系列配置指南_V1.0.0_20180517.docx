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ff6"/>
        <w:tblpPr w:leftFromText="180" w:rightFromText="180" w:vertAnchor="text" w:horzAnchor="margin" w:tblpY="211"/>
        <w:tblW w:w="1218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186"/>
      </w:tblGrid>
      <w:tr w:rsidR="00085010" w14:paraId="61E7D258" w14:textId="77777777" w:rsidTr="00154524">
        <w:trPr>
          <w:trHeight w:val="80"/>
        </w:trPr>
        <w:tc>
          <w:tcPr>
            <w:tcW w:w="12186" w:type="dxa"/>
          </w:tcPr>
          <w:p w14:paraId="521DF25E" w14:textId="77777777" w:rsidR="00085010" w:rsidRDefault="00085010">
            <w:pPr>
              <w:pStyle w:val="afffb"/>
            </w:pPr>
          </w:p>
        </w:tc>
      </w:tr>
      <w:tr w:rsidR="00085010" w14:paraId="05834CAD" w14:textId="77777777" w:rsidTr="00154524">
        <w:trPr>
          <w:trHeight w:val="5640"/>
        </w:trPr>
        <w:tc>
          <w:tcPr>
            <w:tcW w:w="12186" w:type="dxa"/>
          </w:tcPr>
          <w:p w14:paraId="157D5DC7" w14:textId="77777777" w:rsidR="00085010" w:rsidRDefault="00085010">
            <w:pPr>
              <w:pStyle w:val="afffb"/>
            </w:pPr>
          </w:p>
        </w:tc>
      </w:tr>
      <w:tr w:rsidR="00085010" w14:paraId="295C419D" w14:textId="77777777" w:rsidTr="00154524">
        <w:trPr>
          <w:trHeight w:val="80"/>
        </w:trPr>
        <w:tc>
          <w:tcPr>
            <w:tcW w:w="12186" w:type="dxa"/>
          </w:tcPr>
          <w:p w14:paraId="192130DD" w14:textId="77777777" w:rsidR="00085010" w:rsidRDefault="00085010">
            <w:pPr>
              <w:pStyle w:val="afffb"/>
            </w:pPr>
          </w:p>
        </w:tc>
      </w:tr>
      <w:tr w:rsidR="00085010" w14:paraId="6EC15232" w14:textId="77777777" w:rsidTr="00154524">
        <w:trPr>
          <w:trHeight w:val="80"/>
        </w:trPr>
        <w:tc>
          <w:tcPr>
            <w:tcW w:w="12186" w:type="dxa"/>
          </w:tcPr>
          <w:p w14:paraId="534DE7C5" w14:textId="77777777" w:rsidR="00085010" w:rsidRDefault="00E62AA8">
            <w:pPr>
              <w:pStyle w:val="afffb"/>
              <w:rPr>
                <w:sz w:val="48"/>
                <w:szCs w:val="48"/>
              </w:rPr>
            </w:pPr>
            <w:r>
              <w:rPr>
                <w:noProof/>
              </w:rPr>
              <w:drawing>
                <wp:inline distT="0" distB="0" distL="0" distR="0" wp14:anchorId="5AE034F0" wp14:editId="665BCDD3">
                  <wp:extent cx="3969385" cy="552450"/>
                  <wp:effectExtent l="0" t="0" r="0" b="0"/>
                  <wp:docPr id="8" name="图片 8" descr="D:\文档组工作\02_其他资料\模板\标配封面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D:\文档组工作\02_其他资料\模板\标配封面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528" cy="553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010" w14:paraId="57B9C54F" w14:textId="77777777" w:rsidTr="00154524">
        <w:tc>
          <w:tcPr>
            <w:tcW w:w="12186" w:type="dxa"/>
          </w:tcPr>
          <w:p w14:paraId="097B3C02" w14:textId="77777777" w:rsidR="00085010" w:rsidRDefault="00085010">
            <w:pPr>
              <w:pStyle w:val="afffb"/>
              <w:rPr>
                <w:sz w:val="48"/>
                <w:szCs w:val="48"/>
              </w:rPr>
            </w:pPr>
          </w:p>
        </w:tc>
      </w:tr>
      <w:tr w:rsidR="00085010" w14:paraId="1FF637C3" w14:textId="77777777" w:rsidTr="00154524">
        <w:tc>
          <w:tcPr>
            <w:tcW w:w="12186" w:type="dxa"/>
          </w:tcPr>
          <w:p w14:paraId="0CD34477" w14:textId="77777777" w:rsidR="00085010" w:rsidRDefault="008008E3" w:rsidP="00D479E2">
            <w:pPr>
              <w:pStyle w:val="afffb"/>
              <w:ind w:left="3360" w:right="720"/>
              <w:rPr>
                <w:sz w:val="48"/>
                <w:szCs w:val="48"/>
              </w:rPr>
            </w:pPr>
            <w:r w:rsidRPr="00D45520">
              <w:rPr>
                <w:rFonts w:hint="eastAsia"/>
                <w:sz w:val="48"/>
                <w:szCs w:val="48"/>
              </w:rPr>
              <w:t>综合安防平台</w:t>
            </w:r>
            <w:r w:rsidR="00D479E2">
              <w:rPr>
                <w:rFonts w:hint="eastAsia"/>
                <w:sz w:val="48"/>
                <w:szCs w:val="48"/>
              </w:rPr>
              <w:t>（</w:t>
            </w:r>
            <w:r w:rsidR="00D479E2" w:rsidRPr="00D45520">
              <w:rPr>
                <w:rFonts w:hint="eastAsia"/>
                <w:sz w:val="48"/>
                <w:szCs w:val="48"/>
              </w:rPr>
              <w:t>服务器</w:t>
            </w:r>
            <w:r w:rsidR="00D479E2">
              <w:rPr>
                <w:rFonts w:hint="eastAsia"/>
                <w:sz w:val="48"/>
                <w:szCs w:val="48"/>
              </w:rPr>
              <w:t>）</w:t>
            </w:r>
          </w:p>
        </w:tc>
      </w:tr>
      <w:tr w:rsidR="00085010" w14:paraId="1EDF8B35" w14:textId="77777777" w:rsidTr="00154524">
        <w:tc>
          <w:tcPr>
            <w:tcW w:w="12186" w:type="dxa"/>
          </w:tcPr>
          <w:p w14:paraId="43C605F6" w14:textId="77777777" w:rsidR="00085010" w:rsidRDefault="00E62AA8">
            <w:pPr>
              <w:pStyle w:val="afffb"/>
              <w:ind w:right="720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配置指南</w:t>
            </w:r>
          </w:p>
        </w:tc>
      </w:tr>
    </w:tbl>
    <w:p w14:paraId="00EC25C2" w14:textId="77777777" w:rsidR="00085010" w:rsidRDefault="00085010">
      <w:pPr>
        <w:pStyle w:val="afffb"/>
        <w:sectPr w:rsidR="00085010">
          <w:pgSz w:w="11907" w:h="16840"/>
          <w:pgMar w:top="0" w:right="0" w:bottom="0" w:left="0" w:header="0" w:footer="0" w:gutter="0"/>
          <w:pgNumType w:fmt="lowerRoman"/>
          <w:cols w:space="425"/>
          <w:docGrid w:linePitch="312"/>
        </w:sectPr>
      </w:pPr>
    </w:p>
    <w:p w14:paraId="7E712B1C" w14:textId="77777777" w:rsidR="00085010" w:rsidRDefault="00E62AA8">
      <w:pPr>
        <w:pStyle w:val="Cover"/>
      </w:pPr>
      <w:r>
        <w:rPr>
          <w:rFonts w:hint="eastAsia"/>
        </w:rPr>
        <w:lastRenderedPageBreak/>
        <w:t>版权所有</w:t>
      </w:r>
      <w:r>
        <w:t>©</w:t>
      </w:r>
      <w:r>
        <w:rPr>
          <w:rFonts w:hint="eastAsia"/>
        </w:rPr>
        <w:t>杭州海康威视数字技术股份有限公司</w:t>
      </w:r>
      <w:r>
        <w:t>2018</w:t>
      </w:r>
      <w:r>
        <w:rPr>
          <w:rFonts w:hint="eastAsia"/>
        </w:rPr>
        <w:t>。保留一切权利。</w:t>
      </w:r>
    </w:p>
    <w:p w14:paraId="568FD4BF" w14:textId="77777777" w:rsidR="00085010" w:rsidRDefault="00E62AA8">
      <w:pPr>
        <w:pStyle w:val="CoverText"/>
        <w:jc w:val="left"/>
      </w:pPr>
      <w:r>
        <w:rPr>
          <w:rFonts w:hint="eastAsia"/>
        </w:rPr>
        <w:t>本手册的任何部分，包括文字、图片、图形等均归属于杭州海康威视数字技术股份有限公司或其子公司（以下简称“本公司”或“海康威视”）。未经书面许可，任何单位和个人不得以任何方式摘录、复制、翻译、修改本手册的全部或部分。除非另有约定，本公司不对本手册提供任何明示或默示的声明或保证。</w:t>
      </w:r>
    </w:p>
    <w:p w14:paraId="66E18744" w14:textId="77777777" w:rsidR="00085010" w:rsidRPr="0002495C" w:rsidRDefault="00085010">
      <w:pPr>
        <w:pStyle w:val="CoverText"/>
        <w:jc w:val="left"/>
      </w:pPr>
    </w:p>
    <w:p w14:paraId="750F1A69" w14:textId="77777777" w:rsidR="00085010" w:rsidRDefault="00E62AA8">
      <w:pPr>
        <w:pStyle w:val="Cover"/>
      </w:pPr>
      <w:r>
        <w:rPr>
          <w:rFonts w:hint="eastAsia"/>
        </w:rPr>
        <w:t>关于本手册</w:t>
      </w:r>
    </w:p>
    <w:p w14:paraId="5F751EC3" w14:textId="77777777" w:rsidR="00085010" w:rsidRDefault="00E62AA8">
      <w:pPr>
        <w:pStyle w:val="CoverText"/>
        <w:jc w:val="left"/>
      </w:pPr>
      <w:r>
        <w:rPr>
          <w:rFonts w:hint="eastAsia"/>
        </w:rPr>
        <w:t>本手册描述的产品仅供中国大陆地区销售和使用。</w:t>
      </w:r>
    </w:p>
    <w:p w14:paraId="2B29F8FB" w14:textId="77777777" w:rsidR="00085010" w:rsidRDefault="00E62AA8">
      <w:pPr>
        <w:pStyle w:val="CoverText"/>
        <w:jc w:val="left"/>
      </w:pPr>
      <w:r>
        <w:rPr>
          <w:rFonts w:hint="eastAsia"/>
        </w:rPr>
        <w:t>本手册作为指导使用。手册中所提供照片、图形、图表和插图等，仅用于解释和说明目的，与具体产品可能存在差异，请以实物为准。因产品版本升级或其他需要，本公司可能对本手册进行更新，如您需要最新版手册，请您登录公司官网查阅（</w:t>
      </w:r>
      <w:hyperlink r:id="rId10" w:history="1">
        <w:r>
          <w:rPr>
            <w:rStyle w:val="afff3"/>
            <w:rFonts w:hint="eastAsia"/>
          </w:rPr>
          <w:t>www.hikvision.com</w:t>
        </w:r>
      </w:hyperlink>
      <w:r>
        <w:rPr>
          <w:rFonts w:hint="eastAsia"/>
        </w:rPr>
        <w:t>）。</w:t>
      </w:r>
    </w:p>
    <w:p w14:paraId="04417C5F" w14:textId="77777777" w:rsidR="00085010" w:rsidRDefault="00E62AA8">
      <w:pPr>
        <w:pStyle w:val="CoverText"/>
        <w:jc w:val="left"/>
      </w:pPr>
      <w:r>
        <w:rPr>
          <w:rFonts w:hint="eastAsia"/>
        </w:rPr>
        <w:t>海康威视建议您在专业人员的指导下使用本手册。</w:t>
      </w:r>
    </w:p>
    <w:p w14:paraId="5F4CEB0D" w14:textId="77777777" w:rsidR="00085010" w:rsidRDefault="00085010">
      <w:pPr>
        <w:pStyle w:val="CoverText"/>
        <w:jc w:val="left"/>
      </w:pPr>
    </w:p>
    <w:p w14:paraId="24E247D0" w14:textId="77777777" w:rsidR="00085010" w:rsidRDefault="00E62AA8">
      <w:pPr>
        <w:pStyle w:val="Cover"/>
      </w:pPr>
      <w:r>
        <w:rPr>
          <w:rFonts w:hint="eastAsia"/>
        </w:rPr>
        <w:t>商标声明</w:t>
      </w:r>
    </w:p>
    <w:p w14:paraId="17E9B43B" w14:textId="77777777" w:rsidR="00085010" w:rsidRDefault="00E62AA8">
      <w:pPr>
        <w:pStyle w:val="CoverText"/>
        <w:jc w:val="left"/>
      </w:pPr>
      <w:r>
        <w:rPr>
          <w:rFonts w:hint="eastAsia"/>
          <w:noProof/>
        </w:rPr>
        <w:drawing>
          <wp:inline distT="0" distB="0" distL="0" distR="0" wp14:anchorId="6AF41468" wp14:editId="30BFC42E">
            <wp:extent cx="1619885" cy="139065"/>
            <wp:effectExtent l="0" t="0" r="0" b="0"/>
            <wp:docPr id="1" name="图片 1" descr="D:\文档组工作\02_其他资料\模板\海康标志-中英组合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文档组工作\02_其他资料\模板\海康标志-中英组合-0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3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为海康威视的注册商标。本手册涉及的其他商标由其所有人各自拥有。</w:t>
      </w:r>
    </w:p>
    <w:p w14:paraId="7BB401B7" w14:textId="77777777" w:rsidR="00085010" w:rsidRDefault="00085010">
      <w:pPr>
        <w:pStyle w:val="Cover"/>
      </w:pPr>
    </w:p>
    <w:p w14:paraId="43B2B1DB" w14:textId="77777777" w:rsidR="00085010" w:rsidRDefault="00E62AA8">
      <w:pPr>
        <w:pStyle w:val="Cover"/>
      </w:pPr>
      <w:r>
        <w:rPr>
          <w:rFonts w:hint="eastAsia"/>
        </w:rPr>
        <w:t>责任声明</w:t>
      </w:r>
    </w:p>
    <w:p w14:paraId="395DF973" w14:textId="77777777" w:rsidR="00085010" w:rsidRDefault="00E62AA8">
      <w:pPr>
        <w:pStyle w:val="Coverlist"/>
        <w:jc w:val="left"/>
      </w:pPr>
      <w:r>
        <w:rPr>
          <w:rFonts w:hint="eastAsia"/>
        </w:rPr>
        <w:t>在法律允许的最大范围内，本手册所描述的产品（含其硬件、软件、固件等）均“按照现状”提供，可能存在瑕疵、错误或故障，本公司不提供任何形式的明示或默示保证，包括但不限于适销性、质量满意度、适合特定目的、不侵犯第三方权利等保证；亦不对使用本手册或使用本公司产品导致的任何特殊、附带、偶然或间接的损害进行赔偿，包括但不限于商业利润损失、数据或文档丢失产生的损失。</w:t>
      </w:r>
    </w:p>
    <w:p w14:paraId="653770EA" w14:textId="77777777" w:rsidR="00085010" w:rsidRDefault="00E62AA8">
      <w:pPr>
        <w:pStyle w:val="Coverlist"/>
        <w:jc w:val="left"/>
      </w:pPr>
      <w:r>
        <w:rPr>
          <w:rFonts w:hint="eastAsia"/>
        </w:rPr>
        <w:t>若您将产品接入互联网需自担风险，包括但不限于产品可能遭受网络攻击、黑客攻击、病毒感染等，本公司不对因此造成的产品工作异常、信息泄露等问题承担责任，但本公司将及时为您提供产品相关技术支持。</w:t>
      </w:r>
    </w:p>
    <w:p w14:paraId="1AF3AD6E" w14:textId="77777777" w:rsidR="00085010" w:rsidRDefault="00E62AA8">
      <w:pPr>
        <w:pStyle w:val="Coverlist"/>
        <w:jc w:val="left"/>
      </w:pPr>
      <w:r>
        <w:rPr>
          <w:rFonts w:hint="eastAsia"/>
        </w:rPr>
        <w:t>使用本产品时，请您严格遵循适用的法律。若本产品被用于侵犯第三方权利或其他不当用途，本公司概不承担任何责任。</w:t>
      </w:r>
    </w:p>
    <w:p w14:paraId="1151286F" w14:textId="77777777" w:rsidR="00085010" w:rsidRDefault="00E62AA8">
      <w:pPr>
        <w:pStyle w:val="Coverlist"/>
        <w:jc w:val="left"/>
      </w:pPr>
      <w:r>
        <w:rPr>
          <w:rFonts w:hint="eastAsia"/>
        </w:rPr>
        <w:t>如本手册内容与适用的法律相冲突，则以法律规定为准。</w:t>
      </w:r>
    </w:p>
    <w:p w14:paraId="7188EB22" w14:textId="77777777" w:rsidR="00085010" w:rsidRDefault="00085010"/>
    <w:p w14:paraId="2CB17C20" w14:textId="77777777" w:rsidR="00085010" w:rsidRDefault="00085010"/>
    <w:p w14:paraId="2FF3AC5F" w14:textId="77777777" w:rsidR="00085010" w:rsidRDefault="00085010">
      <w:pPr>
        <w:sectPr w:rsidR="00085010">
          <w:headerReference w:type="default" r:id="rId12"/>
          <w:footerReference w:type="default" r:id="rId13"/>
          <w:pgSz w:w="11907" w:h="16840"/>
          <w:pgMar w:top="1701" w:right="1134" w:bottom="1701" w:left="1134" w:header="567" w:footer="567" w:gutter="0"/>
          <w:pgNumType w:fmt="lowerRoman" w:start="1"/>
          <w:cols w:space="425"/>
          <w:docGrid w:linePitch="312"/>
        </w:sectPr>
      </w:pPr>
    </w:p>
    <w:p w14:paraId="32287CB3" w14:textId="77777777" w:rsidR="00085010" w:rsidRDefault="00E62AA8">
      <w:pPr>
        <w:pStyle w:val="A-Contents"/>
      </w:pPr>
      <w:r>
        <w:rPr>
          <w:rFonts w:hint="eastAsia"/>
        </w:rPr>
        <w:lastRenderedPageBreak/>
        <w:t>前</w:t>
      </w:r>
      <w:r>
        <w:rPr>
          <w:rFonts w:hint="eastAsia"/>
        </w:rPr>
        <w:t xml:space="preserve">  </w:t>
      </w:r>
      <w:r>
        <w:rPr>
          <w:rFonts w:hint="eastAsia"/>
        </w:rPr>
        <w:t>言</w:t>
      </w:r>
    </w:p>
    <w:p w14:paraId="56449DBE" w14:textId="77777777" w:rsidR="00085010" w:rsidRDefault="00E62AA8">
      <w:r>
        <w:rPr>
          <w:rFonts w:hint="eastAsia"/>
        </w:rPr>
        <w:t>本节内容的目的是确保用户通过本手册能够正确使用产品，以避免操作中的危险或财产损失。在使用此产品之前，请认真阅读产品手册并妥善保存以备日后参考。</w:t>
      </w:r>
    </w:p>
    <w:p w14:paraId="21645D23" w14:textId="77777777" w:rsidR="00085010" w:rsidRDefault="00E62AA8">
      <w:pPr>
        <w:pStyle w:val="AboutThisChapter"/>
        <w:rPr>
          <w:lang w:eastAsia="zh-CN"/>
        </w:rPr>
      </w:pPr>
      <w:r>
        <w:rPr>
          <w:rFonts w:hint="eastAsia"/>
        </w:rPr>
        <w:t>资料获取</w:t>
      </w:r>
    </w:p>
    <w:p w14:paraId="2255DCC3" w14:textId="77777777" w:rsidR="00085010" w:rsidRDefault="00E62AA8">
      <w:r>
        <w:rPr>
          <w:rFonts w:hint="eastAsia"/>
        </w:rPr>
        <w:t>访问本公司官网（</w:t>
      </w:r>
      <w:r>
        <w:rPr>
          <w:rFonts w:ascii="Arial" w:hAnsi="Arial"/>
          <w:color w:val="0000FF"/>
        </w:rPr>
        <w:t>www.hikvision.com</w:t>
      </w:r>
      <w:r>
        <w:rPr>
          <w:rFonts w:hint="eastAsia"/>
        </w:rPr>
        <w:t>）获取说明书、应用工具和开发资料。</w:t>
      </w:r>
    </w:p>
    <w:p w14:paraId="5302DE89" w14:textId="77777777" w:rsidR="00085010" w:rsidRDefault="00E62AA8">
      <w:pPr>
        <w:pStyle w:val="AboutThisChapter"/>
        <w:rPr>
          <w:lang w:eastAsia="zh-CN"/>
        </w:rPr>
      </w:pPr>
      <w:r>
        <w:rPr>
          <w:rFonts w:hint="eastAsia"/>
          <w:lang w:eastAsia="zh-CN"/>
        </w:rPr>
        <w:t>读者对象</w:t>
      </w:r>
    </w:p>
    <w:p w14:paraId="3020025D" w14:textId="77777777" w:rsidR="00085010" w:rsidRDefault="00E62AA8">
      <w:pPr>
        <w:pStyle w:val="ItemList"/>
      </w:pPr>
      <w:bookmarkStart w:id="0" w:name="OLE_LINK5"/>
      <w:bookmarkStart w:id="1" w:name="OLE_LINK6"/>
      <w:r>
        <w:rPr>
          <w:rFonts w:hint="eastAsia"/>
        </w:rPr>
        <w:t>技术支持工程师</w:t>
      </w:r>
    </w:p>
    <w:p w14:paraId="57078665" w14:textId="77777777" w:rsidR="00085010" w:rsidRDefault="00E62AA8">
      <w:pPr>
        <w:pStyle w:val="ItemList"/>
      </w:pPr>
      <w:r>
        <w:rPr>
          <w:rFonts w:hint="eastAsia"/>
        </w:rPr>
        <w:t>维护工程师</w:t>
      </w:r>
      <w:bookmarkEnd w:id="0"/>
      <w:bookmarkEnd w:id="1"/>
    </w:p>
    <w:p w14:paraId="56BBBE03" w14:textId="77777777" w:rsidR="00085010" w:rsidRDefault="00E62AA8">
      <w:pPr>
        <w:pStyle w:val="AboutThisChapter"/>
        <w:rPr>
          <w:lang w:eastAsia="zh-CN"/>
        </w:rPr>
      </w:pPr>
      <w:r>
        <w:rPr>
          <w:rFonts w:hint="eastAsia"/>
          <w:lang w:eastAsia="zh-CN"/>
        </w:rPr>
        <w:t>符号约定</w:t>
      </w:r>
    </w:p>
    <w:p w14:paraId="7B755373" w14:textId="77777777" w:rsidR="00085010" w:rsidRDefault="00E62AA8">
      <w:r>
        <w:rPr>
          <w:rFonts w:hint="eastAsia"/>
        </w:rPr>
        <w:t>对于文档中出现的符号，说明如下所示。</w:t>
      </w:r>
    </w:p>
    <w:tbl>
      <w:tblPr>
        <w:tblStyle w:val="table"/>
        <w:tblW w:w="8840" w:type="dxa"/>
        <w:tblLayout w:type="fixed"/>
        <w:tblLook w:val="04A0" w:firstRow="1" w:lastRow="0" w:firstColumn="1" w:lastColumn="0" w:noHBand="0" w:noVBand="1"/>
      </w:tblPr>
      <w:tblGrid>
        <w:gridCol w:w="1928"/>
        <w:gridCol w:w="6912"/>
      </w:tblGrid>
      <w:tr w:rsidR="00085010" w14:paraId="0184DB8B" w14:textId="77777777" w:rsidTr="00085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8" w:type="dxa"/>
          </w:tcPr>
          <w:p w14:paraId="5F0F653A" w14:textId="77777777" w:rsidR="00085010" w:rsidRDefault="00E62AA8">
            <w:pPr>
              <w:pStyle w:val="TableHeading"/>
            </w:pPr>
            <w:r>
              <w:rPr>
                <w:rFonts w:hint="eastAsia"/>
              </w:rPr>
              <w:t>符号</w:t>
            </w:r>
          </w:p>
        </w:tc>
        <w:tc>
          <w:tcPr>
            <w:tcW w:w="6912" w:type="dxa"/>
          </w:tcPr>
          <w:p w14:paraId="6CAB450C" w14:textId="77777777" w:rsidR="00085010" w:rsidRDefault="00E62AA8">
            <w:pPr>
              <w:pStyle w:val="TableHeading"/>
            </w:pPr>
            <w:r>
              <w:rPr>
                <w:rFonts w:hint="eastAsia"/>
              </w:rPr>
              <w:t>说明</w:t>
            </w:r>
          </w:p>
        </w:tc>
      </w:tr>
      <w:tr w:rsidR="00085010" w14:paraId="2F81A567" w14:textId="77777777" w:rsidTr="00085010">
        <w:tc>
          <w:tcPr>
            <w:tcW w:w="1928" w:type="dxa"/>
            <w:vAlign w:val="center"/>
          </w:tcPr>
          <w:p w14:paraId="60E71279" w14:textId="77777777" w:rsidR="00085010" w:rsidRDefault="00E62AA8">
            <w:pPr>
              <w:pStyle w:val="TableText"/>
            </w:pPr>
            <w:r>
              <w:rPr>
                <w:snapToGrid/>
              </w:rPr>
              <w:drawing>
                <wp:inline distT="0" distB="0" distL="0" distR="0" wp14:anchorId="47D5EFDA" wp14:editId="755F618C">
                  <wp:extent cx="634365" cy="252095"/>
                  <wp:effectExtent l="0" t="0" r="0" b="0"/>
                  <wp:docPr id="16" name="图片 16" descr="E:\05_流程执行与建设\11_模版制作\图标\说明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E:\05_流程执行与建设\11_模版制作\图标\说明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14" cy="252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  <w:vAlign w:val="center"/>
          </w:tcPr>
          <w:p w14:paraId="1BBCA7E4" w14:textId="77777777" w:rsidR="00085010" w:rsidRDefault="00E62AA8">
            <w:pPr>
              <w:pStyle w:val="TableText"/>
            </w:pPr>
            <w:r>
              <w:rPr>
                <w:rFonts w:hint="eastAsia"/>
              </w:rPr>
              <w:t>说明类文字，表示对正文的补充和解释。</w:t>
            </w:r>
          </w:p>
        </w:tc>
      </w:tr>
      <w:tr w:rsidR="00085010" w14:paraId="1F0D562A" w14:textId="77777777" w:rsidTr="00085010">
        <w:tc>
          <w:tcPr>
            <w:tcW w:w="1928" w:type="dxa"/>
            <w:vAlign w:val="center"/>
          </w:tcPr>
          <w:p w14:paraId="1BB33683" w14:textId="77777777" w:rsidR="00085010" w:rsidRDefault="00E62AA8">
            <w:pPr>
              <w:pStyle w:val="TableText"/>
            </w:pPr>
            <w:r>
              <w:rPr>
                <w:snapToGrid/>
              </w:rPr>
              <w:drawing>
                <wp:inline distT="0" distB="0" distL="0" distR="0" wp14:anchorId="672E3284" wp14:editId="7254D920">
                  <wp:extent cx="652780" cy="311150"/>
                  <wp:effectExtent l="0" t="0" r="0" b="0"/>
                  <wp:docPr id="18" name="图片 18" descr="E:\05_流程执行与建设\11_模版制作\图标\注意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E:\05_流程执行与建设\11_模版制作\图标\注意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884" cy="316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  <w:vAlign w:val="center"/>
          </w:tcPr>
          <w:p w14:paraId="453F0E1D" w14:textId="77777777" w:rsidR="00085010" w:rsidRDefault="00E62AA8">
            <w:pPr>
              <w:pStyle w:val="TableText"/>
            </w:pPr>
            <w:r>
              <w:rPr>
                <w:rFonts w:hint="eastAsia"/>
              </w:rPr>
              <w:t>注意类文字，表示提醒用户一些重要的操作或者防范潜在的伤害和财产损失危险。</w:t>
            </w:r>
          </w:p>
        </w:tc>
      </w:tr>
      <w:tr w:rsidR="00085010" w14:paraId="57F44AC8" w14:textId="77777777" w:rsidTr="00085010">
        <w:tc>
          <w:tcPr>
            <w:tcW w:w="1928" w:type="dxa"/>
            <w:vAlign w:val="center"/>
          </w:tcPr>
          <w:p w14:paraId="5DAF44C0" w14:textId="77777777" w:rsidR="00085010" w:rsidRDefault="00E62AA8">
            <w:pPr>
              <w:pStyle w:val="TableText"/>
            </w:pPr>
            <w:r>
              <w:rPr>
                <w:snapToGrid/>
              </w:rPr>
              <w:drawing>
                <wp:inline distT="0" distB="0" distL="0" distR="0" wp14:anchorId="3C1AA566" wp14:editId="65480ECC">
                  <wp:extent cx="652780" cy="317500"/>
                  <wp:effectExtent l="0" t="0" r="0" b="6350"/>
                  <wp:docPr id="20" name="图片 20" descr="E:\05_流程执行与建设\11_模版制作\图标\警告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E:\05_流程执行与建设\11_模版制作\图标\警告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236" cy="318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  <w:vAlign w:val="center"/>
          </w:tcPr>
          <w:p w14:paraId="27ED5C22" w14:textId="77777777" w:rsidR="00085010" w:rsidRDefault="00E62AA8">
            <w:pPr>
              <w:pStyle w:val="TableText"/>
            </w:pPr>
            <w:r>
              <w:rPr>
                <w:rFonts w:hint="eastAsia"/>
              </w:rPr>
              <w:t>警告类文字，表示有潜在风险，如果不加避免，有可能造成伤害事故、设备损坏或业务中断。</w:t>
            </w:r>
          </w:p>
        </w:tc>
      </w:tr>
      <w:tr w:rsidR="00085010" w14:paraId="0FB7360B" w14:textId="77777777" w:rsidTr="00085010">
        <w:tc>
          <w:tcPr>
            <w:tcW w:w="1928" w:type="dxa"/>
            <w:vAlign w:val="center"/>
          </w:tcPr>
          <w:p w14:paraId="51E5D0F8" w14:textId="77777777" w:rsidR="00085010" w:rsidRDefault="00E62AA8">
            <w:pPr>
              <w:pStyle w:val="TableText"/>
            </w:pPr>
            <w:r>
              <w:rPr>
                <w:snapToGrid/>
              </w:rPr>
              <w:drawing>
                <wp:inline distT="0" distB="0" distL="0" distR="0" wp14:anchorId="186C92A9" wp14:editId="18431C1D">
                  <wp:extent cx="632460" cy="293370"/>
                  <wp:effectExtent l="0" t="0" r="0" b="0"/>
                  <wp:docPr id="34" name="图片 34" descr="E:\05_流程执行与建设\11_模版制作\图标\危险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E:\05_流程执行与建设\11_模版制作\图标\危险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16" cy="294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  <w:vAlign w:val="center"/>
          </w:tcPr>
          <w:p w14:paraId="788E8CA9" w14:textId="77777777" w:rsidR="00085010" w:rsidRDefault="00E62AA8">
            <w:pPr>
              <w:pStyle w:val="TableText"/>
            </w:pPr>
            <w:r>
              <w:rPr>
                <w:rFonts w:hint="eastAsia"/>
              </w:rPr>
              <w:t>危险类文字，表示有高度潜在风险，如果不加避免，有可能造成人员伤亡的重大危险。</w:t>
            </w:r>
          </w:p>
        </w:tc>
      </w:tr>
    </w:tbl>
    <w:p w14:paraId="02A10736" w14:textId="77777777" w:rsidR="00085010" w:rsidRDefault="00085010"/>
    <w:p w14:paraId="769E5378" w14:textId="77777777" w:rsidR="00085010" w:rsidRDefault="00085010">
      <w:pPr>
        <w:sectPr w:rsidR="00085010">
          <w:headerReference w:type="even" r:id="rId18"/>
          <w:pgSz w:w="11907" w:h="16840"/>
          <w:pgMar w:top="1701" w:right="1134" w:bottom="1701" w:left="1134" w:header="567" w:footer="567" w:gutter="0"/>
          <w:pgNumType w:fmt="lowerRoman"/>
          <w:cols w:space="425"/>
          <w:docGrid w:linePitch="312"/>
        </w:sectPr>
      </w:pPr>
    </w:p>
    <w:p w14:paraId="32F50CEC" w14:textId="77777777" w:rsidR="00085010" w:rsidRDefault="00E62AA8">
      <w:pPr>
        <w:pStyle w:val="A-Contents"/>
      </w:pPr>
      <w:r>
        <w:rPr>
          <w:rFonts w:hint="eastAsia"/>
        </w:rPr>
        <w:lastRenderedPageBreak/>
        <w:t>目</w:t>
      </w:r>
      <w:r>
        <w:rPr>
          <w:rFonts w:hint="eastAsia"/>
        </w:rPr>
        <w:t xml:space="preserve">  </w:t>
      </w:r>
      <w:r>
        <w:rPr>
          <w:rFonts w:hint="eastAsia"/>
        </w:rPr>
        <w:t>录</w:t>
      </w:r>
    </w:p>
    <w:p w14:paraId="7DFD7A8B" w14:textId="77777777" w:rsidR="0002495C" w:rsidRDefault="00E62AA8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bCs w:val="0"/>
          <w:noProof/>
          <w:sz w:val="21"/>
          <w:szCs w:val="22"/>
        </w:rPr>
      </w:pPr>
      <w:r>
        <w:rPr>
          <w:b/>
          <w:bCs w:val="0"/>
        </w:rPr>
        <w:fldChar w:fldCharType="begin"/>
      </w:r>
      <w:r>
        <w:rPr>
          <w:bCs w:val="0"/>
        </w:rPr>
        <w:instrText xml:space="preserve"> TOC \h \z \t "</w:instrText>
      </w:r>
      <w:r>
        <w:rPr>
          <w:bCs w:val="0"/>
        </w:rPr>
        <w:instrText>标题</w:instrText>
      </w:r>
      <w:r>
        <w:rPr>
          <w:bCs w:val="0"/>
        </w:rPr>
        <w:instrText xml:space="preserve"> 1,1,</w:instrText>
      </w:r>
      <w:r>
        <w:rPr>
          <w:bCs w:val="0"/>
        </w:rPr>
        <w:instrText>标题</w:instrText>
      </w:r>
      <w:r>
        <w:rPr>
          <w:bCs w:val="0"/>
        </w:rPr>
        <w:instrText xml:space="preserve"> 2,2,</w:instrText>
      </w:r>
      <w:r>
        <w:rPr>
          <w:bCs w:val="0"/>
        </w:rPr>
        <w:instrText>标题</w:instrText>
      </w:r>
      <w:r>
        <w:rPr>
          <w:bCs w:val="0"/>
        </w:rPr>
        <w:instrText xml:space="preserve"> 3,3,</w:instrText>
      </w:r>
      <w:r>
        <w:rPr>
          <w:bCs w:val="0"/>
        </w:rPr>
        <w:instrText>标题</w:instrText>
      </w:r>
      <w:r>
        <w:rPr>
          <w:bCs w:val="0"/>
        </w:rPr>
        <w:instrText xml:space="preserve"> 7,1,</w:instrText>
      </w:r>
      <w:r>
        <w:rPr>
          <w:bCs w:val="0"/>
        </w:rPr>
        <w:instrText>标题</w:instrText>
      </w:r>
      <w:r>
        <w:rPr>
          <w:bCs w:val="0"/>
        </w:rPr>
        <w:instrText xml:space="preserve"> 8,2,</w:instrText>
      </w:r>
      <w:r>
        <w:rPr>
          <w:bCs w:val="0"/>
        </w:rPr>
        <w:instrText>标题</w:instrText>
      </w:r>
      <w:r>
        <w:rPr>
          <w:bCs w:val="0"/>
        </w:rPr>
        <w:instrText xml:space="preserve"> 9,3,Heading1 No Number,1" </w:instrText>
      </w:r>
      <w:r>
        <w:rPr>
          <w:b/>
          <w:bCs w:val="0"/>
        </w:rPr>
        <w:fldChar w:fldCharType="separate"/>
      </w:r>
      <w:hyperlink w:anchor="_Toc514869976" w:history="1">
        <w:r w:rsidR="0002495C" w:rsidRPr="00B81EAD">
          <w:rPr>
            <w:rStyle w:val="a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第</w:t>
        </w:r>
        <w:r w:rsidR="0002495C" w:rsidRPr="00B81EAD">
          <w:rPr>
            <w:rStyle w:val="a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02495C" w:rsidRPr="00B81EAD">
          <w:rPr>
            <w:rStyle w:val="a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章</w:t>
        </w:r>
        <w:r w:rsidR="0002495C" w:rsidRPr="00B81EAD">
          <w:rPr>
            <w:rStyle w:val="afff3"/>
            <w:noProof/>
          </w:rPr>
          <w:t xml:space="preserve"> </w:t>
        </w:r>
        <w:r w:rsidR="0002495C" w:rsidRPr="00B81EAD">
          <w:rPr>
            <w:rStyle w:val="afff3"/>
            <w:noProof/>
          </w:rPr>
          <w:t>产品简介</w:t>
        </w:r>
        <w:r w:rsidR="0002495C">
          <w:rPr>
            <w:noProof/>
            <w:webHidden/>
          </w:rPr>
          <w:tab/>
        </w:r>
        <w:r w:rsidR="0002495C">
          <w:rPr>
            <w:noProof/>
            <w:webHidden/>
          </w:rPr>
          <w:fldChar w:fldCharType="begin"/>
        </w:r>
        <w:r w:rsidR="0002495C">
          <w:rPr>
            <w:noProof/>
            <w:webHidden/>
          </w:rPr>
          <w:instrText xml:space="preserve"> PAGEREF _Toc514869976 \h </w:instrText>
        </w:r>
        <w:r w:rsidR="0002495C">
          <w:rPr>
            <w:noProof/>
            <w:webHidden/>
          </w:rPr>
        </w:r>
        <w:r w:rsidR="0002495C">
          <w:rPr>
            <w:noProof/>
            <w:webHidden/>
          </w:rPr>
          <w:fldChar w:fldCharType="separate"/>
        </w:r>
        <w:r w:rsidR="00246B3A">
          <w:rPr>
            <w:noProof/>
            <w:webHidden/>
          </w:rPr>
          <w:t>6</w:t>
        </w:r>
        <w:r w:rsidR="0002495C">
          <w:rPr>
            <w:noProof/>
            <w:webHidden/>
          </w:rPr>
          <w:fldChar w:fldCharType="end"/>
        </w:r>
      </w:hyperlink>
    </w:p>
    <w:p w14:paraId="00532B46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77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1.1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产品概述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_Toc514869977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6</w:t>
        </w:r>
        <w:r w:rsidR="0002495C">
          <w:rPr>
            <w:webHidden/>
          </w:rPr>
          <w:fldChar w:fldCharType="end"/>
        </w:r>
      </w:hyperlink>
    </w:p>
    <w:p w14:paraId="11AFCAD0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78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1.2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产品特色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_Toc514869978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6</w:t>
        </w:r>
        <w:r w:rsidR="0002495C">
          <w:rPr>
            <w:webHidden/>
          </w:rPr>
          <w:fldChar w:fldCharType="end"/>
        </w:r>
      </w:hyperlink>
    </w:p>
    <w:p w14:paraId="200451C0" w14:textId="77777777" w:rsidR="0002495C" w:rsidRDefault="004A073D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bCs w:val="0"/>
          <w:noProof/>
          <w:sz w:val="21"/>
          <w:szCs w:val="22"/>
        </w:rPr>
      </w:pPr>
      <w:hyperlink w:anchor="_Toc514869979" w:history="1">
        <w:r w:rsidR="0002495C" w:rsidRPr="00B81EAD">
          <w:rPr>
            <w:rStyle w:val="a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第</w:t>
        </w:r>
        <w:r w:rsidR="0002495C" w:rsidRPr="00B81EAD">
          <w:rPr>
            <w:rStyle w:val="a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02495C" w:rsidRPr="00B81EAD">
          <w:rPr>
            <w:rStyle w:val="a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章</w:t>
        </w:r>
        <w:r w:rsidR="0002495C" w:rsidRPr="00B81EAD">
          <w:rPr>
            <w:rStyle w:val="afff3"/>
            <w:noProof/>
          </w:rPr>
          <w:t xml:space="preserve"> </w:t>
        </w:r>
        <w:r w:rsidR="0002495C" w:rsidRPr="00B81EAD">
          <w:rPr>
            <w:rStyle w:val="afff3"/>
            <w:noProof/>
          </w:rPr>
          <w:t>配置</w:t>
        </w:r>
        <w:r w:rsidR="0002495C" w:rsidRPr="00B81EAD">
          <w:rPr>
            <w:rStyle w:val="afff3"/>
            <w:noProof/>
          </w:rPr>
          <w:t>BIOS</w:t>
        </w:r>
        <w:r w:rsidR="0002495C">
          <w:rPr>
            <w:noProof/>
            <w:webHidden/>
          </w:rPr>
          <w:tab/>
        </w:r>
        <w:r w:rsidR="0002495C">
          <w:rPr>
            <w:noProof/>
            <w:webHidden/>
          </w:rPr>
          <w:fldChar w:fldCharType="begin"/>
        </w:r>
        <w:r w:rsidR="0002495C">
          <w:rPr>
            <w:noProof/>
            <w:webHidden/>
          </w:rPr>
          <w:instrText xml:space="preserve"> PAGEREF _Toc514869979 \h </w:instrText>
        </w:r>
        <w:r w:rsidR="0002495C">
          <w:rPr>
            <w:noProof/>
            <w:webHidden/>
          </w:rPr>
        </w:r>
        <w:r w:rsidR="0002495C">
          <w:rPr>
            <w:noProof/>
            <w:webHidden/>
          </w:rPr>
          <w:fldChar w:fldCharType="separate"/>
        </w:r>
        <w:r w:rsidR="00246B3A">
          <w:rPr>
            <w:noProof/>
            <w:webHidden/>
          </w:rPr>
          <w:t>8</w:t>
        </w:r>
        <w:r w:rsidR="0002495C">
          <w:rPr>
            <w:noProof/>
            <w:webHidden/>
          </w:rPr>
          <w:fldChar w:fldCharType="end"/>
        </w:r>
      </w:hyperlink>
    </w:p>
    <w:p w14:paraId="60C0FFD5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80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2.1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进入</w:t>
        </w:r>
        <w:r w:rsidR="0002495C" w:rsidRPr="00B81EAD">
          <w:rPr>
            <w:rStyle w:val="afff3"/>
          </w:rPr>
          <w:t>BIOS Setup</w:t>
        </w:r>
        <w:r w:rsidR="0002495C" w:rsidRPr="00B81EAD">
          <w:rPr>
            <w:rStyle w:val="afff3"/>
          </w:rPr>
          <w:t>界面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_Toc514869980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8</w:t>
        </w:r>
        <w:r w:rsidR="0002495C">
          <w:rPr>
            <w:webHidden/>
          </w:rPr>
          <w:fldChar w:fldCharType="end"/>
        </w:r>
      </w:hyperlink>
    </w:p>
    <w:p w14:paraId="67236C90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81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2.2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设置服务器启动项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_Toc514869981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8</w:t>
        </w:r>
        <w:r w:rsidR="0002495C">
          <w:rPr>
            <w:webHidden/>
          </w:rPr>
          <w:fldChar w:fldCharType="end"/>
        </w:r>
      </w:hyperlink>
    </w:p>
    <w:p w14:paraId="5508B684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82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2.3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设置上电启动模式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_Toc514869982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10</w:t>
        </w:r>
        <w:r w:rsidR="0002495C">
          <w:rPr>
            <w:webHidden/>
          </w:rPr>
          <w:fldChar w:fldCharType="end"/>
        </w:r>
      </w:hyperlink>
    </w:p>
    <w:p w14:paraId="4A4EB680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83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2.4</w:t>
        </w:r>
        <w:r w:rsidR="0002495C" w:rsidRPr="00B81EAD">
          <w:rPr>
            <w:rStyle w:val="afff3"/>
          </w:rPr>
          <w:t xml:space="preserve"> BIOS</w:t>
        </w:r>
        <w:r w:rsidR="0002495C" w:rsidRPr="00B81EAD">
          <w:rPr>
            <w:rStyle w:val="afff3"/>
          </w:rPr>
          <w:t>界面功能介绍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_Toc514869983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11</w:t>
        </w:r>
        <w:r w:rsidR="0002495C">
          <w:rPr>
            <w:webHidden/>
          </w:rPr>
          <w:fldChar w:fldCharType="end"/>
        </w:r>
      </w:hyperlink>
    </w:p>
    <w:p w14:paraId="48BC3074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84" w:history="1">
        <w:r w:rsidR="0002495C" w:rsidRPr="00B81EAD">
          <w:rPr>
            <w:rStyle w:val="afff3"/>
            <w:rFonts w:cs="Book Antiqua"/>
            <w:bCs/>
            <w:snapToGrid w:val="0"/>
          </w:rPr>
          <w:t>2.4.1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概要界面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_Toc514869984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11</w:t>
        </w:r>
        <w:r w:rsidR="0002495C">
          <w:rPr>
            <w:webHidden/>
          </w:rPr>
          <w:fldChar w:fldCharType="end"/>
        </w:r>
      </w:hyperlink>
    </w:p>
    <w:p w14:paraId="769BB7D1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85" w:history="1">
        <w:r w:rsidR="0002495C" w:rsidRPr="00B81EAD">
          <w:rPr>
            <w:rStyle w:val="afff3"/>
            <w:rFonts w:cs="Book Antiqua"/>
            <w:bCs/>
            <w:snapToGrid w:val="0"/>
          </w:rPr>
          <w:t>2.4.2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高级界面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_Toc514869985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12</w:t>
        </w:r>
        <w:r w:rsidR="0002495C">
          <w:rPr>
            <w:webHidden/>
          </w:rPr>
          <w:fldChar w:fldCharType="end"/>
        </w:r>
      </w:hyperlink>
    </w:p>
    <w:p w14:paraId="4EE7B96C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86" w:history="1">
        <w:r w:rsidR="0002495C" w:rsidRPr="00B81EAD">
          <w:rPr>
            <w:rStyle w:val="afff3"/>
            <w:rFonts w:cs="Book Antiqua"/>
            <w:bCs/>
            <w:snapToGrid w:val="0"/>
          </w:rPr>
          <w:t>2.4.3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平台配置界面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_Toc514869986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14</w:t>
        </w:r>
        <w:r w:rsidR="0002495C">
          <w:rPr>
            <w:webHidden/>
          </w:rPr>
          <w:fldChar w:fldCharType="end"/>
        </w:r>
      </w:hyperlink>
    </w:p>
    <w:p w14:paraId="2AC13EAD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87" w:history="1">
        <w:r w:rsidR="0002495C" w:rsidRPr="00B81EAD">
          <w:rPr>
            <w:rStyle w:val="afff3"/>
            <w:rFonts w:cs="Book Antiqua"/>
            <w:bCs/>
            <w:snapToGrid w:val="0"/>
          </w:rPr>
          <w:t>2.4.4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处理器配置界面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_Toc514869987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15</w:t>
        </w:r>
        <w:r w:rsidR="0002495C">
          <w:rPr>
            <w:webHidden/>
          </w:rPr>
          <w:fldChar w:fldCharType="end"/>
        </w:r>
      </w:hyperlink>
    </w:p>
    <w:p w14:paraId="528E2F8A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88" w:history="1">
        <w:r w:rsidR="0002495C" w:rsidRPr="00B81EAD">
          <w:rPr>
            <w:rStyle w:val="afff3"/>
            <w:rFonts w:cs="Book Antiqua"/>
            <w:bCs/>
            <w:snapToGrid w:val="0"/>
          </w:rPr>
          <w:t>2.4.5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服务器管理界面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_Toc514869988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16</w:t>
        </w:r>
        <w:r w:rsidR="0002495C">
          <w:rPr>
            <w:webHidden/>
          </w:rPr>
          <w:fldChar w:fldCharType="end"/>
        </w:r>
      </w:hyperlink>
    </w:p>
    <w:p w14:paraId="33C29FEB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89" w:history="1">
        <w:r w:rsidR="0002495C" w:rsidRPr="00B81EAD">
          <w:rPr>
            <w:rStyle w:val="afff3"/>
            <w:rFonts w:cs="Book Antiqua"/>
            <w:bCs/>
            <w:snapToGrid w:val="0"/>
          </w:rPr>
          <w:t>2.4.6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安全性界面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_Toc514869989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17</w:t>
        </w:r>
        <w:r w:rsidR="0002495C">
          <w:rPr>
            <w:webHidden/>
          </w:rPr>
          <w:fldChar w:fldCharType="end"/>
        </w:r>
      </w:hyperlink>
    </w:p>
    <w:p w14:paraId="4C7DCB98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90" w:history="1">
        <w:r w:rsidR="0002495C" w:rsidRPr="00B81EAD">
          <w:rPr>
            <w:rStyle w:val="afff3"/>
            <w:rFonts w:cs="Book Antiqua"/>
            <w:bCs/>
            <w:snapToGrid w:val="0"/>
          </w:rPr>
          <w:t>2.4.7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启动界面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_Toc514869990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17</w:t>
        </w:r>
        <w:r w:rsidR="0002495C">
          <w:rPr>
            <w:webHidden/>
          </w:rPr>
          <w:fldChar w:fldCharType="end"/>
        </w:r>
      </w:hyperlink>
    </w:p>
    <w:p w14:paraId="10F85C2A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91" w:history="1">
        <w:r w:rsidR="0002495C" w:rsidRPr="00B81EAD">
          <w:rPr>
            <w:rStyle w:val="afff3"/>
            <w:rFonts w:cs="Book Antiqua"/>
            <w:bCs/>
            <w:snapToGrid w:val="0"/>
          </w:rPr>
          <w:t>2.4.8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保存并退出界面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_Toc514869991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19</w:t>
        </w:r>
        <w:r w:rsidR="0002495C">
          <w:rPr>
            <w:webHidden/>
          </w:rPr>
          <w:fldChar w:fldCharType="end"/>
        </w:r>
      </w:hyperlink>
    </w:p>
    <w:p w14:paraId="22F477D9" w14:textId="77777777" w:rsidR="0002495C" w:rsidRDefault="004A073D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bCs w:val="0"/>
          <w:noProof/>
          <w:sz w:val="21"/>
          <w:szCs w:val="22"/>
        </w:rPr>
      </w:pPr>
      <w:hyperlink w:anchor="_Toc514869992" w:history="1">
        <w:r w:rsidR="0002495C" w:rsidRPr="00B81EAD">
          <w:rPr>
            <w:rStyle w:val="a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第</w:t>
        </w:r>
        <w:r w:rsidR="0002495C" w:rsidRPr="00B81EAD">
          <w:rPr>
            <w:rStyle w:val="a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02495C" w:rsidRPr="00B81EAD">
          <w:rPr>
            <w:rStyle w:val="a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章</w:t>
        </w:r>
        <w:r w:rsidR="0002495C" w:rsidRPr="00B81EAD">
          <w:rPr>
            <w:rStyle w:val="afff3"/>
            <w:noProof/>
          </w:rPr>
          <w:t xml:space="preserve"> </w:t>
        </w:r>
        <w:r w:rsidR="0002495C" w:rsidRPr="00B81EAD">
          <w:rPr>
            <w:rStyle w:val="afff3"/>
            <w:noProof/>
          </w:rPr>
          <w:t>配置</w:t>
        </w:r>
        <w:r w:rsidR="0002495C" w:rsidRPr="00B81EAD">
          <w:rPr>
            <w:rStyle w:val="afff3"/>
            <w:noProof/>
          </w:rPr>
          <w:t>BMC</w:t>
        </w:r>
        <w:r w:rsidR="0002495C">
          <w:rPr>
            <w:noProof/>
            <w:webHidden/>
          </w:rPr>
          <w:tab/>
        </w:r>
        <w:r w:rsidR="0002495C">
          <w:rPr>
            <w:noProof/>
            <w:webHidden/>
          </w:rPr>
          <w:fldChar w:fldCharType="begin"/>
        </w:r>
        <w:r w:rsidR="0002495C">
          <w:rPr>
            <w:noProof/>
            <w:webHidden/>
          </w:rPr>
          <w:instrText xml:space="preserve"> PAGEREF _Toc514869992 \h </w:instrText>
        </w:r>
        <w:r w:rsidR="0002495C">
          <w:rPr>
            <w:noProof/>
            <w:webHidden/>
          </w:rPr>
        </w:r>
        <w:r w:rsidR="0002495C">
          <w:rPr>
            <w:noProof/>
            <w:webHidden/>
          </w:rPr>
          <w:fldChar w:fldCharType="separate"/>
        </w:r>
        <w:r w:rsidR="00246B3A">
          <w:rPr>
            <w:noProof/>
            <w:webHidden/>
          </w:rPr>
          <w:t>20</w:t>
        </w:r>
        <w:r w:rsidR="0002495C">
          <w:rPr>
            <w:noProof/>
            <w:webHidden/>
          </w:rPr>
          <w:fldChar w:fldCharType="end"/>
        </w:r>
      </w:hyperlink>
    </w:p>
    <w:p w14:paraId="17A68957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93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3.1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关于默认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_Toc514869993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20</w:t>
        </w:r>
        <w:r w:rsidR="0002495C">
          <w:rPr>
            <w:webHidden/>
          </w:rPr>
          <w:fldChar w:fldCharType="end"/>
        </w:r>
      </w:hyperlink>
    </w:p>
    <w:p w14:paraId="6AEF8959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94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3.2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配置</w:t>
        </w:r>
        <w:r w:rsidR="0002495C" w:rsidRPr="00B81EAD">
          <w:rPr>
            <w:rStyle w:val="afff3"/>
          </w:rPr>
          <w:t>BMC</w:t>
        </w:r>
        <w:r w:rsidR="0002495C" w:rsidRPr="00B81EAD">
          <w:rPr>
            <w:rStyle w:val="afff3"/>
          </w:rPr>
          <w:t>管理网口</w:t>
        </w:r>
        <w:r w:rsidR="0002495C" w:rsidRPr="00B81EAD">
          <w:rPr>
            <w:rStyle w:val="afff3"/>
          </w:rPr>
          <w:t>IP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_Toc514869994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20</w:t>
        </w:r>
        <w:r w:rsidR="0002495C">
          <w:rPr>
            <w:webHidden/>
          </w:rPr>
          <w:fldChar w:fldCharType="end"/>
        </w:r>
      </w:hyperlink>
    </w:p>
    <w:p w14:paraId="027504C3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95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3.3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登录</w:t>
        </w:r>
        <w:r w:rsidR="0002495C" w:rsidRPr="00B81EAD">
          <w:rPr>
            <w:rStyle w:val="afff3"/>
          </w:rPr>
          <w:t>BMC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_Toc514869995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22</w:t>
        </w:r>
        <w:r w:rsidR="0002495C">
          <w:rPr>
            <w:webHidden/>
          </w:rPr>
          <w:fldChar w:fldCharType="end"/>
        </w:r>
      </w:hyperlink>
    </w:p>
    <w:p w14:paraId="5E444FD4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96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3.4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系统信息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_Toc514869996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24</w:t>
        </w:r>
        <w:r w:rsidR="0002495C">
          <w:rPr>
            <w:webHidden/>
          </w:rPr>
          <w:fldChar w:fldCharType="end"/>
        </w:r>
      </w:hyperlink>
    </w:p>
    <w:p w14:paraId="7DB7718C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97" w:history="1">
        <w:r w:rsidR="0002495C" w:rsidRPr="00B81EAD">
          <w:rPr>
            <w:rStyle w:val="afff3"/>
            <w:rFonts w:cs="Book Antiqua"/>
            <w:bCs/>
            <w:snapToGrid w:val="0"/>
          </w:rPr>
          <w:t>3.4.1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查看系统信息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_Toc514869997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24</w:t>
        </w:r>
        <w:r w:rsidR="0002495C">
          <w:rPr>
            <w:webHidden/>
          </w:rPr>
          <w:fldChar w:fldCharType="end"/>
        </w:r>
      </w:hyperlink>
    </w:p>
    <w:p w14:paraId="018C1088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98" w:history="1">
        <w:r w:rsidR="0002495C" w:rsidRPr="00B81EAD">
          <w:rPr>
            <w:rStyle w:val="afff3"/>
            <w:rFonts w:cs="Book Antiqua"/>
            <w:bCs/>
            <w:snapToGrid w:val="0"/>
          </w:rPr>
          <w:t>3.4.2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查看资产信息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_Toc514869998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25</w:t>
        </w:r>
        <w:r w:rsidR="0002495C">
          <w:rPr>
            <w:webHidden/>
          </w:rPr>
          <w:fldChar w:fldCharType="end"/>
        </w:r>
      </w:hyperlink>
    </w:p>
    <w:p w14:paraId="7562F0DE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69999" w:history="1">
        <w:r w:rsidR="0002495C" w:rsidRPr="00B81EAD">
          <w:rPr>
            <w:rStyle w:val="afff3"/>
            <w:rFonts w:cs="Book Antiqua"/>
            <w:bCs/>
            <w:snapToGrid w:val="0"/>
          </w:rPr>
          <w:t>3.4.3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查看</w:t>
        </w:r>
        <w:r w:rsidR="0002495C" w:rsidRPr="00B81EAD">
          <w:rPr>
            <w:rStyle w:val="afff3"/>
          </w:rPr>
          <w:t>FRU</w:t>
        </w:r>
        <w:r w:rsidR="0002495C" w:rsidRPr="00B81EAD">
          <w:rPr>
            <w:rStyle w:val="afff3"/>
          </w:rPr>
          <w:t>信息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_Toc514869999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25</w:t>
        </w:r>
        <w:r w:rsidR="0002495C">
          <w:rPr>
            <w:webHidden/>
          </w:rPr>
          <w:fldChar w:fldCharType="end"/>
        </w:r>
      </w:hyperlink>
    </w:p>
    <w:p w14:paraId="6FBF6F14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00" w:history="1">
        <w:r w:rsidR="0002495C" w:rsidRPr="00B81EAD">
          <w:rPr>
            <w:rStyle w:val="afff3"/>
            <w:rFonts w:cs="Book Antiqua"/>
            <w:bCs/>
            <w:snapToGrid w:val="0"/>
          </w:rPr>
          <w:t>3.4.4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查看硬件状态信息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_Toc514870000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26</w:t>
        </w:r>
        <w:r w:rsidR="0002495C">
          <w:rPr>
            <w:webHidden/>
          </w:rPr>
          <w:fldChar w:fldCharType="end"/>
        </w:r>
      </w:hyperlink>
    </w:p>
    <w:p w14:paraId="1E15565E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01" w:history="1">
        <w:r w:rsidR="0002495C" w:rsidRPr="00B81EAD">
          <w:rPr>
            <w:rStyle w:val="afff3"/>
            <w:rFonts w:cs="Book Antiqua"/>
            <w:bCs/>
            <w:snapToGrid w:val="0"/>
          </w:rPr>
          <w:t>3.4.5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查看</w:t>
        </w:r>
        <w:r w:rsidR="0002495C" w:rsidRPr="00B81EAD">
          <w:rPr>
            <w:rStyle w:val="afff3"/>
          </w:rPr>
          <w:t>CPU</w:t>
        </w:r>
        <w:r w:rsidR="0002495C" w:rsidRPr="00B81EAD">
          <w:rPr>
            <w:rStyle w:val="afff3"/>
          </w:rPr>
          <w:t>、内存使用率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_Toc514870001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26</w:t>
        </w:r>
        <w:r w:rsidR="0002495C">
          <w:rPr>
            <w:webHidden/>
          </w:rPr>
          <w:fldChar w:fldCharType="end"/>
        </w:r>
      </w:hyperlink>
    </w:p>
    <w:p w14:paraId="339F109E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02" w:history="1">
        <w:r w:rsidR="0002495C" w:rsidRPr="00B81EAD">
          <w:rPr>
            <w:rStyle w:val="afff3"/>
            <w:rFonts w:cs="Book Antiqua"/>
            <w:bCs/>
            <w:snapToGrid w:val="0"/>
          </w:rPr>
          <w:t>3.4.6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查看传感器信息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_Toc514870002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27</w:t>
        </w:r>
        <w:r w:rsidR="0002495C">
          <w:rPr>
            <w:webHidden/>
          </w:rPr>
          <w:fldChar w:fldCharType="end"/>
        </w:r>
      </w:hyperlink>
    </w:p>
    <w:p w14:paraId="784D4746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03" w:history="1">
        <w:r w:rsidR="0002495C" w:rsidRPr="00B81EAD">
          <w:rPr>
            <w:rStyle w:val="afff3"/>
            <w:rFonts w:cs="Book Antiqua"/>
            <w:bCs/>
            <w:snapToGrid w:val="0"/>
          </w:rPr>
          <w:t>3.4.7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查看功耗记录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_Toc514870003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27</w:t>
        </w:r>
        <w:r w:rsidR="0002495C">
          <w:rPr>
            <w:webHidden/>
          </w:rPr>
          <w:fldChar w:fldCharType="end"/>
        </w:r>
      </w:hyperlink>
    </w:p>
    <w:p w14:paraId="47B44C61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04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3.5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远程控制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_Toc514870004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28</w:t>
        </w:r>
        <w:r w:rsidR="0002495C">
          <w:rPr>
            <w:webHidden/>
          </w:rPr>
          <w:fldChar w:fldCharType="end"/>
        </w:r>
      </w:hyperlink>
    </w:p>
    <w:p w14:paraId="6AE2FA21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05" w:history="1">
        <w:r w:rsidR="0002495C" w:rsidRPr="00B81EAD">
          <w:rPr>
            <w:rStyle w:val="afff3"/>
            <w:rFonts w:cs="Book Antiqua"/>
            <w:bCs/>
            <w:snapToGrid w:val="0"/>
          </w:rPr>
          <w:t>3.5.1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远程控制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_Toc514870005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28</w:t>
        </w:r>
        <w:r w:rsidR="0002495C">
          <w:rPr>
            <w:webHidden/>
          </w:rPr>
          <w:fldChar w:fldCharType="end"/>
        </w:r>
      </w:hyperlink>
    </w:p>
    <w:p w14:paraId="20A2BC7A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06" w:history="1">
        <w:r w:rsidR="0002495C" w:rsidRPr="00B81EAD">
          <w:rPr>
            <w:rStyle w:val="afff3"/>
            <w:rFonts w:cs="Book Antiqua"/>
            <w:bCs/>
            <w:snapToGrid w:val="0"/>
          </w:rPr>
          <w:t>3.5.2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启动控制台重定向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_Toc514870006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29</w:t>
        </w:r>
        <w:r w:rsidR="0002495C">
          <w:rPr>
            <w:webHidden/>
          </w:rPr>
          <w:fldChar w:fldCharType="end"/>
        </w:r>
      </w:hyperlink>
    </w:p>
    <w:p w14:paraId="1E254ACC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07" w:history="1">
        <w:r w:rsidR="0002495C" w:rsidRPr="00B81EAD">
          <w:rPr>
            <w:rStyle w:val="afff3"/>
            <w:rFonts w:cs="Book Antiqua"/>
            <w:bCs/>
            <w:snapToGrid w:val="0"/>
          </w:rPr>
          <w:t>3.5.3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配置镜像重定向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_Toc514870007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29</w:t>
        </w:r>
        <w:r w:rsidR="0002495C">
          <w:rPr>
            <w:webHidden/>
          </w:rPr>
          <w:fldChar w:fldCharType="end"/>
        </w:r>
      </w:hyperlink>
    </w:p>
    <w:p w14:paraId="17B3299C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08" w:history="1">
        <w:r w:rsidR="0002495C" w:rsidRPr="00B81EAD">
          <w:rPr>
            <w:rStyle w:val="afff3"/>
            <w:rFonts w:cs="Book Antiqua"/>
            <w:bCs/>
            <w:snapToGrid w:val="0"/>
          </w:rPr>
          <w:t>3.5.4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配置服务器电源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_Toc514870008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30</w:t>
        </w:r>
        <w:r w:rsidR="0002495C">
          <w:rPr>
            <w:webHidden/>
          </w:rPr>
          <w:fldChar w:fldCharType="end"/>
        </w:r>
      </w:hyperlink>
    </w:p>
    <w:p w14:paraId="4F5013AC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09" w:history="1">
        <w:r w:rsidR="0002495C" w:rsidRPr="00B81EAD">
          <w:rPr>
            <w:rStyle w:val="afff3"/>
            <w:rFonts w:cs="Book Antiqua"/>
            <w:bCs/>
            <w:snapToGrid w:val="0"/>
          </w:rPr>
          <w:t>3.5.5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开启</w:t>
        </w:r>
        <w:r w:rsidR="0002495C" w:rsidRPr="00B81EAD">
          <w:rPr>
            <w:rStyle w:val="afff3"/>
          </w:rPr>
          <w:t>UID</w:t>
        </w:r>
        <w:r w:rsidR="0002495C" w:rsidRPr="00B81EAD">
          <w:rPr>
            <w:rStyle w:val="afff3"/>
          </w:rPr>
          <w:t>灯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_Toc514870009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30</w:t>
        </w:r>
        <w:r w:rsidR="0002495C">
          <w:rPr>
            <w:webHidden/>
          </w:rPr>
          <w:fldChar w:fldCharType="end"/>
        </w:r>
      </w:hyperlink>
    </w:p>
    <w:p w14:paraId="4E0F8AB2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10" w:history="1">
        <w:r w:rsidR="0002495C" w:rsidRPr="00B81EAD">
          <w:rPr>
            <w:rStyle w:val="afff3"/>
            <w:rFonts w:cs="Book Antiqua"/>
            <w:bCs/>
            <w:snapToGrid w:val="0"/>
          </w:rPr>
          <w:t>3.5.6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配置电源备份策略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_Toc514870010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31</w:t>
        </w:r>
        <w:r w:rsidR="0002495C">
          <w:rPr>
            <w:webHidden/>
          </w:rPr>
          <w:fldChar w:fldCharType="end"/>
        </w:r>
      </w:hyperlink>
    </w:p>
    <w:p w14:paraId="4548A701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11" w:history="1">
        <w:r w:rsidR="0002495C" w:rsidRPr="00B81EAD">
          <w:rPr>
            <w:rStyle w:val="afff3"/>
            <w:rFonts w:cs="Book Antiqua"/>
            <w:bCs/>
            <w:snapToGrid w:val="0"/>
          </w:rPr>
          <w:t>3.5.7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设置功耗封顶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_Toc514870011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31</w:t>
        </w:r>
        <w:r w:rsidR="0002495C">
          <w:rPr>
            <w:webHidden/>
          </w:rPr>
          <w:fldChar w:fldCharType="end"/>
        </w:r>
      </w:hyperlink>
    </w:p>
    <w:p w14:paraId="0F3BB120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12" w:history="1">
        <w:r w:rsidR="0002495C" w:rsidRPr="00B81EAD">
          <w:rPr>
            <w:rStyle w:val="afff3"/>
            <w:rFonts w:cs="Book Antiqua"/>
            <w:bCs/>
            <w:snapToGrid w:val="0"/>
          </w:rPr>
          <w:t>3.5.8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设置</w:t>
        </w:r>
        <w:r w:rsidR="0002495C" w:rsidRPr="00B81EAD">
          <w:rPr>
            <w:rStyle w:val="afff3"/>
          </w:rPr>
          <w:t>BIOS</w:t>
        </w:r>
        <w:r w:rsidR="0002495C" w:rsidRPr="00B81EAD">
          <w:rPr>
            <w:rStyle w:val="afff3"/>
          </w:rPr>
          <w:t>参数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_Toc514870012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32</w:t>
        </w:r>
        <w:r w:rsidR="0002495C">
          <w:rPr>
            <w:webHidden/>
          </w:rPr>
          <w:fldChar w:fldCharType="end"/>
        </w:r>
      </w:hyperlink>
    </w:p>
    <w:p w14:paraId="0006D15A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13" w:history="1">
        <w:r w:rsidR="0002495C" w:rsidRPr="00B81EAD">
          <w:rPr>
            <w:rStyle w:val="afff3"/>
            <w:rFonts w:cs="Book Antiqua"/>
            <w:bCs/>
            <w:snapToGrid w:val="0"/>
          </w:rPr>
          <w:t>3.5.9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设置掉电恢复策略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_Toc514870013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32</w:t>
        </w:r>
        <w:r w:rsidR="0002495C">
          <w:rPr>
            <w:webHidden/>
          </w:rPr>
          <w:fldChar w:fldCharType="end"/>
        </w:r>
      </w:hyperlink>
    </w:p>
    <w:p w14:paraId="209A0A11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14" w:history="1">
        <w:r w:rsidR="0002495C" w:rsidRPr="00B81EAD">
          <w:rPr>
            <w:rStyle w:val="afff3"/>
            <w:rFonts w:cs="Book Antiqua"/>
            <w:bCs/>
            <w:snapToGrid w:val="0"/>
          </w:rPr>
          <w:t>3.5.10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设置系统启动顺序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_Toc514870014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33</w:t>
        </w:r>
        <w:r w:rsidR="0002495C">
          <w:rPr>
            <w:webHidden/>
          </w:rPr>
          <w:fldChar w:fldCharType="end"/>
        </w:r>
      </w:hyperlink>
    </w:p>
    <w:p w14:paraId="5080F3A3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15" w:history="1">
        <w:r w:rsidR="0002495C" w:rsidRPr="00B81EAD">
          <w:rPr>
            <w:rStyle w:val="afff3"/>
            <w:rFonts w:cs="Book Antiqua"/>
            <w:bCs/>
            <w:snapToGrid w:val="0"/>
          </w:rPr>
          <w:t>3.5.11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锁定电源按键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_Toc514870015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33</w:t>
        </w:r>
        <w:r w:rsidR="0002495C">
          <w:rPr>
            <w:webHidden/>
          </w:rPr>
          <w:fldChar w:fldCharType="end"/>
        </w:r>
      </w:hyperlink>
    </w:p>
    <w:p w14:paraId="7E0F83EF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16" w:history="1">
        <w:r w:rsidR="0002495C" w:rsidRPr="00B81EAD">
          <w:rPr>
            <w:rStyle w:val="afff3"/>
            <w:rFonts w:cs="Book Antiqua"/>
            <w:bCs/>
            <w:snapToGrid w:val="0"/>
          </w:rPr>
          <w:t>3.5.12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配置散热策略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_Toc514870016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34</w:t>
        </w:r>
        <w:r w:rsidR="0002495C">
          <w:rPr>
            <w:webHidden/>
          </w:rPr>
          <w:fldChar w:fldCharType="end"/>
        </w:r>
      </w:hyperlink>
    </w:p>
    <w:p w14:paraId="34457238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17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3.6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设置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_Toc514870017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34</w:t>
        </w:r>
        <w:r w:rsidR="0002495C">
          <w:rPr>
            <w:webHidden/>
          </w:rPr>
          <w:fldChar w:fldCharType="end"/>
        </w:r>
      </w:hyperlink>
    </w:p>
    <w:p w14:paraId="673B94B3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18" w:history="1">
        <w:r w:rsidR="0002495C" w:rsidRPr="00B81EAD">
          <w:rPr>
            <w:rStyle w:val="afff3"/>
            <w:rFonts w:cs="Book Antiqua"/>
            <w:bCs/>
            <w:snapToGrid w:val="0"/>
          </w:rPr>
          <w:t>3.6.1</w:t>
        </w:r>
        <w:r w:rsidR="0002495C" w:rsidRPr="00B81EAD">
          <w:rPr>
            <w:rStyle w:val="afff3"/>
          </w:rPr>
          <w:t xml:space="preserve"> BMC</w:t>
        </w:r>
        <w:r w:rsidR="0002495C" w:rsidRPr="00B81EAD">
          <w:rPr>
            <w:rStyle w:val="afff3"/>
          </w:rPr>
          <w:t>设置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_Toc514870018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34</w:t>
        </w:r>
        <w:r w:rsidR="0002495C">
          <w:rPr>
            <w:webHidden/>
          </w:rPr>
          <w:fldChar w:fldCharType="end"/>
        </w:r>
      </w:hyperlink>
    </w:p>
    <w:p w14:paraId="73C4865E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19" w:history="1">
        <w:r w:rsidR="0002495C" w:rsidRPr="00B81EAD">
          <w:rPr>
            <w:rStyle w:val="afff3"/>
            <w:rFonts w:cs="Book Antiqua"/>
            <w:bCs/>
            <w:snapToGrid w:val="0"/>
          </w:rPr>
          <w:t>3.6.2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设置日期</w:t>
        </w:r>
        <w:r w:rsidR="0002495C" w:rsidRPr="00B81EAD">
          <w:rPr>
            <w:rStyle w:val="afff3"/>
          </w:rPr>
          <w:t>&amp;</w:t>
        </w:r>
        <w:r w:rsidR="0002495C" w:rsidRPr="00B81EAD">
          <w:rPr>
            <w:rStyle w:val="afff3"/>
          </w:rPr>
          <w:t>时间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_Toc514870019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36</w:t>
        </w:r>
        <w:r w:rsidR="0002495C">
          <w:rPr>
            <w:webHidden/>
          </w:rPr>
          <w:fldChar w:fldCharType="end"/>
        </w:r>
      </w:hyperlink>
    </w:p>
    <w:p w14:paraId="5563C134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20" w:history="1">
        <w:r w:rsidR="0002495C" w:rsidRPr="00B81EAD">
          <w:rPr>
            <w:rStyle w:val="afff3"/>
            <w:rFonts w:cs="Book Antiqua"/>
            <w:bCs/>
            <w:snapToGrid w:val="0"/>
          </w:rPr>
          <w:t>3.6.3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配置外部用户服务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_Toc514870020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36</w:t>
        </w:r>
        <w:r w:rsidR="0002495C">
          <w:rPr>
            <w:webHidden/>
          </w:rPr>
          <w:fldChar w:fldCharType="end"/>
        </w:r>
      </w:hyperlink>
    </w:p>
    <w:p w14:paraId="6EF7C7DF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21" w:history="1">
        <w:r w:rsidR="0002495C" w:rsidRPr="00B81EAD">
          <w:rPr>
            <w:rStyle w:val="afff3"/>
            <w:rFonts w:cs="Book Antiqua"/>
            <w:bCs/>
            <w:snapToGrid w:val="0"/>
          </w:rPr>
          <w:t>3.6.4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设置鼠标模式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_Toc514870021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37</w:t>
        </w:r>
        <w:r w:rsidR="0002495C">
          <w:rPr>
            <w:webHidden/>
          </w:rPr>
          <w:fldChar w:fldCharType="end"/>
        </w:r>
      </w:hyperlink>
    </w:p>
    <w:p w14:paraId="32BBAA00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22" w:history="1">
        <w:r w:rsidR="0002495C" w:rsidRPr="00B81EAD">
          <w:rPr>
            <w:rStyle w:val="afff3"/>
            <w:rFonts w:cs="Book Antiqua"/>
            <w:bCs/>
            <w:snapToGrid w:val="0"/>
          </w:rPr>
          <w:t>3.6.5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设置媒体重定向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_Toc514870022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37</w:t>
        </w:r>
        <w:r w:rsidR="0002495C">
          <w:rPr>
            <w:webHidden/>
          </w:rPr>
          <w:fldChar w:fldCharType="end"/>
        </w:r>
      </w:hyperlink>
    </w:p>
    <w:p w14:paraId="6475A2BB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23" w:history="1">
        <w:r w:rsidR="0002495C" w:rsidRPr="00B81EAD">
          <w:rPr>
            <w:rStyle w:val="afff3"/>
            <w:rFonts w:cs="Book Antiqua"/>
            <w:bCs/>
            <w:snapToGrid w:val="0"/>
          </w:rPr>
          <w:t>3.6.6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配置网络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_Toc514870023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38</w:t>
        </w:r>
        <w:r w:rsidR="0002495C">
          <w:rPr>
            <w:webHidden/>
          </w:rPr>
          <w:fldChar w:fldCharType="end"/>
        </w:r>
      </w:hyperlink>
    </w:p>
    <w:p w14:paraId="0FF0CCE2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24" w:history="1">
        <w:r w:rsidR="0002495C" w:rsidRPr="00B81EAD">
          <w:rPr>
            <w:rStyle w:val="afff3"/>
            <w:rFonts w:cs="Book Antiqua"/>
            <w:bCs/>
            <w:snapToGrid w:val="0"/>
          </w:rPr>
          <w:t>3.6.7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筛选平台事件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_Toc514870024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38</w:t>
        </w:r>
        <w:r w:rsidR="0002495C">
          <w:rPr>
            <w:webHidden/>
          </w:rPr>
          <w:fldChar w:fldCharType="end"/>
        </w:r>
      </w:hyperlink>
    </w:p>
    <w:p w14:paraId="23F0B1A0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25" w:history="1">
        <w:r w:rsidR="0002495C" w:rsidRPr="00B81EAD">
          <w:rPr>
            <w:rStyle w:val="afff3"/>
            <w:rFonts w:cs="Book Antiqua"/>
            <w:bCs/>
            <w:snapToGrid w:val="0"/>
          </w:rPr>
          <w:t>3.6.8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配置服务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_Toc514870025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39</w:t>
        </w:r>
        <w:r w:rsidR="0002495C">
          <w:rPr>
            <w:webHidden/>
          </w:rPr>
          <w:fldChar w:fldCharType="end"/>
        </w:r>
      </w:hyperlink>
    </w:p>
    <w:p w14:paraId="63DB1174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26" w:history="1">
        <w:r w:rsidR="0002495C" w:rsidRPr="00B81EAD">
          <w:rPr>
            <w:rStyle w:val="afff3"/>
            <w:rFonts w:cs="Book Antiqua"/>
            <w:bCs/>
            <w:snapToGrid w:val="0"/>
          </w:rPr>
          <w:t>3.6.9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设置</w:t>
        </w:r>
        <w:r w:rsidR="0002495C" w:rsidRPr="00B81EAD">
          <w:rPr>
            <w:rStyle w:val="afff3"/>
          </w:rPr>
          <w:t>SSL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_Toc514870026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39</w:t>
        </w:r>
        <w:r w:rsidR="0002495C">
          <w:rPr>
            <w:webHidden/>
          </w:rPr>
          <w:fldChar w:fldCharType="end"/>
        </w:r>
      </w:hyperlink>
    </w:p>
    <w:p w14:paraId="6639702C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27" w:history="1">
        <w:r w:rsidR="0002495C" w:rsidRPr="00B81EAD">
          <w:rPr>
            <w:rStyle w:val="afff3"/>
            <w:rFonts w:cs="Book Antiqua"/>
            <w:bCs/>
            <w:snapToGrid w:val="0"/>
          </w:rPr>
          <w:t>3.6.10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管理用户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_Toc514870027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39</w:t>
        </w:r>
        <w:r w:rsidR="0002495C">
          <w:rPr>
            <w:webHidden/>
          </w:rPr>
          <w:fldChar w:fldCharType="end"/>
        </w:r>
      </w:hyperlink>
    </w:p>
    <w:p w14:paraId="44912A71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28" w:history="1">
        <w:r w:rsidR="0002495C" w:rsidRPr="00B81EAD">
          <w:rPr>
            <w:rStyle w:val="afff3"/>
            <w:rFonts w:cs="Book Antiqua"/>
            <w:bCs/>
            <w:snapToGrid w:val="0"/>
          </w:rPr>
          <w:t>3.6.11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管理用户组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_Toc514870028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40</w:t>
        </w:r>
        <w:r w:rsidR="0002495C">
          <w:rPr>
            <w:webHidden/>
          </w:rPr>
          <w:fldChar w:fldCharType="end"/>
        </w:r>
      </w:hyperlink>
    </w:p>
    <w:p w14:paraId="1015FE74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29" w:history="1">
        <w:r w:rsidR="0002495C" w:rsidRPr="00B81EAD">
          <w:rPr>
            <w:rStyle w:val="afff3"/>
            <w:rFonts w:cs="Book Antiqua"/>
            <w:bCs/>
            <w:snapToGrid w:val="0"/>
          </w:rPr>
          <w:t>3.6.12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配置系统防火墙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_Toc514870029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41</w:t>
        </w:r>
        <w:r w:rsidR="0002495C">
          <w:rPr>
            <w:webHidden/>
          </w:rPr>
          <w:fldChar w:fldCharType="end"/>
        </w:r>
      </w:hyperlink>
    </w:p>
    <w:p w14:paraId="36CF73F8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30" w:history="1">
        <w:r w:rsidR="0002495C" w:rsidRPr="00B81EAD">
          <w:rPr>
            <w:rStyle w:val="afff3"/>
            <w:rFonts w:cs="Book Antiqua"/>
            <w:bCs/>
            <w:snapToGrid w:val="0"/>
          </w:rPr>
          <w:t>3.6.13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设置用户密码锁定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_Toc514870030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41</w:t>
        </w:r>
        <w:r w:rsidR="0002495C">
          <w:rPr>
            <w:webHidden/>
          </w:rPr>
          <w:fldChar w:fldCharType="end"/>
        </w:r>
      </w:hyperlink>
    </w:p>
    <w:p w14:paraId="4FA0C40A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31" w:history="1">
        <w:r w:rsidR="0002495C" w:rsidRPr="00B81EAD">
          <w:rPr>
            <w:rStyle w:val="afff3"/>
            <w:rFonts w:cs="Book Antiqua"/>
            <w:bCs/>
            <w:snapToGrid w:val="0"/>
          </w:rPr>
          <w:t>3.6.14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设置</w:t>
        </w:r>
        <w:r w:rsidR="0002495C" w:rsidRPr="00B81EAD">
          <w:rPr>
            <w:rStyle w:val="afff3"/>
          </w:rPr>
          <w:t>SNMP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_Toc514870031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42</w:t>
        </w:r>
        <w:r w:rsidR="0002495C">
          <w:rPr>
            <w:webHidden/>
          </w:rPr>
          <w:fldChar w:fldCharType="end"/>
        </w:r>
      </w:hyperlink>
    </w:p>
    <w:p w14:paraId="658D9064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32" w:history="1">
        <w:r w:rsidR="0002495C" w:rsidRPr="00B81EAD">
          <w:rPr>
            <w:rStyle w:val="afff3"/>
            <w:rFonts w:cs="Book Antiqua"/>
            <w:bCs/>
            <w:snapToGrid w:val="0"/>
          </w:rPr>
          <w:t>3.6.15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登录控制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_Toc514870032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42</w:t>
        </w:r>
        <w:r w:rsidR="0002495C">
          <w:rPr>
            <w:webHidden/>
          </w:rPr>
          <w:fldChar w:fldCharType="end"/>
        </w:r>
      </w:hyperlink>
    </w:p>
    <w:p w14:paraId="02E94797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33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3.7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日志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_Toc514870033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43</w:t>
        </w:r>
        <w:r w:rsidR="0002495C">
          <w:rPr>
            <w:webHidden/>
          </w:rPr>
          <w:fldChar w:fldCharType="end"/>
        </w:r>
      </w:hyperlink>
    </w:p>
    <w:p w14:paraId="4A6C179D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34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3.8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故障诊断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_Toc514870034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44</w:t>
        </w:r>
        <w:r w:rsidR="0002495C">
          <w:rPr>
            <w:webHidden/>
          </w:rPr>
          <w:fldChar w:fldCharType="end"/>
        </w:r>
      </w:hyperlink>
    </w:p>
    <w:p w14:paraId="2FD2BEE0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35" w:history="1">
        <w:r w:rsidR="0002495C" w:rsidRPr="00B81EAD">
          <w:rPr>
            <w:rStyle w:val="afff3"/>
            <w:rFonts w:cs="Book Antiqua"/>
            <w:bCs/>
            <w:snapToGrid w:val="0"/>
          </w:rPr>
          <w:t>3.8.1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故障诊断说明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_Toc514870035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44</w:t>
        </w:r>
        <w:r w:rsidR="0002495C">
          <w:rPr>
            <w:webHidden/>
          </w:rPr>
          <w:fldChar w:fldCharType="end"/>
        </w:r>
      </w:hyperlink>
    </w:p>
    <w:p w14:paraId="42F163E0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36" w:history="1">
        <w:r w:rsidR="0002495C" w:rsidRPr="00B81EAD">
          <w:rPr>
            <w:rStyle w:val="afff3"/>
            <w:rFonts w:cs="Book Antiqua"/>
            <w:bCs/>
            <w:snapToGrid w:val="0"/>
          </w:rPr>
          <w:t>3.8.2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重启服务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_Toc514870036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44</w:t>
        </w:r>
        <w:r w:rsidR="0002495C">
          <w:rPr>
            <w:webHidden/>
          </w:rPr>
          <w:fldChar w:fldCharType="end"/>
        </w:r>
      </w:hyperlink>
    </w:p>
    <w:p w14:paraId="419173AC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37" w:history="1">
        <w:r w:rsidR="0002495C" w:rsidRPr="00B81EAD">
          <w:rPr>
            <w:rStyle w:val="afff3"/>
            <w:rFonts w:cs="Book Antiqua"/>
            <w:bCs/>
            <w:snapToGrid w:val="0"/>
          </w:rPr>
          <w:t>3.8.3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开机自检码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_Toc514870037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45</w:t>
        </w:r>
        <w:r w:rsidR="0002495C">
          <w:rPr>
            <w:webHidden/>
          </w:rPr>
          <w:fldChar w:fldCharType="end"/>
        </w:r>
      </w:hyperlink>
    </w:p>
    <w:p w14:paraId="040F6B86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38" w:history="1">
        <w:r w:rsidR="0002495C" w:rsidRPr="00B81EAD">
          <w:rPr>
            <w:rStyle w:val="afff3"/>
            <w:rFonts w:cs="Book Antiqua"/>
            <w:bCs/>
            <w:snapToGrid w:val="0"/>
          </w:rPr>
          <w:t>3.8.4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故障截屏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_Toc514870038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45</w:t>
        </w:r>
        <w:r w:rsidR="0002495C">
          <w:rPr>
            <w:webHidden/>
          </w:rPr>
          <w:fldChar w:fldCharType="end"/>
        </w:r>
      </w:hyperlink>
    </w:p>
    <w:p w14:paraId="5E9CA595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39" w:history="1">
        <w:r w:rsidR="0002495C" w:rsidRPr="00B81EAD">
          <w:rPr>
            <w:rStyle w:val="afff3"/>
            <w:rFonts w:cs="Book Antiqua"/>
            <w:bCs/>
            <w:snapToGrid w:val="0"/>
          </w:rPr>
          <w:t>3.8.5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黑匣子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_Toc514870039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46</w:t>
        </w:r>
        <w:r w:rsidR="0002495C">
          <w:rPr>
            <w:webHidden/>
          </w:rPr>
          <w:fldChar w:fldCharType="end"/>
        </w:r>
      </w:hyperlink>
    </w:p>
    <w:p w14:paraId="3A891DEB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40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3.9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系统维护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_Toc514870040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46</w:t>
        </w:r>
        <w:r w:rsidR="0002495C">
          <w:rPr>
            <w:webHidden/>
          </w:rPr>
          <w:fldChar w:fldCharType="end"/>
        </w:r>
      </w:hyperlink>
    </w:p>
    <w:p w14:paraId="394DA394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41" w:history="1">
        <w:r w:rsidR="0002495C" w:rsidRPr="00B81EAD">
          <w:rPr>
            <w:rStyle w:val="afff3"/>
            <w:rFonts w:cs="Book Antiqua"/>
            <w:bCs/>
            <w:snapToGrid w:val="0"/>
          </w:rPr>
          <w:t>3.9.1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系统维护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_Toc514870041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46</w:t>
        </w:r>
        <w:r w:rsidR="0002495C">
          <w:rPr>
            <w:webHidden/>
          </w:rPr>
          <w:fldChar w:fldCharType="end"/>
        </w:r>
      </w:hyperlink>
    </w:p>
    <w:p w14:paraId="72892B1F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42" w:history="1">
        <w:r w:rsidR="0002495C" w:rsidRPr="00B81EAD">
          <w:rPr>
            <w:rStyle w:val="afff3"/>
            <w:rFonts w:cs="Book Antiqua"/>
            <w:bCs/>
            <w:snapToGrid w:val="0"/>
          </w:rPr>
          <w:t>3.9.2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系统管理员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_Toc514870042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47</w:t>
        </w:r>
        <w:r w:rsidR="0002495C">
          <w:rPr>
            <w:webHidden/>
          </w:rPr>
          <w:fldChar w:fldCharType="end"/>
        </w:r>
      </w:hyperlink>
    </w:p>
    <w:p w14:paraId="1348339C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43" w:history="1">
        <w:r w:rsidR="0002495C" w:rsidRPr="00B81EAD">
          <w:rPr>
            <w:rStyle w:val="afff3"/>
            <w:rFonts w:cs="Book Antiqua"/>
            <w:bCs/>
            <w:snapToGrid w:val="0"/>
          </w:rPr>
          <w:t>3.9.3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保存配置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_Toc514870043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48</w:t>
        </w:r>
        <w:r w:rsidR="0002495C">
          <w:rPr>
            <w:webHidden/>
          </w:rPr>
          <w:fldChar w:fldCharType="end"/>
        </w:r>
      </w:hyperlink>
    </w:p>
    <w:p w14:paraId="53F09826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44" w:history="1">
        <w:r w:rsidR="0002495C" w:rsidRPr="00B81EAD">
          <w:rPr>
            <w:rStyle w:val="afff3"/>
            <w:rFonts w:cs="Book Antiqua"/>
            <w:bCs/>
            <w:snapToGrid w:val="0"/>
          </w:rPr>
          <w:t>3.9.4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恢复出厂设置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_Toc514870044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48</w:t>
        </w:r>
        <w:r w:rsidR="0002495C">
          <w:rPr>
            <w:webHidden/>
          </w:rPr>
          <w:fldChar w:fldCharType="end"/>
        </w:r>
      </w:hyperlink>
    </w:p>
    <w:p w14:paraId="5009D7A6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45" w:history="1">
        <w:r w:rsidR="0002495C" w:rsidRPr="00B81EAD">
          <w:rPr>
            <w:rStyle w:val="afff3"/>
            <w:rFonts w:cs="Book Antiqua"/>
            <w:bCs/>
            <w:snapToGrid w:val="0"/>
          </w:rPr>
          <w:t>3.9.5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备份配置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_Toc514870045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49</w:t>
        </w:r>
        <w:r w:rsidR="0002495C">
          <w:rPr>
            <w:webHidden/>
          </w:rPr>
          <w:fldChar w:fldCharType="end"/>
        </w:r>
      </w:hyperlink>
    </w:p>
    <w:p w14:paraId="24A2E016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46" w:history="1">
        <w:r w:rsidR="0002495C" w:rsidRPr="00B81EAD">
          <w:rPr>
            <w:rStyle w:val="afff3"/>
            <w:rFonts w:cs="Book Antiqua"/>
            <w:bCs/>
            <w:snapToGrid w:val="0"/>
          </w:rPr>
          <w:t>3.9.6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恢复配置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_Toc514870046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49</w:t>
        </w:r>
        <w:r w:rsidR="0002495C">
          <w:rPr>
            <w:webHidden/>
          </w:rPr>
          <w:fldChar w:fldCharType="end"/>
        </w:r>
      </w:hyperlink>
    </w:p>
    <w:p w14:paraId="177B6B3C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47" w:history="1">
        <w:r w:rsidR="0002495C" w:rsidRPr="00B81EAD">
          <w:rPr>
            <w:rStyle w:val="afff3"/>
            <w:rFonts w:cs="Book Antiqua"/>
            <w:bCs/>
            <w:snapToGrid w:val="0"/>
          </w:rPr>
          <w:t>3.9.7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配置固件镜像位置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_Toc514870047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50</w:t>
        </w:r>
        <w:r w:rsidR="0002495C">
          <w:rPr>
            <w:webHidden/>
          </w:rPr>
          <w:fldChar w:fldCharType="end"/>
        </w:r>
      </w:hyperlink>
    </w:p>
    <w:p w14:paraId="74CD9BF5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48" w:history="1">
        <w:r w:rsidR="0002495C" w:rsidRPr="00B81EAD">
          <w:rPr>
            <w:rStyle w:val="afff3"/>
            <w:rFonts w:cs="Book Antiqua"/>
            <w:bCs/>
            <w:snapToGrid w:val="0"/>
          </w:rPr>
          <w:t>3.9.8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更新</w:t>
        </w:r>
        <w:r w:rsidR="0002495C" w:rsidRPr="00B81EAD">
          <w:rPr>
            <w:rStyle w:val="afff3"/>
          </w:rPr>
          <w:t>BMC</w:t>
        </w:r>
        <w:r w:rsidR="0002495C" w:rsidRPr="00B81EAD">
          <w:rPr>
            <w:rStyle w:val="afff3"/>
          </w:rPr>
          <w:t>固件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_Toc514870048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50</w:t>
        </w:r>
        <w:r w:rsidR="0002495C">
          <w:rPr>
            <w:webHidden/>
          </w:rPr>
          <w:fldChar w:fldCharType="end"/>
        </w:r>
      </w:hyperlink>
    </w:p>
    <w:p w14:paraId="0EE50AEE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49" w:history="1">
        <w:r w:rsidR="0002495C" w:rsidRPr="00B81EAD">
          <w:rPr>
            <w:rStyle w:val="afff3"/>
            <w:rFonts w:cs="Book Antiqua"/>
            <w:bCs/>
            <w:snapToGrid w:val="0"/>
          </w:rPr>
          <w:t>3.9.9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更新</w:t>
        </w:r>
        <w:r w:rsidR="0002495C" w:rsidRPr="00B81EAD">
          <w:rPr>
            <w:rStyle w:val="afff3"/>
          </w:rPr>
          <w:t>BIOS</w:t>
        </w:r>
        <w:r w:rsidR="0002495C" w:rsidRPr="00B81EAD">
          <w:rPr>
            <w:rStyle w:val="afff3"/>
          </w:rPr>
          <w:t>固件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_Toc514870049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51</w:t>
        </w:r>
        <w:r w:rsidR="0002495C">
          <w:rPr>
            <w:webHidden/>
          </w:rPr>
          <w:fldChar w:fldCharType="end"/>
        </w:r>
      </w:hyperlink>
    </w:p>
    <w:p w14:paraId="03E108EF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50" w:history="1">
        <w:r w:rsidR="0002495C" w:rsidRPr="00B81EAD">
          <w:rPr>
            <w:rStyle w:val="afff3"/>
            <w:rFonts w:cs="Book Antiqua"/>
            <w:bCs/>
            <w:snapToGrid w:val="0"/>
          </w:rPr>
          <w:t>3.9.10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更新</w:t>
        </w:r>
        <w:r w:rsidR="0002495C" w:rsidRPr="00B81EAD">
          <w:rPr>
            <w:rStyle w:val="afff3"/>
          </w:rPr>
          <w:t>CPLD</w:t>
        </w:r>
        <w:r w:rsidR="0002495C" w:rsidRPr="00B81EAD">
          <w:rPr>
            <w:rStyle w:val="afff3"/>
          </w:rPr>
          <w:t>固件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_Toc514870050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51</w:t>
        </w:r>
        <w:r w:rsidR="0002495C">
          <w:rPr>
            <w:webHidden/>
          </w:rPr>
          <w:fldChar w:fldCharType="end"/>
        </w:r>
      </w:hyperlink>
    </w:p>
    <w:p w14:paraId="6B205C57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51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3.10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注销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_Toc514870051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52</w:t>
        </w:r>
        <w:r w:rsidR="0002495C">
          <w:rPr>
            <w:webHidden/>
          </w:rPr>
          <w:fldChar w:fldCharType="end"/>
        </w:r>
      </w:hyperlink>
    </w:p>
    <w:p w14:paraId="53835331" w14:textId="77777777" w:rsidR="0002495C" w:rsidRDefault="004A073D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bCs w:val="0"/>
          <w:noProof/>
          <w:sz w:val="21"/>
          <w:szCs w:val="22"/>
        </w:rPr>
      </w:pPr>
      <w:hyperlink w:anchor="_Toc514870052" w:history="1">
        <w:r w:rsidR="0002495C" w:rsidRPr="00B81EAD">
          <w:rPr>
            <w:rStyle w:val="afff3"/>
            <w:noProof/>
            <w:lang w:val="zh-C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第</w:t>
        </w:r>
        <w:r w:rsidR="0002495C" w:rsidRPr="00B81EAD">
          <w:rPr>
            <w:rStyle w:val="afff3"/>
            <w:noProof/>
            <w:lang w:val="zh-C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02495C" w:rsidRPr="00B81EAD">
          <w:rPr>
            <w:rStyle w:val="afff3"/>
            <w:noProof/>
            <w:lang w:val="zh-C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章</w:t>
        </w:r>
        <w:r w:rsidR="0002495C" w:rsidRPr="00B81EAD">
          <w:rPr>
            <w:rStyle w:val="afff3"/>
            <w:noProof/>
            <w:lang w:val="zh-CN"/>
          </w:rPr>
          <w:t xml:space="preserve"> </w:t>
        </w:r>
        <w:r w:rsidR="0002495C" w:rsidRPr="00B81EAD">
          <w:rPr>
            <w:rStyle w:val="afff3"/>
            <w:noProof/>
            <w:lang w:val="zh-CN"/>
          </w:rPr>
          <w:t>配置</w:t>
        </w:r>
        <w:r w:rsidR="0002495C" w:rsidRPr="00B81EAD">
          <w:rPr>
            <w:rStyle w:val="afff3"/>
            <w:noProof/>
            <w:lang w:val="zh-CN"/>
          </w:rPr>
          <w:t>RAID</w:t>
        </w:r>
        <w:r w:rsidR="0002495C">
          <w:rPr>
            <w:noProof/>
            <w:webHidden/>
          </w:rPr>
          <w:tab/>
        </w:r>
        <w:r w:rsidR="0002495C">
          <w:rPr>
            <w:noProof/>
            <w:webHidden/>
          </w:rPr>
          <w:fldChar w:fldCharType="begin"/>
        </w:r>
        <w:r w:rsidR="0002495C">
          <w:rPr>
            <w:noProof/>
            <w:webHidden/>
          </w:rPr>
          <w:instrText xml:space="preserve"> PAGEREF _Toc514870052 \h </w:instrText>
        </w:r>
        <w:r w:rsidR="0002495C">
          <w:rPr>
            <w:noProof/>
            <w:webHidden/>
          </w:rPr>
        </w:r>
        <w:r w:rsidR="0002495C">
          <w:rPr>
            <w:noProof/>
            <w:webHidden/>
          </w:rPr>
          <w:fldChar w:fldCharType="separate"/>
        </w:r>
        <w:r w:rsidR="00246B3A">
          <w:rPr>
            <w:noProof/>
            <w:webHidden/>
          </w:rPr>
          <w:t>53</w:t>
        </w:r>
        <w:r w:rsidR="0002495C">
          <w:rPr>
            <w:noProof/>
            <w:webHidden/>
          </w:rPr>
          <w:fldChar w:fldCharType="end"/>
        </w:r>
      </w:hyperlink>
    </w:p>
    <w:p w14:paraId="701B53B1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53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  <w:lang w:val="zh-CN"/>
          </w:rPr>
          <w:t>4.1</w:t>
        </w:r>
        <w:r w:rsidR="0002495C" w:rsidRPr="00B81EAD">
          <w:rPr>
            <w:rStyle w:val="afff3"/>
            <w:lang w:val="zh-CN"/>
          </w:rPr>
          <w:t xml:space="preserve"> </w:t>
        </w:r>
        <w:r w:rsidR="0002495C" w:rsidRPr="00B81EAD">
          <w:rPr>
            <w:rStyle w:val="afff3"/>
            <w:lang w:val="zh-CN"/>
          </w:rPr>
          <w:t>通过</w:t>
        </w:r>
        <w:r w:rsidR="0002495C" w:rsidRPr="00B81EAD">
          <w:rPr>
            <w:rStyle w:val="afff3"/>
            <w:lang w:val="zh-CN"/>
          </w:rPr>
          <w:t>SAS HBA</w:t>
        </w:r>
        <w:r w:rsidR="0002495C" w:rsidRPr="00B81EAD">
          <w:rPr>
            <w:rStyle w:val="afff3"/>
            <w:lang w:val="zh-CN"/>
          </w:rPr>
          <w:t>卡配置</w:t>
        </w:r>
        <w:r w:rsidR="0002495C" w:rsidRPr="00B81EAD">
          <w:rPr>
            <w:rStyle w:val="afff3"/>
            <w:lang w:val="zh-CN"/>
          </w:rPr>
          <w:t>RAID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_Toc514870053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53</w:t>
        </w:r>
        <w:r w:rsidR="0002495C">
          <w:rPr>
            <w:webHidden/>
          </w:rPr>
          <w:fldChar w:fldCharType="end"/>
        </w:r>
      </w:hyperlink>
    </w:p>
    <w:p w14:paraId="6366A5C9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54" w:history="1">
        <w:r w:rsidR="0002495C" w:rsidRPr="00B81EAD">
          <w:rPr>
            <w:rStyle w:val="afff3"/>
            <w:rFonts w:cs="Book Antiqua"/>
            <w:bCs/>
            <w:snapToGrid w:val="0"/>
            <w:lang w:val="zh-CN"/>
          </w:rPr>
          <w:t>4.1.1</w:t>
        </w:r>
        <w:r w:rsidR="0002495C" w:rsidRPr="00B81EAD">
          <w:rPr>
            <w:rStyle w:val="afff3"/>
            <w:lang w:val="zh-CN"/>
          </w:rPr>
          <w:t xml:space="preserve"> </w:t>
        </w:r>
        <w:r w:rsidR="0002495C" w:rsidRPr="00B81EAD">
          <w:rPr>
            <w:rStyle w:val="afff3"/>
            <w:lang w:val="zh-CN"/>
          </w:rPr>
          <w:t>支持配置的</w:t>
        </w:r>
        <w:r w:rsidR="0002495C" w:rsidRPr="00B81EAD">
          <w:rPr>
            <w:rStyle w:val="afff3"/>
            <w:lang w:val="zh-CN"/>
          </w:rPr>
          <w:t>RAID</w:t>
        </w:r>
        <w:r w:rsidR="0002495C" w:rsidRPr="00B81EAD">
          <w:rPr>
            <w:rStyle w:val="afff3"/>
            <w:lang w:val="zh-CN"/>
          </w:rPr>
          <w:t>级别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_Toc514870054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53</w:t>
        </w:r>
        <w:r w:rsidR="0002495C">
          <w:rPr>
            <w:webHidden/>
          </w:rPr>
          <w:fldChar w:fldCharType="end"/>
        </w:r>
      </w:hyperlink>
    </w:p>
    <w:p w14:paraId="73F2ECDA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55" w:history="1">
        <w:r w:rsidR="0002495C" w:rsidRPr="00B81EAD">
          <w:rPr>
            <w:rStyle w:val="afff3"/>
            <w:rFonts w:cs="Book Antiqua"/>
            <w:bCs/>
            <w:snapToGrid w:val="0"/>
            <w:lang w:val="zh-CN"/>
          </w:rPr>
          <w:t>4.1.2</w:t>
        </w:r>
        <w:r w:rsidR="0002495C" w:rsidRPr="00B81EAD">
          <w:rPr>
            <w:rStyle w:val="afff3"/>
            <w:lang w:val="zh-CN"/>
          </w:rPr>
          <w:t xml:space="preserve"> </w:t>
        </w:r>
        <w:r w:rsidR="0002495C" w:rsidRPr="00B81EAD">
          <w:rPr>
            <w:rStyle w:val="afff3"/>
            <w:lang w:val="zh-CN"/>
          </w:rPr>
          <w:t>配置</w:t>
        </w:r>
        <w:r w:rsidR="0002495C" w:rsidRPr="00B81EAD">
          <w:rPr>
            <w:rStyle w:val="afff3"/>
            <w:lang w:val="zh-CN"/>
          </w:rPr>
          <w:t>RAID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_Toc514870055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53</w:t>
        </w:r>
        <w:r w:rsidR="0002495C">
          <w:rPr>
            <w:webHidden/>
          </w:rPr>
          <w:fldChar w:fldCharType="end"/>
        </w:r>
      </w:hyperlink>
    </w:p>
    <w:p w14:paraId="4975696C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56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  <w:lang w:val="zh-CN"/>
          </w:rPr>
          <w:t>4.2</w:t>
        </w:r>
        <w:r w:rsidR="0002495C" w:rsidRPr="00B81EAD">
          <w:rPr>
            <w:rStyle w:val="afff3"/>
            <w:lang w:val="zh-CN"/>
          </w:rPr>
          <w:t xml:space="preserve"> </w:t>
        </w:r>
        <w:r w:rsidR="0002495C" w:rsidRPr="00B81EAD">
          <w:rPr>
            <w:rStyle w:val="afff3"/>
            <w:lang w:val="zh-CN"/>
          </w:rPr>
          <w:t>通过</w:t>
        </w:r>
        <w:r w:rsidR="0002495C" w:rsidRPr="00B81EAD">
          <w:rPr>
            <w:rStyle w:val="afff3"/>
            <w:lang w:val="zh-CN"/>
          </w:rPr>
          <w:t>SAS RAID</w:t>
        </w:r>
        <w:r w:rsidR="0002495C" w:rsidRPr="00B81EAD">
          <w:rPr>
            <w:rStyle w:val="afff3"/>
            <w:lang w:val="zh-CN"/>
          </w:rPr>
          <w:t>卡配置</w:t>
        </w:r>
        <w:r w:rsidR="0002495C" w:rsidRPr="00B81EAD">
          <w:rPr>
            <w:rStyle w:val="afff3"/>
            <w:lang w:val="zh-CN"/>
          </w:rPr>
          <w:t>RAID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_Toc514870056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57</w:t>
        </w:r>
        <w:r w:rsidR="0002495C">
          <w:rPr>
            <w:webHidden/>
          </w:rPr>
          <w:fldChar w:fldCharType="end"/>
        </w:r>
      </w:hyperlink>
    </w:p>
    <w:p w14:paraId="385A2263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57" w:history="1">
        <w:r w:rsidR="0002495C" w:rsidRPr="00B81EAD">
          <w:rPr>
            <w:rStyle w:val="afff3"/>
            <w:rFonts w:cs="Book Antiqua"/>
            <w:bCs/>
            <w:snapToGrid w:val="0"/>
            <w:lang w:val="zh-CN"/>
          </w:rPr>
          <w:t>4.2.1</w:t>
        </w:r>
        <w:r w:rsidR="0002495C" w:rsidRPr="00B81EAD">
          <w:rPr>
            <w:rStyle w:val="afff3"/>
            <w:lang w:val="zh-CN"/>
          </w:rPr>
          <w:t xml:space="preserve"> </w:t>
        </w:r>
        <w:r w:rsidR="0002495C" w:rsidRPr="00B81EAD">
          <w:rPr>
            <w:rStyle w:val="afff3"/>
            <w:lang w:val="zh-CN"/>
          </w:rPr>
          <w:t>支持配置的</w:t>
        </w:r>
        <w:r w:rsidR="0002495C" w:rsidRPr="00B81EAD">
          <w:rPr>
            <w:rStyle w:val="afff3"/>
            <w:lang w:val="zh-CN"/>
          </w:rPr>
          <w:t>RAID</w:t>
        </w:r>
        <w:r w:rsidR="0002495C" w:rsidRPr="00B81EAD">
          <w:rPr>
            <w:rStyle w:val="afff3"/>
            <w:lang w:val="zh-CN"/>
          </w:rPr>
          <w:t>级别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_Toc514870057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58</w:t>
        </w:r>
        <w:r w:rsidR="0002495C">
          <w:rPr>
            <w:webHidden/>
          </w:rPr>
          <w:fldChar w:fldCharType="end"/>
        </w:r>
      </w:hyperlink>
    </w:p>
    <w:p w14:paraId="74E5F4BF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58" w:history="1">
        <w:r w:rsidR="0002495C" w:rsidRPr="00B81EAD">
          <w:rPr>
            <w:rStyle w:val="afff3"/>
            <w:rFonts w:cs="Book Antiqua"/>
            <w:bCs/>
            <w:snapToGrid w:val="0"/>
            <w:lang w:val="zh-CN"/>
          </w:rPr>
          <w:t>4.2.2</w:t>
        </w:r>
        <w:r w:rsidR="0002495C" w:rsidRPr="00B81EAD">
          <w:rPr>
            <w:rStyle w:val="afff3"/>
            <w:lang w:val="zh-CN"/>
          </w:rPr>
          <w:t xml:space="preserve"> </w:t>
        </w:r>
        <w:r w:rsidR="0002495C" w:rsidRPr="00B81EAD">
          <w:rPr>
            <w:rStyle w:val="afff3"/>
            <w:lang w:val="zh-CN"/>
          </w:rPr>
          <w:t>配置</w:t>
        </w:r>
        <w:r w:rsidR="0002495C" w:rsidRPr="00B81EAD">
          <w:rPr>
            <w:rStyle w:val="afff3"/>
            <w:lang w:val="zh-CN"/>
          </w:rPr>
          <w:t>RAID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_Toc514870058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58</w:t>
        </w:r>
        <w:r w:rsidR="0002495C">
          <w:rPr>
            <w:webHidden/>
          </w:rPr>
          <w:fldChar w:fldCharType="end"/>
        </w:r>
      </w:hyperlink>
    </w:p>
    <w:p w14:paraId="34EB39D9" w14:textId="77777777" w:rsidR="0002495C" w:rsidRDefault="004A073D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bCs w:val="0"/>
          <w:noProof/>
          <w:sz w:val="21"/>
          <w:szCs w:val="22"/>
        </w:rPr>
      </w:pPr>
      <w:hyperlink w:anchor="_Toc514870059" w:history="1">
        <w:r w:rsidR="0002495C" w:rsidRPr="00B81EAD">
          <w:rPr>
            <w:rStyle w:val="afff3"/>
            <w:noProof/>
            <w:lang w:val="zh-C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第</w:t>
        </w:r>
        <w:r w:rsidR="0002495C" w:rsidRPr="00B81EAD">
          <w:rPr>
            <w:rStyle w:val="afff3"/>
            <w:noProof/>
            <w:lang w:val="zh-C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02495C" w:rsidRPr="00B81EAD">
          <w:rPr>
            <w:rStyle w:val="afff3"/>
            <w:noProof/>
            <w:lang w:val="zh-C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章</w:t>
        </w:r>
        <w:r w:rsidR="0002495C" w:rsidRPr="00B81EAD">
          <w:rPr>
            <w:rStyle w:val="afff3"/>
            <w:noProof/>
            <w:lang w:val="zh-CN"/>
          </w:rPr>
          <w:t xml:space="preserve"> </w:t>
        </w:r>
        <w:r w:rsidR="0002495C" w:rsidRPr="00B81EAD">
          <w:rPr>
            <w:rStyle w:val="afff3"/>
            <w:noProof/>
            <w:lang w:val="zh-CN"/>
          </w:rPr>
          <w:t>安装操作系统</w:t>
        </w:r>
        <w:r w:rsidR="0002495C">
          <w:rPr>
            <w:noProof/>
            <w:webHidden/>
          </w:rPr>
          <w:tab/>
        </w:r>
        <w:r w:rsidR="0002495C">
          <w:rPr>
            <w:noProof/>
            <w:webHidden/>
          </w:rPr>
          <w:fldChar w:fldCharType="begin"/>
        </w:r>
        <w:r w:rsidR="0002495C">
          <w:rPr>
            <w:noProof/>
            <w:webHidden/>
          </w:rPr>
          <w:instrText xml:space="preserve"> PAGEREF _Toc514870059 \h </w:instrText>
        </w:r>
        <w:r w:rsidR="0002495C">
          <w:rPr>
            <w:noProof/>
            <w:webHidden/>
          </w:rPr>
        </w:r>
        <w:r w:rsidR="0002495C">
          <w:rPr>
            <w:noProof/>
            <w:webHidden/>
          </w:rPr>
          <w:fldChar w:fldCharType="separate"/>
        </w:r>
        <w:r w:rsidR="00246B3A">
          <w:rPr>
            <w:noProof/>
            <w:webHidden/>
          </w:rPr>
          <w:t>62</w:t>
        </w:r>
        <w:r w:rsidR="0002495C">
          <w:rPr>
            <w:noProof/>
            <w:webHidden/>
          </w:rPr>
          <w:fldChar w:fldCharType="end"/>
        </w:r>
      </w:hyperlink>
    </w:p>
    <w:p w14:paraId="3F171A6A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60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</w:rPr>
          <w:t>5.1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安装前准备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_Toc514870060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62</w:t>
        </w:r>
        <w:r w:rsidR="0002495C">
          <w:rPr>
            <w:webHidden/>
          </w:rPr>
          <w:fldChar w:fldCharType="end"/>
        </w:r>
      </w:hyperlink>
    </w:p>
    <w:p w14:paraId="745D3384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61" w:history="1">
        <w:r w:rsidR="0002495C" w:rsidRPr="00B81EAD">
          <w:rPr>
            <w:rStyle w:val="afff3"/>
            <w:rFonts w:cs="Book Antiqua"/>
            <w:bCs/>
            <w:snapToGrid w:val="0"/>
          </w:rPr>
          <w:t>5.1.1</w:t>
        </w:r>
        <w:r w:rsidR="0002495C" w:rsidRPr="00B81EAD">
          <w:rPr>
            <w:rStyle w:val="afff3"/>
          </w:rPr>
          <w:t xml:space="preserve"> </w:t>
        </w:r>
        <w:r w:rsidR="0002495C" w:rsidRPr="00B81EAD">
          <w:rPr>
            <w:rStyle w:val="afff3"/>
          </w:rPr>
          <w:t>登录服务器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_Toc514870061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62</w:t>
        </w:r>
        <w:r w:rsidR="0002495C">
          <w:rPr>
            <w:webHidden/>
          </w:rPr>
          <w:fldChar w:fldCharType="end"/>
        </w:r>
      </w:hyperlink>
    </w:p>
    <w:p w14:paraId="368E3515" w14:textId="77777777" w:rsidR="0002495C" w:rsidRDefault="004A073D">
      <w:pPr>
        <w:pStyle w:val="34"/>
        <w:ind w:left="108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62" w:history="1">
        <w:r w:rsidR="0002495C" w:rsidRPr="00B81EAD">
          <w:rPr>
            <w:rStyle w:val="afff3"/>
            <w:rFonts w:cs="Book Antiqua"/>
            <w:bCs/>
            <w:snapToGrid w:val="0"/>
            <w:lang w:val="zh-CN"/>
          </w:rPr>
          <w:t>5.1.2</w:t>
        </w:r>
        <w:r w:rsidR="0002495C" w:rsidRPr="00B81EAD">
          <w:rPr>
            <w:rStyle w:val="afff3"/>
            <w:lang w:val="zh-CN"/>
          </w:rPr>
          <w:t xml:space="preserve"> </w:t>
        </w:r>
        <w:r w:rsidR="0002495C" w:rsidRPr="00B81EAD">
          <w:rPr>
            <w:rStyle w:val="afff3"/>
            <w:lang w:val="zh-CN"/>
          </w:rPr>
          <w:t>获取</w:t>
        </w:r>
        <w:r w:rsidR="0002495C" w:rsidRPr="00B81EAD">
          <w:rPr>
            <w:rStyle w:val="afff3"/>
            <w:lang w:val="zh-CN"/>
          </w:rPr>
          <w:t>OS</w:t>
        </w:r>
        <w:r w:rsidR="0002495C" w:rsidRPr="00B81EAD">
          <w:rPr>
            <w:rStyle w:val="afff3"/>
            <w:lang w:val="zh-CN"/>
          </w:rPr>
          <w:t>镜像文件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_Toc514870062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64</w:t>
        </w:r>
        <w:r w:rsidR="0002495C">
          <w:rPr>
            <w:webHidden/>
          </w:rPr>
          <w:fldChar w:fldCharType="end"/>
        </w:r>
      </w:hyperlink>
    </w:p>
    <w:p w14:paraId="0897304A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63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  <w:lang w:val="zh-CN"/>
          </w:rPr>
          <w:t>5.2</w:t>
        </w:r>
        <w:r w:rsidR="0002495C" w:rsidRPr="00B81EAD">
          <w:rPr>
            <w:rStyle w:val="afff3"/>
            <w:lang w:val="zh-CN"/>
          </w:rPr>
          <w:t xml:space="preserve"> </w:t>
        </w:r>
        <w:r w:rsidR="0002495C" w:rsidRPr="00B81EAD">
          <w:rPr>
            <w:rStyle w:val="afff3"/>
            <w:lang w:val="zh-CN"/>
          </w:rPr>
          <w:t>安装</w:t>
        </w:r>
        <w:r w:rsidR="0002495C" w:rsidRPr="00B81EAD">
          <w:rPr>
            <w:rStyle w:val="afff3"/>
            <w:lang w:val="zh-CN"/>
          </w:rPr>
          <w:t>Windows Server 2016</w:t>
        </w:r>
        <w:r w:rsidR="0002495C" w:rsidRPr="00B81EAD">
          <w:rPr>
            <w:rStyle w:val="afff3"/>
            <w:lang w:val="zh-CN"/>
          </w:rPr>
          <w:t>操作系统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_Toc514870063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66</w:t>
        </w:r>
        <w:r w:rsidR="0002495C">
          <w:rPr>
            <w:webHidden/>
          </w:rPr>
          <w:fldChar w:fldCharType="end"/>
        </w:r>
      </w:hyperlink>
    </w:p>
    <w:p w14:paraId="2B242934" w14:textId="77777777" w:rsidR="0002495C" w:rsidRDefault="004A073D">
      <w:pPr>
        <w:pStyle w:val="25"/>
        <w:ind w:left="720"/>
        <w:rPr>
          <w:rFonts w:asciiTheme="minorHAnsi" w:eastAsiaTheme="minorEastAsia" w:hAnsiTheme="minorHAnsi" w:cstheme="minorBidi"/>
          <w:sz w:val="21"/>
          <w:szCs w:val="22"/>
        </w:rPr>
      </w:pPr>
      <w:hyperlink w:anchor="_Toc514870064" w:history="1">
        <w:r w:rsidR="0002495C" w:rsidRPr="00B81EAD">
          <w:rPr>
            <w:rStyle w:val="afff3"/>
            <w:rFonts w:ascii="Times New Roman" w:hAnsi="Times New Roman" w:cs="Times New Roman"/>
            <w:snapToGrid w:val="0"/>
            <w:w w:val="0"/>
            <w:lang w:val="zh-CN"/>
          </w:rPr>
          <w:t>5.3</w:t>
        </w:r>
        <w:r w:rsidR="0002495C" w:rsidRPr="00B81EAD">
          <w:rPr>
            <w:rStyle w:val="afff3"/>
            <w:lang w:val="zh-CN"/>
          </w:rPr>
          <w:t xml:space="preserve"> </w:t>
        </w:r>
        <w:r w:rsidR="0002495C" w:rsidRPr="00B81EAD">
          <w:rPr>
            <w:rStyle w:val="afff3"/>
            <w:lang w:val="zh-CN"/>
          </w:rPr>
          <w:t>安装</w:t>
        </w:r>
        <w:r w:rsidR="0002495C" w:rsidRPr="00B81EAD">
          <w:rPr>
            <w:rStyle w:val="afff3"/>
            <w:lang w:val="zh-CN"/>
          </w:rPr>
          <w:t>CentOS 7.x</w:t>
        </w:r>
        <w:r w:rsidR="0002495C" w:rsidRPr="00B81EAD">
          <w:rPr>
            <w:rStyle w:val="afff3"/>
            <w:lang w:val="zh-CN"/>
          </w:rPr>
          <w:t>系列操作系统</w:t>
        </w:r>
        <w:r w:rsidR="0002495C">
          <w:rPr>
            <w:webHidden/>
          </w:rPr>
          <w:tab/>
        </w:r>
        <w:r w:rsidR="0002495C">
          <w:rPr>
            <w:webHidden/>
          </w:rPr>
          <w:fldChar w:fldCharType="begin"/>
        </w:r>
        <w:r w:rsidR="0002495C">
          <w:rPr>
            <w:webHidden/>
          </w:rPr>
          <w:instrText xml:space="preserve"> PAGEREF _Toc514870064 \h </w:instrText>
        </w:r>
        <w:r w:rsidR="0002495C">
          <w:rPr>
            <w:webHidden/>
          </w:rPr>
        </w:r>
        <w:r w:rsidR="0002495C">
          <w:rPr>
            <w:webHidden/>
          </w:rPr>
          <w:fldChar w:fldCharType="separate"/>
        </w:r>
        <w:r w:rsidR="00246B3A">
          <w:rPr>
            <w:webHidden/>
          </w:rPr>
          <w:t>75</w:t>
        </w:r>
        <w:r w:rsidR="0002495C">
          <w:rPr>
            <w:webHidden/>
          </w:rPr>
          <w:fldChar w:fldCharType="end"/>
        </w:r>
      </w:hyperlink>
    </w:p>
    <w:p w14:paraId="254D6AB6" w14:textId="77777777" w:rsidR="0002495C" w:rsidRDefault="004A073D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bCs w:val="0"/>
          <w:noProof/>
          <w:sz w:val="21"/>
          <w:szCs w:val="22"/>
        </w:rPr>
      </w:pPr>
      <w:hyperlink w:anchor="_Toc514870065" w:history="1">
        <w:r w:rsidR="0002495C" w:rsidRPr="00B81EAD">
          <w:rPr>
            <w:rStyle w:val="a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附录</w:t>
        </w:r>
        <w:r w:rsidR="0002495C" w:rsidRPr="00B81EAD">
          <w:rPr>
            <w:rStyle w:val="a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A</w:t>
        </w:r>
        <w:r w:rsidR="0002495C" w:rsidRPr="00B81EAD">
          <w:rPr>
            <w:rStyle w:val="afff3"/>
            <w:noProof/>
          </w:rPr>
          <w:t xml:space="preserve"> </w:t>
        </w:r>
        <w:r w:rsidR="0002495C" w:rsidRPr="00B81EAD">
          <w:rPr>
            <w:rStyle w:val="afff3"/>
            <w:noProof/>
          </w:rPr>
          <w:t>缩略语与缩写</w:t>
        </w:r>
        <w:r w:rsidR="0002495C">
          <w:rPr>
            <w:noProof/>
            <w:webHidden/>
          </w:rPr>
          <w:tab/>
        </w:r>
        <w:r w:rsidR="0002495C">
          <w:rPr>
            <w:noProof/>
            <w:webHidden/>
          </w:rPr>
          <w:fldChar w:fldCharType="begin"/>
        </w:r>
        <w:r w:rsidR="0002495C">
          <w:rPr>
            <w:noProof/>
            <w:webHidden/>
          </w:rPr>
          <w:instrText xml:space="preserve"> PAGEREF _Toc514870065 \h </w:instrText>
        </w:r>
        <w:r w:rsidR="0002495C">
          <w:rPr>
            <w:noProof/>
            <w:webHidden/>
          </w:rPr>
        </w:r>
        <w:r w:rsidR="0002495C">
          <w:rPr>
            <w:noProof/>
            <w:webHidden/>
          </w:rPr>
          <w:fldChar w:fldCharType="separate"/>
        </w:r>
        <w:r w:rsidR="00246B3A">
          <w:rPr>
            <w:noProof/>
            <w:webHidden/>
          </w:rPr>
          <w:t>83</w:t>
        </w:r>
        <w:r w:rsidR="0002495C">
          <w:rPr>
            <w:noProof/>
            <w:webHidden/>
          </w:rPr>
          <w:fldChar w:fldCharType="end"/>
        </w:r>
      </w:hyperlink>
    </w:p>
    <w:p w14:paraId="26039226" w14:textId="77777777" w:rsidR="0002495C" w:rsidRDefault="004A073D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bCs w:val="0"/>
          <w:noProof/>
          <w:sz w:val="21"/>
          <w:szCs w:val="22"/>
        </w:rPr>
      </w:pPr>
      <w:hyperlink w:anchor="_Toc514870066" w:history="1">
        <w:r w:rsidR="0002495C" w:rsidRPr="00B81EAD">
          <w:rPr>
            <w:rStyle w:val="a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附录</w:t>
        </w:r>
        <w:r w:rsidR="0002495C" w:rsidRPr="00B81EAD">
          <w:rPr>
            <w:rStyle w:val="a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B</w:t>
        </w:r>
        <w:r w:rsidR="0002495C" w:rsidRPr="00B81EAD">
          <w:rPr>
            <w:rStyle w:val="afff3"/>
            <w:noProof/>
          </w:rPr>
          <w:t xml:space="preserve"> POST</w:t>
        </w:r>
        <w:r w:rsidR="0002495C" w:rsidRPr="00B81EAD">
          <w:rPr>
            <w:rStyle w:val="afff3"/>
            <w:noProof/>
          </w:rPr>
          <w:t>代码自检</w:t>
        </w:r>
        <w:r w:rsidR="0002495C">
          <w:rPr>
            <w:noProof/>
            <w:webHidden/>
          </w:rPr>
          <w:tab/>
        </w:r>
        <w:r w:rsidR="0002495C">
          <w:rPr>
            <w:noProof/>
            <w:webHidden/>
          </w:rPr>
          <w:fldChar w:fldCharType="begin"/>
        </w:r>
        <w:r w:rsidR="0002495C">
          <w:rPr>
            <w:noProof/>
            <w:webHidden/>
          </w:rPr>
          <w:instrText xml:space="preserve"> PAGEREF _Toc514870066 \h </w:instrText>
        </w:r>
        <w:r w:rsidR="0002495C">
          <w:rPr>
            <w:noProof/>
            <w:webHidden/>
          </w:rPr>
        </w:r>
        <w:r w:rsidR="0002495C">
          <w:rPr>
            <w:noProof/>
            <w:webHidden/>
          </w:rPr>
          <w:fldChar w:fldCharType="separate"/>
        </w:r>
        <w:r w:rsidR="00246B3A">
          <w:rPr>
            <w:noProof/>
            <w:webHidden/>
          </w:rPr>
          <w:t>85</w:t>
        </w:r>
        <w:r w:rsidR="0002495C">
          <w:rPr>
            <w:noProof/>
            <w:webHidden/>
          </w:rPr>
          <w:fldChar w:fldCharType="end"/>
        </w:r>
      </w:hyperlink>
    </w:p>
    <w:p w14:paraId="720A80F6" w14:textId="77777777" w:rsidR="00085010" w:rsidRPr="00442118" w:rsidRDefault="00E62AA8" w:rsidP="00442118">
      <w:pPr>
        <w:pStyle w:val="10"/>
        <w:tabs>
          <w:tab w:val="right" w:leader="dot" w:pos="9629"/>
        </w:tabs>
        <w:rPr>
          <w:color w:val="0000FF"/>
        </w:rPr>
        <w:sectPr w:rsidR="00085010" w:rsidRPr="00442118">
          <w:headerReference w:type="even" r:id="rId19"/>
          <w:pgSz w:w="11907" w:h="16840"/>
          <w:pgMar w:top="1701" w:right="1134" w:bottom="1701" w:left="1134" w:header="567" w:footer="567" w:gutter="0"/>
          <w:pgNumType w:fmt="lowerRoman"/>
          <w:cols w:space="425"/>
          <w:docGrid w:linePitch="312"/>
        </w:sectPr>
      </w:pPr>
      <w:r>
        <w:fldChar w:fldCharType="end"/>
      </w:r>
    </w:p>
    <w:p w14:paraId="1802504F" w14:textId="77777777" w:rsidR="00085010" w:rsidRDefault="00E62AA8">
      <w:pPr>
        <w:pStyle w:val="1"/>
      </w:pPr>
      <w:bookmarkStart w:id="2" w:name="_Toc514869976"/>
      <w:bookmarkStart w:id="3" w:name="_Ref218071784"/>
      <w:bookmarkStart w:id="4" w:name="_Ref218422900"/>
      <w:bookmarkStart w:id="5" w:name="_Toc218425197"/>
      <w:bookmarkStart w:id="6" w:name="_Ref218071467"/>
      <w:bookmarkStart w:id="7" w:name="_Ref218072047"/>
      <w:bookmarkStart w:id="8" w:name="_Ref218071624"/>
      <w:bookmarkStart w:id="9" w:name="_Ref218422894"/>
      <w:bookmarkStart w:id="10" w:name="_Toc227138864"/>
      <w:bookmarkStart w:id="11" w:name="_Ref218423379"/>
      <w:r>
        <w:rPr>
          <w:rFonts w:hint="eastAsia"/>
        </w:rPr>
        <w:lastRenderedPageBreak/>
        <w:t>产品简介</w:t>
      </w:r>
      <w:bookmarkEnd w:id="2"/>
    </w:p>
    <w:p w14:paraId="2BCFB2C1" w14:textId="77777777" w:rsidR="00085010" w:rsidRDefault="00E62AA8" w:rsidP="00616FCF">
      <w:pPr>
        <w:pStyle w:val="21"/>
      </w:pPr>
      <w:bookmarkStart w:id="12" w:name="_Toc514869977"/>
      <w:r>
        <w:rPr>
          <w:rFonts w:hint="eastAsia"/>
        </w:rPr>
        <w:t>产品概述</w:t>
      </w:r>
      <w:bookmarkEnd w:id="12"/>
    </w:p>
    <w:p w14:paraId="5A095799" w14:textId="77777777" w:rsidR="00085010" w:rsidRDefault="00E62AA8" w:rsidP="00616FCF">
      <w:r>
        <w:rPr>
          <w:rFonts w:hint="eastAsia"/>
        </w:rPr>
        <w:t>服务器</w:t>
      </w:r>
      <w:r w:rsidR="00013DBB">
        <w:rPr>
          <w:rFonts w:hint="eastAsia"/>
        </w:rPr>
        <w:t>是</w:t>
      </w:r>
      <w:r>
        <w:rPr>
          <w:rFonts w:hint="eastAsia"/>
        </w:rPr>
        <w:t>基于英特尔</w:t>
      </w:r>
      <w:r>
        <w:rPr>
          <w:rFonts w:hint="eastAsia"/>
        </w:rPr>
        <w:t>®</w:t>
      </w:r>
      <w:r>
        <w:rPr>
          <w:rFonts w:hint="eastAsia"/>
        </w:rPr>
        <w:t>至强</w:t>
      </w:r>
      <w:r>
        <w:rPr>
          <w:rFonts w:hint="eastAsia"/>
        </w:rPr>
        <w:t>®</w:t>
      </w:r>
      <w:r>
        <w:rPr>
          <w:rFonts w:hint="eastAsia"/>
        </w:rPr>
        <w:t>可扩展处理器平台开发的一款具有广泛用途的双路服务器。具备卓越的计算性能和强大的</w:t>
      </w:r>
      <w:r>
        <w:rPr>
          <w:rFonts w:hint="eastAsia"/>
        </w:rPr>
        <w:t>IO</w:t>
      </w:r>
      <w:r>
        <w:rPr>
          <w:rFonts w:hint="eastAsia"/>
        </w:rPr>
        <w:t>扩展能力，实现了高性能和高扩展性，满足各行业应用的需要。主要特性如下：</w:t>
      </w:r>
    </w:p>
    <w:p w14:paraId="33727F58" w14:textId="77777777" w:rsidR="00085010" w:rsidRDefault="00E62AA8">
      <w:pPr>
        <w:pStyle w:val="ItemList"/>
      </w:pPr>
      <w:r>
        <w:rPr>
          <w:rFonts w:hint="eastAsia"/>
        </w:rPr>
        <w:t>支持英特尔</w:t>
      </w:r>
      <w:r>
        <w:rPr>
          <w:rFonts w:hint="eastAsia"/>
        </w:rPr>
        <w:t>®</w:t>
      </w:r>
      <w:r>
        <w:rPr>
          <w:rFonts w:hint="eastAsia"/>
        </w:rPr>
        <w:t>至强</w:t>
      </w:r>
      <w:r>
        <w:rPr>
          <w:rFonts w:hint="eastAsia"/>
        </w:rPr>
        <w:t>®</w:t>
      </w:r>
      <w:r>
        <w:rPr>
          <w:rFonts w:hint="eastAsia"/>
        </w:rPr>
        <w:t>可扩展处理器，为用户的各项应用提供更高的性能。处理器可以支持更多核心，支持</w:t>
      </w:r>
      <w:r>
        <w:rPr>
          <w:rFonts w:hint="eastAsia"/>
        </w:rPr>
        <w:t>AVX-512</w:t>
      </w:r>
      <w:r>
        <w:rPr>
          <w:rFonts w:hint="eastAsia"/>
        </w:rPr>
        <w:t>指令集，处理器之间采用更多、更快的</w:t>
      </w:r>
      <w:r>
        <w:rPr>
          <w:rFonts w:hint="eastAsia"/>
        </w:rPr>
        <w:t>UPI</w:t>
      </w:r>
      <w:r>
        <w:rPr>
          <w:rFonts w:hint="eastAsia"/>
        </w:rPr>
        <w:t>总线，大幅提升</w:t>
      </w:r>
      <w:r>
        <w:rPr>
          <w:rFonts w:hint="eastAsia"/>
        </w:rPr>
        <w:t>CPU</w:t>
      </w:r>
      <w:r>
        <w:rPr>
          <w:rFonts w:hint="eastAsia"/>
        </w:rPr>
        <w:t>之间协作效率。</w:t>
      </w:r>
    </w:p>
    <w:p w14:paraId="4A8C28FC" w14:textId="078B0A1F" w:rsidR="00085010" w:rsidRDefault="00E62AA8">
      <w:pPr>
        <w:pStyle w:val="ItemList"/>
      </w:pPr>
      <w:r>
        <w:rPr>
          <w:rFonts w:hint="eastAsia"/>
        </w:rPr>
        <w:t>使用</w:t>
      </w:r>
      <w:r>
        <w:rPr>
          <w:rFonts w:hint="eastAsia"/>
        </w:rPr>
        <w:t>Intel</w:t>
      </w:r>
      <w:r>
        <w:rPr>
          <w:rFonts w:hint="eastAsia"/>
        </w:rPr>
        <w:t>新推出的</w:t>
      </w:r>
      <w:r>
        <w:rPr>
          <w:rFonts w:hint="eastAsia"/>
        </w:rPr>
        <w:t>C620</w:t>
      </w:r>
      <w:r>
        <w:rPr>
          <w:rFonts w:hint="eastAsia"/>
        </w:rPr>
        <w:t>系列芯片组，支持</w:t>
      </w:r>
      <w:r>
        <w:rPr>
          <w:rFonts w:hint="eastAsia"/>
        </w:rPr>
        <w:t>SATA</w:t>
      </w:r>
      <w:r>
        <w:rPr>
          <w:rFonts w:hint="eastAsia"/>
        </w:rPr>
        <w:t>扩展，集成</w:t>
      </w:r>
      <w:r>
        <w:rPr>
          <w:rFonts w:hint="eastAsia"/>
        </w:rPr>
        <w:t>X722</w:t>
      </w:r>
      <w:r>
        <w:rPr>
          <w:rFonts w:hint="eastAsia"/>
        </w:rPr>
        <w:t>网卡，可扩展</w:t>
      </w:r>
      <w:r>
        <w:rPr>
          <w:rFonts w:hint="eastAsia"/>
        </w:rPr>
        <w:t>1Gb/10Gb</w:t>
      </w:r>
      <w:r>
        <w:rPr>
          <w:rFonts w:hint="eastAsia"/>
        </w:rPr>
        <w:t>网络接口。</w:t>
      </w:r>
    </w:p>
    <w:p w14:paraId="7E0D3977" w14:textId="77777777" w:rsidR="00085010" w:rsidRDefault="00E62AA8">
      <w:pPr>
        <w:pStyle w:val="ItemList"/>
      </w:pPr>
      <w:r>
        <w:rPr>
          <w:rFonts w:hint="eastAsia"/>
        </w:rPr>
        <w:t>每颗</w:t>
      </w:r>
      <w:r>
        <w:rPr>
          <w:rFonts w:hint="eastAsia"/>
        </w:rPr>
        <w:t>CPU</w:t>
      </w:r>
      <w:r>
        <w:rPr>
          <w:rFonts w:hint="eastAsia"/>
        </w:rPr>
        <w:t>搭配</w:t>
      </w:r>
      <w:r>
        <w:rPr>
          <w:rFonts w:hint="eastAsia"/>
        </w:rPr>
        <w:t>8</w:t>
      </w:r>
      <w:r>
        <w:rPr>
          <w:rFonts w:hint="eastAsia"/>
        </w:rPr>
        <w:t>根内存插槽，内存总容量可扩展至</w:t>
      </w:r>
      <w:r>
        <w:rPr>
          <w:rFonts w:hint="eastAsia"/>
        </w:rPr>
        <w:t>2TB</w:t>
      </w:r>
      <w:r>
        <w:rPr>
          <w:rFonts w:hint="eastAsia"/>
        </w:rPr>
        <w:t>，提供灵活的内存配置。</w:t>
      </w:r>
    </w:p>
    <w:p w14:paraId="5C6275FA" w14:textId="77777777" w:rsidR="00085010" w:rsidRDefault="00E62AA8">
      <w:pPr>
        <w:pStyle w:val="ItemList"/>
      </w:pPr>
      <w:r>
        <w:rPr>
          <w:rFonts w:hint="eastAsia"/>
        </w:rPr>
        <w:t>独特的高密度机架式散热结构设计，集高密度与高可靠性于一身。</w:t>
      </w:r>
    </w:p>
    <w:p w14:paraId="4854D974" w14:textId="77777777" w:rsidR="00085010" w:rsidRDefault="00E62AA8">
      <w:pPr>
        <w:pStyle w:val="ItemList"/>
      </w:pPr>
      <w:r>
        <w:rPr>
          <w:rFonts w:hint="eastAsia"/>
        </w:rPr>
        <w:t>适用于金融、证券、交通、邮政、电信、能源、互联网等对服务器性能、可扩展性及可靠性要求苛刻的行业数据中心和远程的企业环境。</w:t>
      </w:r>
    </w:p>
    <w:p w14:paraId="7A27049D" w14:textId="77777777" w:rsidR="00B13FB6" w:rsidRDefault="00B13FB6" w:rsidP="00B13FB6">
      <w:pPr>
        <w:pStyle w:val="21"/>
      </w:pPr>
      <w:bookmarkStart w:id="13" w:name="_Toc514869978"/>
      <w:r>
        <w:rPr>
          <w:rFonts w:hint="eastAsia"/>
          <w:lang w:eastAsia="zh-CN"/>
        </w:rPr>
        <w:t>产品特色</w:t>
      </w:r>
      <w:bookmarkEnd w:id="13"/>
    </w:p>
    <w:p w14:paraId="45E8F432" w14:textId="77777777" w:rsidR="00B13FB6" w:rsidRDefault="00B13FB6" w:rsidP="00B13FB6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高可靠性</w:t>
      </w:r>
    </w:p>
    <w:p w14:paraId="14ECF111" w14:textId="77777777" w:rsidR="00B13FB6" w:rsidRDefault="00B13FB6" w:rsidP="00616FCF">
      <w:pPr>
        <w:pStyle w:val="ItemList"/>
      </w:pPr>
      <w:r>
        <w:rPr>
          <w:rFonts w:hint="eastAsia"/>
        </w:rPr>
        <w:t>具有高级内存容错功能</w:t>
      </w:r>
      <w:r w:rsidR="00694474">
        <w:rPr>
          <w:rFonts w:hint="eastAsia"/>
        </w:rPr>
        <w:t>。</w:t>
      </w:r>
    </w:p>
    <w:p w14:paraId="60E8D6EA" w14:textId="77777777" w:rsidR="00B13FB6" w:rsidRDefault="00B13FB6" w:rsidP="00616FCF">
      <w:pPr>
        <w:pStyle w:val="ItemList"/>
      </w:pPr>
      <w:r>
        <w:rPr>
          <w:rFonts w:hint="eastAsia"/>
        </w:rPr>
        <w:t>前面板监控屏可以对系统硬件进行监控，显示</w:t>
      </w:r>
      <w:r>
        <w:rPr>
          <w:rFonts w:hint="eastAsia"/>
        </w:rPr>
        <w:t>CPU</w:t>
      </w:r>
      <w:r>
        <w:rPr>
          <w:rFonts w:hint="eastAsia"/>
        </w:rPr>
        <w:t>、风扇等硬件的工作状态</w:t>
      </w:r>
      <w:r w:rsidR="00694474">
        <w:rPr>
          <w:rFonts w:hint="eastAsia"/>
        </w:rPr>
        <w:t>。</w:t>
      </w:r>
    </w:p>
    <w:p w14:paraId="5F89C29F" w14:textId="77777777" w:rsidR="00B13FB6" w:rsidRDefault="00B13FB6" w:rsidP="00616FCF">
      <w:pPr>
        <w:pStyle w:val="ItemList"/>
      </w:pPr>
      <w:r>
        <w:rPr>
          <w:rFonts w:hint="eastAsia"/>
        </w:rPr>
        <w:t>支持多网卡冗余，系统正常时分摊网络流量，当其中一块网卡出现问题时，自动将其负担的工作切换到其他网卡</w:t>
      </w:r>
      <w:r w:rsidR="00694474">
        <w:rPr>
          <w:rFonts w:hint="eastAsia"/>
        </w:rPr>
        <w:t>。</w:t>
      </w:r>
    </w:p>
    <w:p w14:paraId="42FC3204" w14:textId="77777777" w:rsidR="00B13FB6" w:rsidRDefault="00B13FB6" w:rsidP="00A84964">
      <w:pPr>
        <w:pStyle w:val="ItemList"/>
      </w:pPr>
      <w:r>
        <w:rPr>
          <w:rFonts w:hint="eastAsia"/>
        </w:rPr>
        <w:t>可选配</w:t>
      </w:r>
      <w:r w:rsidRPr="00A84964">
        <w:rPr>
          <w:rStyle w:val="ItemListChar"/>
          <w:rFonts w:hint="eastAsia"/>
        </w:rPr>
        <w:t>1+1</w:t>
      </w:r>
      <w:r w:rsidRPr="00A84964">
        <w:rPr>
          <w:rStyle w:val="ItemListChar"/>
          <w:rFonts w:hint="eastAsia"/>
        </w:rPr>
        <w:t>冗</w:t>
      </w:r>
      <w:r>
        <w:rPr>
          <w:rFonts w:hint="eastAsia"/>
        </w:rPr>
        <w:t>余电源，</w:t>
      </w:r>
      <w:r>
        <w:t>为</w:t>
      </w:r>
      <w:r>
        <w:rPr>
          <w:rFonts w:hint="eastAsia"/>
        </w:rPr>
        <w:t>用户提供更稳定可靠的系统电源</w:t>
      </w:r>
      <w:r w:rsidR="00694474">
        <w:rPr>
          <w:rFonts w:hint="eastAsia"/>
        </w:rPr>
        <w:t>。</w:t>
      </w:r>
    </w:p>
    <w:p w14:paraId="60179EA4" w14:textId="77777777" w:rsidR="00B13FB6" w:rsidRDefault="00B13FB6" w:rsidP="00616FCF">
      <w:pPr>
        <w:pStyle w:val="ItemList"/>
      </w:pPr>
      <w:r>
        <w:rPr>
          <w:rFonts w:hint="eastAsia"/>
        </w:rPr>
        <w:t>支持高</w:t>
      </w:r>
      <w:r w:rsidRPr="00616FCF">
        <w:rPr>
          <w:rFonts w:hint="eastAsia"/>
        </w:rPr>
        <w:t>达</w:t>
      </w:r>
      <w:r w:rsidRPr="00A84964">
        <w:t>6</w:t>
      </w:r>
      <w:r>
        <w:rPr>
          <w:rFonts w:hint="eastAsia"/>
        </w:rPr>
        <w:t>个</w:t>
      </w:r>
      <w:r>
        <w:t>PCI-E</w:t>
      </w:r>
      <w:r>
        <w:rPr>
          <w:rFonts w:ascii="Arial" w:hAnsi="Arial"/>
        </w:rPr>
        <w:t xml:space="preserve"> </w:t>
      </w:r>
      <w:r w:rsidRPr="00616FCF">
        <w:t>3.0</w:t>
      </w:r>
      <w:r>
        <w:rPr>
          <w:rFonts w:hint="eastAsia"/>
        </w:rPr>
        <w:t>插槽，采用内置</w:t>
      </w:r>
      <w:r>
        <w:rPr>
          <w:rFonts w:hint="eastAsia"/>
        </w:rPr>
        <w:t>/</w:t>
      </w:r>
      <w:r>
        <w:rPr>
          <w:rFonts w:hint="eastAsia"/>
        </w:rPr>
        <w:t>横插卡设计，提供高扩展能力。</w:t>
      </w:r>
    </w:p>
    <w:p w14:paraId="052DD598" w14:textId="77777777" w:rsidR="00B13FB6" w:rsidRDefault="00B13FB6" w:rsidP="00B13FB6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高可管理性</w:t>
      </w:r>
    </w:p>
    <w:p w14:paraId="4A67DDCB" w14:textId="77777777" w:rsidR="00B13FB6" w:rsidRDefault="00B13FB6" w:rsidP="00616FCF">
      <w:pPr>
        <w:pStyle w:val="ItemList"/>
      </w:pPr>
      <w:r>
        <w:rPr>
          <w:rFonts w:hint="eastAsia"/>
        </w:rPr>
        <w:t>可选智能硬件监控系统。提供系统内部温度、风扇转速、直流电源电压等工作状态信息显示。自自动记录主机故障时间及日志信息。</w:t>
      </w:r>
    </w:p>
    <w:p w14:paraId="0DB489B8" w14:textId="77777777" w:rsidR="00B13FB6" w:rsidRDefault="00B13FB6" w:rsidP="00616FCF">
      <w:pPr>
        <w:pStyle w:val="ItemList"/>
      </w:pPr>
      <w:r>
        <w:rPr>
          <w:rFonts w:hint="eastAsia"/>
        </w:rPr>
        <w:t>支持智能调节风扇转速功能，风扇转速随着系统温度动态调整，有效降低了系统噪音和功耗。</w:t>
      </w:r>
    </w:p>
    <w:p w14:paraId="62140A92" w14:textId="77777777" w:rsidR="00B13FB6" w:rsidRDefault="00B13FB6" w:rsidP="00B13FB6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易维护性</w:t>
      </w:r>
    </w:p>
    <w:p w14:paraId="35E65BC1" w14:textId="77777777" w:rsidR="00B13FB6" w:rsidRDefault="00B13FB6" w:rsidP="00616FCF">
      <w:r>
        <w:rPr>
          <w:rFonts w:hint="eastAsia"/>
        </w:rPr>
        <w:lastRenderedPageBreak/>
        <w:t>集成</w:t>
      </w:r>
      <w:r>
        <w:t>iKVM</w:t>
      </w:r>
      <w:r>
        <w:rPr>
          <w:rFonts w:hint="eastAsia"/>
        </w:rPr>
        <w:t>功能可以对服务器进行远程操作、维护，提供故障指示功能，提升维护效</w:t>
      </w:r>
      <w:r w:rsidR="00D479E2">
        <w:rPr>
          <w:rFonts w:hint="eastAsia"/>
        </w:rPr>
        <w:t>率。</w:t>
      </w:r>
    </w:p>
    <w:p w14:paraId="615AD759" w14:textId="77777777" w:rsidR="00616FCF" w:rsidRDefault="00616FCF" w:rsidP="00616FCF"/>
    <w:p w14:paraId="7504622C" w14:textId="77777777" w:rsidR="00616FCF" w:rsidRDefault="00616FCF" w:rsidP="00616FCF">
      <w:pPr>
        <w:sectPr w:rsidR="00616FCF">
          <w:headerReference w:type="even" r:id="rId20"/>
          <w:footerReference w:type="default" r:id="rId21"/>
          <w:pgSz w:w="11907" w:h="16840"/>
          <w:pgMar w:top="1701" w:right="1134" w:bottom="1701" w:left="1134" w:header="567" w:footer="567" w:gutter="0"/>
          <w:cols w:space="425"/>
          <w:docGrid w:linePitch="312"/>
        </w:sectPr>
      </w:pPr>
    </w:p>
    <w:p w14:paraId="443720F4" w14:textId="77777777" w:rsidR="00085010" w:rsidRDefault="00E62AA8">
      <w:pPr>
        <w:pStyle w:val="1"/>
      </w:pPr>
      <w:bookmarkStart w:id="14" w:name="_Toc514869979"/>
      <w:r>
        <w:rPr>
          <w:rFonts w:hint="eastAsia"/>
        </w:rPr>
        <w:lastRenderedPageBreak/>
        <w:t>配置</w:t>
      </w:r>
      <w:r>
        <w:rPr>
          <w:rFonts w:hint="eastAsia"/>
        </w:rPr>
        <w:t>BIOS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4"/>
    </w:p>
    <w:p w14:paraId="11F80AEF" w14:textId="77777777" w:rsidR="00085010" w:rsidRPr="00203F43" w:rsidRDefault="00E62AA8" w:rsidP="008C47FF">
      <w:pPr>
        <w:rPr>
          <w:lang w:val="zh-CN"/>
        </w:rPr>
      </w:pPr>
      <w:r>
        <w:rPr>
          <w:rFonts w:hint="eastAsia"/>
          <w:lang w:val="zh-CN"/>
        </w:rPr>
        <w:t>可通过远程控制方式配置</w:t>
      </w:r>
      <w:r>
        <w:rPr>
          <w:rFonts w:hint="eastAsia"/>
          <w:lang w:val="zh-CN"/>
        </w:rPr>
        <w:t>BIOS</w:t>
      </w:r>
      <w:r>
        <w:rPr>
          <w:rFonts w:hint="eastAsia"/>
          <w:lang w:val="zh-CN"/>
        </w:rPr>
        <w:t>。包括设置服务器启动方式、</w:t>
      </w:r>
      <w:r>
        <w:rPr>
          <w:rFonts w:hint="eastAsia"/>
          <w:lang w:val="zh-CN"/>
        </w:rPr>
        <w:t>BIOS</w:t>
      </w:r>
      <w:r>
        <w:rPr>
          <w:rFonts w:hint="eastAsia"/>
          <w:lang w:val="zh-CN"/>
        </w:rPr>
        <w:t>密码和界面语言。</w:t>
      </w:r>
      <w:bookmarkStart w:id="15" w:name="_Ref217450567"/>
      <w:bookmarkStart w:id="16" w:name="_Toc218425198"/>
      <w:bookmarkStart w:id="17" w:name="_Toc227138865"/>
    </w:p>
    <w:p w14:paraId="73C82194" w14:textId="77777777" w:rsidR="00085010" w:rsidRDefault="00E62AA8" w:rsidP="008C47FF">
      <w:pPr>
        <w:pStyle w:val="21"/>
      </w:pPr>
      <w:bookmarkStart w:id="18" w:name="_Toc514869980"/>
      <w:r>
        <w:rPr>
          <w:rFonts w:hint="eastAsia"/>
        </w:rPr>
        <w:t>进入</w:t>
      </w:r>
      <w:r>
        <w:rPr>
          <w:rFonts w:hint="eastAsia"/>
        </w:rPr>
        <w:t>BIOS Setup</w:t>
      </w:r>
      <w:r>
        <w:rPr>
          <w:rFonts w:hint="eastAsia"/>
        </w:rPr>
        <w:t>界面</w:t>
      </w:r>
      <w:bookmarkEnd w:id="18"/>
    </w:p>
    <w:p w14:paraId="5FBD11CA" w14:textId="77777777" w:rsidR="00085010" w:rsidRDefault="00E62AA8" w:rsidP="008C47FF">
      <w:r>
        <w:rPr>
          <w:rFonts w:hint="eastAsia"/>
        </w:rPr>
        <w:t>首次登录，准备鼠标、键盘、显示器。</w:t>
      </w:r>
    </w:p>
    <w:p w14:paraId="7360694B" w14:textId="77777777" w:rsidR="00085010" w:rsidRDefault="00E62AA8" w:rsidP="008C47FF">
      <w:r>
        <w:rPr>
          <w:rFonts w:hint="eastAsia"/>
        </w:rPr>
        <w:t>加电启动服务器，等待屏幕显示字样的图案时，按</w:t>
      </w:r>
      <w:r>
        <w:rPr>
          <w:rFonts w:hint="eastAsia"/>
        </w:rPr>
        <w:t>&lt;Del&gt;</w:t>
      </w:r>
      <w:r>
        <w:rPr>
          <w:rFonts w:hint="eastAsia"/>
        </w:rPr>
        <w:t>键，系统将会进入</w:t>
      </w:r>
      <w:r>
        <w:t>BIOS</w:t>
      </w:r>
      <w:r>
        <w:rPr>
          <w:rFonts w:hint="eastAsia"/>
        </w:rPr>
        <w:t>设置程序，在</w:t>
      </w:r>
      <w:r>
        <w:rPr>
          <w:rFonts w:hint="eastAsia"/>
        </w:rPr>
        <w:t>BIOS</w:t>
      </w:r>
      <w:r>
        <w:rPr>
          <w:rFonts w:hint="eastAsia"/>
        </w:rPr>
        <w:t>设置程序中您可以通过箭头方向键选择子项，按回车键进入子菜单。</w:t>
      </w:r>
    </w:p>
    <w:p w14:paraId="54B44633" w14:textId="77777777" w:rsidR="008C47FF" w:rsidRDefault="008C47FF" w:rsidP="008C47FF">
      <w:pPr>
        <w:pStyle w:val="E-Note"/>
      </w:pPr>
    </w:p>
    <w:p w14:paraId="22F5F85B" w14:textId="77777777" w:rsidR="00085010" w:rsidRDefault="00E62AA8" w:rsidP="008C47FF">
      <w:pPr>
        <w:pStyle w:val="E-NoteText"/>
      </w:pPr>
      <w:r>
        <w:rPr>
          <w:rFonts w:ascii="方正书宋简体" w:hint="eastAsia"/>
          <w:color w:val="000000" w:themeColor="text1"/>
        </w:rPr>
        <w:t>设</w:t>
      </w:r>
      <w:r>
        <w:rPr>
          <w:rFonts w:hint="eastAsia"/>
        </w:rPr>
        <w:t>置为灰色的选项不可用，带有“</w:t>
      </w:r>
      <w:r>
        <w:rPr>
          <w:rFonts w:hint="eastAsia"/>
          <w:noProof/>
          <w:position w:val="-6"/>
        </w:rPr>
        <w:drawing>
          <wp:inline distT="0" distB="0" distL="0" distR="0" wp14:anchorId="619A3948" wp14:editId="74947A8F">
            <wp:extent cx="66675" cy="123825"/>
            <wp:effectExtent l="0" t="0" r="9525" b="9525"/>
            <wp:docPr id="655" name="图片 20" descr="未标题-2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图片 20" descr="未标题-2 拷贝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”符号的项目有子菜单。</w:t>
      </w:r>
    </w:p>
    <w:p w14:paraId="51458F21" w14:textId="77777777" w:rsidR="00085010" w:rsidRDefault="00E62AA8">
      <w:pPr>
        <w:pStyle w:val="TableDescription"/>
      </w:pPr>
      <w:r>
        <w:rPr>
          <w:rFonts w:hint="eastAsia"/>
          <w:lang w:val="en-US"/>
        </w:rPr>
        <w:t>按键</w:t>
      </w:r>
      <w:r>
        <w:rPr>
          <w:rFonts w:hint="eastAsia"/>
        </w:rPr>
        <w:t>操作说明</w:t>
      </w:r>
    </w:p>
    <w:tbl>
      <w:tblPr>
        <w:tblStyle w:val="table"/>
        <w:tblW w:w="9067" w:type="dxa"/>
        <w:tblLayout w:type="fixed"/>
        <w:tblLook w:val="04A0" w:firstRow="1" w:lastRow="0" w:firstColumn="1" w:lastColumn="0" w:noHBand="0" w:noVBand="1"/>
      </w:tblPr>
      <w:tblGrid>
        <w:gridCol w:w="2689"/>
        <w:gridCol w:w="6378"/>
      </w:tblGrid>
      <w:tr w:rsidR="00085010" w14:paraId="4C7AB47B" w14:textId="77777777" w:rsidTr="00085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89" w:type="dxa"/>
          </w:tcPr>
          <w:p w14:paraId="7490B72F" w14:textId="77777777" w:rsidR="00085010" w:rsidRDefault="00E62AA8" w:rsidP="008C47FF">
            <w:pPr>
              <w:pStyle w:val="TableHeading"/>
            </w:pPr>
            <w:r>
              <w:rPr>
                <w:rFonts w:hint="eastAsia"/>
              </w:rPr>
              <w:t>按键</w:t>
            </w:r>
          </w:p>
        </w:tc>
        <w:tc>
          <w:tcPr>
            <w:tcW w:w="6378" w:type="dxa"/>
          </w:tcPr>
          <w:p w14:paraId="6ED069E0" w14:textId="77777777" w:rsidR="00085010" w:rsidRDefault="00E62AA8" w:rsidP="008C47FF">
            <w:pPr>
              <w:pStyle w:val="TableHeading"/>
            </w:pPr>
            <w:r>
              <w:rPr>
                <w:rFonts w:hint="eastAsia"/>
              </w:rPr>
              <w:t>功能说明</w:t>
            </w:r>
          </w:p>
        </w:tc>
      </w:tr>
      <w:tr w:rsidR="00085010" w14:paraId="312010B5" w14:textId="77777777" w:rsidTr="00085010">
        <w:tc>
          <w:tcPr>
            <w:tcW w:w="2689" w:type="dxa"/>
          </w:tcPr>
          <w:p w14:paraId="1A6AA123" w14:textId="77777777" w:rsidR="00085010" w:rsidRDefault="00E62AA8" w:rsidP="008C47FF">
            <w:pPr>
              <w:pStyle w:val="TableText"/>
            </w:pPr>
            <w:r>
              <w:t>&lt;F1&gt;</w:t>
            </w:r>
          </w:p>
        </w:tc>
        <w:tc>
          <w:tcPr>
            <w:tcW w:w="6378" w:type="dxa"/>
          </w:tcPr>
          <w:p w14:paraId="07B47603" w14:textId="77777777" w:rsidR="00085010" w:rsidRDefault="00E62AA8" w:rsidP="008C47FF">
            <w:pPr>
              <w:pStyle w:val="TableText"/>
            </w:pPr>
            <w:r>
              <w:rPr>
                <w:rFonts w:hint="eastAsia"/>
              </w:rPr>
              <w:t>帮助</w:t>
            </w:r>
          </w:p>
        </w:tc>
      </w:tr>
      <w:tr w:rsidR="00085010" w14:paraId="752C5B47" w14:textId="77777777" w:rsidTr="00085010">
        <w:tc>
          <w:tcPr>
            <w:tcW w:w="2689" w:type="dxa"/>
          </w:tcPr>
          <w:p w14:paraId="362DAB66" w14:textId="77777777" w:rsidR="00085010" w:rsidRDefault="00E62AA8" w:rsidP="008C47FF">
            <w:pPr>
              <w:pStyle w:val="TableText"/>
            </w:pPr>
            <w:r>
              <w:t>&lt;Esc&gt;</w:t>
            </w:r>
          </w:p>
        </w:tc>
        <w:tc>
          <w:tcPr>
            <w:tcW w:w="6378" w:type="dxa"/>
          </w:tcPr>
          <w:p w14:paraId="11153203" w14:textId="77777777" w:rsidR="00085010" w:rsidRDefault="00E62AA8" w:rsidP="008C47FF">
            <w:pPr>
              <w:pStyle w:val="TableText"/>
            </w:pPr>
            <w:r>
              <w:rPr>
                <w:rFonts w:hint="eastAsia"/>
              </w:rPr>
              <w:t>退出或是从子菜单返回主菜单</w:t>
            </w:r>
          </w:p>
        </w:tc>
      </w:tr>
      <w:tr w:rsidR="00085010" w14:paraId="4A22C34C" w14:textId="77777777" w:rsidTr="00085010">
        <w:tc>
          <w:tcPr>
            <w:tcW w:w="2689" w:type="dxa"/>
          </w:tcPr>
          <w:p w14:paraId="41B6A9DB" w14:textId="77777777" w:rsidR="00085010" w:rsidRDefault="00E62AA8" w:rsidP="008C47FF">
            <w:pPr>
              <w:pStyle w:val="TableText"/>
            </w:pPr>
            <w:r>
              <w:t>&lt;←&gt;</w:t>
            </w:r>
            <w:r>
              <w:t>或</w:t>
            </w:r>
            <w:r>
              <w:t>&lt;→&gt;</w:t>
            </w:r>
          </w:p>
        </w:tc>
        <w:tc>
          <w:tcPr>
            <w:tcW w:w="6378" w:type="dxa"/>
          </w:tcPr>
          <w:p w14:paraId="179F022A" w14:textId="77777777" w:rsidR="00085010" w:rsidRDefault="00E62AA8" w:rsidP="008C47FF">
            <w:pPr>
              <w:pStyle w:val="TableText"/>
            </w:pPr>
            <w:r>
              <w:rPr>
                <w:rFonts w:hint="eastAsia"/>
              </w:rPr>
              <w:t>选择菜单</w:t>
            </w:r>
          </w:p>
        </w:tc>
      </w:tr>
      <w:tr w:rsidR="00085010" w14:paraId="4D29E3DD" w14:textId="77777777" w:rsidTr="00085010">
        <w:tc>
          <w:tcPr>
            <w:tcW w:w="2689" w:type="dxa"/>
          </w:tcPr>
          <w:p w14:paraId="32AB23BC" w14:textId="77777777" w:rsidR="00085010" w:rsidRDefault="00E62AA8" w:rsidP="008C47FF">
            <w:pPr>
              <w:pStyle w:val="TableText"/>
            </w:pPr>
            <w:r>
              <w:t>&lt;↑&gt;</w:t>
            </w:r>
            <w:r>
              <w:t>或</w:t>
            </w:r>
            <w:r>
              <w:t>&lt;↓&gt;</w:t>
            </w:r>
          </w:p>
        </w:tc>
        <w:tc>
          <w:tcPr>
            <w:tcW w:w="6378" w:type="dxa"/>
          </w:tcPr>
          <w:p w14:paraId="6A86B710" w14:textId="77777777" w:rsidR="00085010" w:rsidRDefault="00E62AA8" w:rsidP="008C47FF">
            <w:pPr>
              <w:pStyle w:val="TableText"/>
            </w:pPr>
            <w:r>
              <w:rPr>
                <w:rFonts w:hint="eastAsia"/>
              </w:rPr>
              <w:t>移动光标到上或下</w:t>
            </w:r>
          </w:p>
        </w:tc>
      </w:tr>
      <w:tr w:rsidR="00085010" w14:paraId="3369A862" w14:textId="77777777" w:rsidTr="00085010">
        <w:tc>
          <w:tcPr>
            <w:tcW w:w="2689" w:type="dxa"/>
          </w:tcPr>
          <w:p w14:paraId="5B176336" w14:textId="77777777" w:rsidR="00085010" w:rsidRDefault="00E62AA8" w:rsidP="008C47FF">
            <w:pPr>
              <w:pStyle w:val="TableText"/>
            </w:pPr>
            <w:r>
              <w:t>&lt;Home&gt;</w:t>
            </w:r>
            <w:r>
              <w:t>或</w:t>
            </w:r>
            <w:r>
              <w:t>&lt;End&gt;</w:t>
            </w:r>
          </w:p>
        </w:tc>
        <w:tc>
          <w:tcPr>
            <w:tcW w:w="6378" w:type="dxa"/>
          </w:tcPr>
          <w:p w14:paraId="2B45E4DC" w14:textId="77777777" w:rsidR="00085010" w:rsidRDefault="00E62AA8" w:rsidP="008C47FF">
            <w:pPr>
              <w:pStyle w:val="TableText"/>
            </w:pPr>
            <w:r>
              <w:rPr>
                <w:rFonts w:hint="eastAsia"/>
              </w:rPr>
              <w:t>移动光标到屏幕顶部或是底部</w:t>
            </w:r>
          </w:p>
        </w:tc>
      </w:tr>
      <w:tr w:rsidR="00085010" w14:paraId="17E5C782" w14:textId="77777777" w:rsidTr="00085010">
        <w:tc>
          <w:tcPr>
            <w:tcW w:w="2689" w:type="dxa"/>
          </w:tcPr>
          <w:p w14:paraId="776D96FB" w14:textId="77777777" w:rsidR="00085010" w:rsidRDefault="00E62AA8" w:rsidP="008C47FF">
            <w:pPr>
              <w:pStyle w:val="TableText"/>
            </w:pPr>
            <w:r>
              <w:t>&lt;PgUp&gt;</w:t>
            </w:r>
            <w:r>
              <w:t>或</w:t>
            </w:r>
            <w:r>
              <w:t>&lt;PgDn&gt;</w:t>
            </w:r>
          </w:p>
        </w:tc>
        <w:tc>
          <w:tcPr>
            <w:tcW w:w="6378" w:type="dxa"/>
          </w:tcPr>
          <w:p w14:paraId="42462427" w14:textId="77777777" w:rsidR="00085010" w:rsidRDefault="00E62AA8" w:rsidP="008C47FF">
            <w:pPr>
              <w:pStyle w:val="TableText"/>
            </w:pPr>
            <w:r>
              <w:rPr>
                <w:rFonts w:hint="eastAsia"/>
              </w:rPr>
              <w:t>移动光标到上一页或是下一页</w:t>
            </w:r>
          </w:p>
        </w:tc>
      </w:tr>
      <w:tr w:rsidR="00085010" w14:paraId="5DF7EDB1" w14:textId="77777777" w:rsidTr="00085010">
        <w:tc>
          <w:tcPr>
            <w:tcW w:w="2689" w:type="dxa"/>
          </w:tcPr>
          <w:p w14:paraId="652389CF" w14:textId="77777777" w:rsidR="00085010" w:rsidRDefault="00E62AA8" w:rsidP="008C47FF">
            <w:pPr>
              <w:pStyle w:val="TableText"/>
            </w:pPr>
            <w:r>
              <w:t>&lt;+&gt;</w:t>
            </w:r>
            <w:r>
              <w:t>或</w:t>
            </w:r>
            <w:r>
              <w:t>&lt;-&gt;</w:t>
            </w:r>
          </w:p>
        </w:tc>
        <w:tc>
          <w:tcPr>
            <w:tcW w:w="6378" w:type="dxa"/>
          </w:tcPr>
          <w:p w14:paraId="1F6AC442" w14:textId="77777777" w:rsidR="00085010" w:rsidRDefault="00E62AA8" w:rsidP="008C47FF">
            <w:pPr>
              <w:pStyle w:val="TableText"/>
            </w:pPr>
            <w:r>
              <w:rPr>
                <w:rFonts w:hint="eastAsia"/>
              </w:rPr>
              <w:t>选择当前项的前一个或后一个数值、设置</w:t>
            </w:r>
          </w:p>
        </w:tc>
      </w:tr>
      <w:tr w:rsidR="00085010" w14:paraId="46CE0188" w14:textId="77777777" w:rsidTr="00085010">
        <w:tc>
          <w:tcPr>
            <w:tcW w:w="2689" w:type="dxa"/>
          </w:tcPr>
          <w:p w14:paraId="0B6697B7" w14:textId="77777777" w:rsidR="00085010" w:rsidRDefault="00E62AA8" w:rsidP="008C47FF">
            <w:pPr>
              <w:pStyle w:val="TableText"/>
            </w:pPr>
            <w:r>
              <w:t>&lt;F2&gt;</w:t>
            </w:r>
          </w:p>
        </w:tc>
        <w:tc>
          <w:tcPr>
            <w:tcW w:w="6378" w:type="dxa"/>
          </w:tcPr>
          <w:p w14:paraId="79D6F6FB" w14:textId="77777777" w:rsidR="00085010" w:rsidRDefault="00E62AA8" w:rsidP="008C47FF">
            <w:pPr>
              <w:pStyle w:val="TableText"/>
            </w:pPr>
            <w:r>
              <w:rPr>
                <w:rFonts w:hint="eastAsia"/>
              </w:rPr>
              <w:t>撤销到上次操作</w:t>
            </w:r>
          </w:p>
        </w:tc>
      </w:tr>
      <w:tr w:rsidR="00085010" w14:paraId="77E9970C" w14:textId="77777777" w:rsidTr="00085010">
        <w:tc>
          <w:tcPr>
            <w:tcW w:w="2689" w:type="dxa"/>
          </w:tcPr>
          <w:p w14:paraId="681D8C1B" w14:textId="77777777" w:rsidR="00085010" w:rsidRDefault="00E62AA8" w:rsidP="008C47FF">
            <w:pPr>
              <w:pStyle w:val="TableText"/>
            </w:pPr>
            <w:r>
              <w:t>&lt;F3&gt;</w:t>
            </w:r>
          </w:p>
        </w:tc>
        <w:tc>
          <w:tcPr>
            <w:tcW w:w="6378" w:type="dxa"/>
          </w:tcPr>
          <w:p w14:paraId="5094CF82" w14:textId="77777777" w:rsidR="00085010" w:rsidRDefault="003F74D1" w:rsidP="008C47FF">
            <w:pPr>
              <w:pStyle w:val="TableText"/>
            </w:pPr>
            <w:r w:rsidRPr="003F74D1">
              <w:rPr>
                <w:rFonts w:hint="eastAsia"/>
              </w:rPr>
              <w:t>恢复出厂默认</w:t>
            </w:r>
            <w:r>
              <w:rPr>
                <w:rFonts w:hint="eastAsia"/>
              </w:rPr>
              <w:t>值</w:t>
            </w:r>
          </w:p>
        </w:tc>
      </w:tr>
      <w:tr w:rsidR="00085010" w14:paraId="25B1943B" w14:textId="77777777" w:rsidTr="00085010">
        <w:tc>
          <w:tcPr>
            <w:tcW w:w="2689" w:type="dxa"/>
          </w:tcPr>
          <w:p w14:paraId="5754ABFB" w14:textId="77777777" w:rsidR="00085010" w:rsidRDefault="00E62AA8" w:rsidP="008C47FF">
            <w:pPr>
              <w:pStyle w:val="TableText"/>
            </w:pPr>
            <w:r>
              <w:t>&lt;F4&gt;</w:t>
            </w:r>
          </w:p>
        </w:tc>
        <w:tc>
          <w:tcPr>
            <w:tcW w:w="6378" w:type="dxa"/>
          </w:tcPr>
          <w:p w14:paraId="6656A981" w14:textId="77777777" w:rsidR="00085010" w:rsidRDefault="00E62AA8" w:rsidP="008C47FF">
            <w:pPr>
              <w:pStyle w:val="TableText"/>
            </w:pPr>
            <w:r>
              <w:rPr>
                <w:rFonts w:hint="eastAsia"/>
              </w:rPr>
              <w:t>保存并退出</w:t>
            </w:r>
          </w:p>
        </w:tc>
      </w:tr>
      <w:tr w:rsidR="00085010" w14:paraId="127BEF8A" w14:textId="77777777" w:rsidTr="00085010">
        <w:tc>
          <w:tcPr>
            <w:tcW w:w="2689" w:type="dxa"/>
          </w:tcPr>
          <w:p w14:paraId="28905129" w14:textId="77777777" w:rsidR="00085010" w:rsidRDefault="00E62AA8" w:rsidP="008C47FF">
            <w:pPr>
              <w:pStyle w:val="TableText"/>
            </w:pPr>
            <w:r>
              <w:t>&lt;Enter&gt;</w:t>
            </w:r>
          </w:p>
        </w:tc>
        <w:tc>
          <w:tcPr>
            <w:tcW w:w="6378" w:type="dxa"/>
          </w:tcPr>
          <w:p w14:paraId="43864E70" w14:textId="77777777" w:rsidR="00085010" w:rsidRDefault="00E62AA8" w:rsidP="008C47FF">
            <w:pPr>
              <w:pStyle w:val="TableText"/>
            </w:pPr>
            <w:r>
              <w:rPr>
                <w:rFonts w:hint="eastAsia"/>
              </w:rPr>
              <w:t>执行命令或选择子菜单</w:t>
            </w:r>
          </w:p>
        </w:tc>
      </w:tr>
    </w:tbl>
    <w:p w14:paraId="37A1343C" w14:textId="77777777" w:rsidR="008C47FF" w:rsidRDefault="008C47FF" w:rsidP="008C47FF"/>
    <w:p w14:paraId="3E5DB6FE" w14:textId="77777777" w:rsidR="00085010" w:rsidRDefault="00D479E2" w:rsidP="008C47FF">
      <w:pPr>
        <w:pStyle w:val="21"/>
      </w:pPr>
      <w:bookmarkStart w:id="19" w:name="_Toc514869981"/>
      <w:r w:rsidRPr="00784F70">
        <w:rPr>
          <w:rFonts w:hint="eastAsia"/>
        </w:rPr>
        <w:t>设置服务器启动</w:t>
      </w:r>
      <w:r>
        <w:rPr>
          <w:rFonts w:hint="eastAsia"/>
          <w:lang w:eastAsia="zh-CN"/>
        </w:rPr>
        <w:t>项</w:t>
      </w:r>
      <w:bookmarkEnd w:id="19"/>
    </w:p>
    <w:p w14:paraId="2C41F5E8" w14:textId="77777777" w:rsidR="00784F70" w:rsidRPr="00784F70" w:rsidRDefault="004102ED" w:rsidP="008C47FF">
      <w:pPr>
        <w:pStyle w:val="Step"/>
      </w:pPr>
      <w:r>
        <w:rPr>
          <w:rFonts w:hint="eastAsia"/>
        </w:rPr>
        <w:t>进入</w:t>
      </w:r>
      <w:r>
        <w:rPr>
          <w:rFonts w:hint="eastAsia"/>
        </w:rPr>
        <w:t>BIOS</w:t>
      </w:r>
      <w:r>
        <w:rPr>
          <w:rFonts w:hint="eastAsia"/>
        </w:rPr>
        <w:t>设置界面，在启动界面选择启动项</w:t>
      </w:r>
      <w:r w:rsidR="006E0F8A">
        <w:rPr>
          <w:rFonts w:hint="eastAsia"/>
        </w:rPr>
        <w:t>。</w:t>
      </w:r>
    </w:p>
    <w:p w14:paraId="798391A1" w14:textId="77777777" w:rsidR="00085010" w:rsidRDefault="004102ED" w:rsidP="008C47FF">
      <w:pPr>
        <w:pStyle w:val="Figure"/>
      </w:pPr>
      <w:r>
        <w:rPr>
          <w:noProof/>
        </w:rPr>
        <w:lastRenderedPageBreak/>
        <w:drawing>
          <wp:inline distT="0" distB="0" distL="0" distR="0" wp14:anchorId="7F2EC65E" wp14:editId="407CFF42">
            <wp:extent cx="4551951" cy="3455582"/>
            <wp:effectExtent l="0" t="0" r="127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0279" cy="346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D136" w14:textId="77777777" w:rsidR="008C47FF" w:rsidRPr="008C47FF" w:rsidRDefault="008C47FF" w:rsidP="008C47FF">
      <w:pPr>
        <w:pStyle w:val="FigureDescription"/>
      </w:pPr>
      <w:r>
        <w:rPr>
          <w:rFonts w:hint="eastAsia"/>
        </w:rPr>
        <w:t>进入启动界面</w:t>
      </w:r>
    </w:p>
    <w:p w14:paraId="3444EB0C" w14:textId="77777777" w:rsidR="000F4C68" w:rsidRDefault="000F4C68" w:rsidP="008C47FF">
      <w:pPr>
        <w:pStyle w:val="Step"/>
      </w:pPr>
      <w:r>
        <w:rPr>
          <w:rFonts w:hint="eastAsia"/>
        </w:rPr>
        <w:t>启动项中可自主选择启动顺序，然后按</w:t>
      </w:r>
      <w:r>
        <w:rPr>
          <w:rFonts w:hint="eastAsia"/>
        </w:rPr>
        <w:t xml:space="preserve">Enter </w:t>
      </w:r>
      <w:r>
        <w:rPr>
          <w:rFonts w:hint="eastAsia"/>
        </w:rPr>
        <w:t>确认</w:t>
      </w:r>
      <w:r w:rsidR="006E0F8A">
        <w:rPr>
          <w:rFonts w:hint="eastAsia"/>
        </w:rPr>
        <w:t>。</w:t>
      </w:r>
    </w:p>
    <w:p w14:paraId="52F9EA73" w14:textId="77777777" w:rsidR="004102ED" w:rsidRDefault="004102ED" w:rsidP="008C47FF">
      <w:pPr>
        <w:pStyle w:val="Figure"/>
      </w:pPr>
      <w:r>
        <w:rPr>
          <w:noProof/>
        </w:rPr>
        <w:drawing>
          <wp:inline distT="0" distB="0" distL="0" distR="0" wp14:anchorId="16594B3D" wp14:editId="7AA828D7">
            <wp:extent cx="4221126" cy="3159493"/>
            <wp:effectExtent l="0" t="0" r="8255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816" cy="318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155E" w14:textId="77777777" w:rsidR="008C47FF" w:rsidRPr="008C47FF" w:rsidRDefault="008C47FF" w:rsidP="008C47FF">
      <w:pPr>
        <w:pStyle w:val="FigureDescription"/>
      </w:pPr>
      <w:r>
        <w:rPr>
          <w:rFonts w:hint="eastAsia"/>
        </w:rPr>
        <w:t>选择启动选项</w:t>
      </w:r>
    </w:p>
    <w:p w14:paraId="29D49DF4" w14:textId="77777777" w:rsidR="000F4C68" w:rsidRDefault="000F4C68" w:rsidP="008C47FF">
      <w:pPr>
        <w:pStyle w:val="Step"/>
      </w:pPr>
      <w:r>
        <w:rPr>
          <w:rFonts w:hint="eastAsia"/>
        </w:rPr>
        <w:t>设置完成后</w:t>
      </w:r>
      <w:r>
        <w:rPr>
          <w:rFonts w:hint="eastAsia"/>
        </w:rPr>
        <w:t xml:space="preserve"> F4 </w:t>
      </w:r>
      <w:r>
        <w:rPr>
          <w:rFonts w:hint="eastAsia"/>
        </w:rPr>
        <w:t>保存设置</w:t>
      </w:r>
      <w:r w:rsidR="006E0F8A">
        <w:rPr>
          <w:rFonts w:hint="eastAsia"/>
        </w:rPr>
        <w:t>。</w:t>
      </w:r>
    </w:p>
    <w:p w14:paraId="5CBC5535" w14:textId="77777777" w:rsidR="000F4C68" w:rsidRDefault="000F4C68" w:rsidP="008C47FF">
      <w:pPr>
        <w:pStyle w:val="Figure"/>
      </w:pPr>
      <w:r>
        <w:rPr>
          <w:noProof/>
        </w:rPr>
        <w:lastRenderedPageBreak/>
        <w:drawing>
          <wp:inline distT="0" distB="0" distL="0" distR="0" wp14:anchorId="2033BD76" wp14:editId="7BF82D5B">
            <wp:extent cx="4073539" cy="3083442"/>
            <wp:effectExtent l="0" t="0" r="3175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5591" cy="308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BB9A" w14:textId="77777777" w:rsidR="008C47FF" w:rsidRPr="008C47FF" w:rsidRDefault="008C47FF" w:rsidP="008C47FF">
      <w:pPr>
        <w:pStyle w:val="FigureDescription"/>
      </w:pPr>
      <w:r>
        <w:rPr>
          <w:rFonts w:hint="eastAsia"/>
        </w:rPr>
        <w:t>保存并退出</w:t>
      </w:r>
    </w:p>
    <w:p w14:paraId="4FB2EB9F" w14:textId="77777777" w:rsidR="00784F70" w:rsidRPr="00784F70" w:rsidRDefault="00E62AA8" w:rsidP="008C47FF">
      <w:pPr>
        <w:pStyle w:val="21"/>
      </w:pPr>
      <w:bookmarkStart w:id="20" w:name="_Toc514869982"/>
      <w:commentRangeStart w:id="21"/>
      <w:r w:rsidRPr="00784F70">
        <w:rPr>
          <w:rFonts w:hint="eastAsia"/>
        </w:rPr>
        <w:t>设置</w:t>
      </w:r>
      <w:r w:rsidR="00D479E2">
        <w:rPr>
          <w:rFonts w:hint="eastAsia"/>
          <w:lang w:eastAsia="zh-CN"/>
        </w:rPr>
        <w:t>上电</w:t>
      </w:r>
      <w:r w:rsidRPr="00784F70">
        <w:rPr>
          <w:rFonts w:hint="eastAsia"/>
        </w:rPr>
        <w:t>启动</w:t>
      </w:r>
      <w:commentRangeEnd w:id="21"/>
      <w:r w:rsidR="0068173C">
        <w:rPr>
          <w:rFonts w:hint="eastAsia"/>
          <w:lang w:eastAsia="zh-CN"/>
        </w:rPr>
        <w:t>模式</w:t>
      </w:r>
      <w:r w:rsidR="00D479E2">
        <w:rPr>
          <w:rStyle w:val="afff4"/>
          <w:rFonts w:ascii="Calibri" w:eastAsia="华文细黑" w:hAnsi="Calibri" w:cs="Arial"/>
          <w:bCs w:val="0"/>
          <w:noProof w:val="0"/>
          <w:kern w:val="2"/>
          <w:lang w:eastAsia="zh-CN"/>
        </w:rPr>
        <w:commentReference w:id="21"/>
      </w:r>
      <w:bookmarkEnd w:id="20"/>
    </w:p>
    <w:p w14:paraId="1E060316" w14:textId="77777777" w:rsidR="00784F70" w:rsidRDefault="00784F70" w:rsidP="008C47FF">
      <w:r>
        <w:rPr>
          <w:rFonts w:hint="eastAsia"/>
        </w:rPr>
        <w:t>设置路径：平台设置</w:t>
      </w:r>
      <w:r>
        <w:rPr>
          <w:rFonts w:hint="eastAsia"/>
        </w:rPr>
        <w:t>-PCH</w:t>
      </w:r>
      <w:r>
        <w:rPr>
          <w:rFonts w:hint="eastAsia"/>
        </w:rPr>
        <w:t>配置</w:t>
      </w:r>
      <w:r>
        <w:rPr>
          <w:rFonts w:hint="eastAsia"/>
        </w:rPr>
        <w:t>-PCH</w:t>
      </w:r>
      <w:r>
        <w:rPr>
          <w:rFonts w:hint="eastAsia"/>
        </w:rPr>
        <w:t>设备</w:t>
      </w:r>
      <w:r>
        <w:rPr>
          <w:rFonts w:hint="eastAsia"/>
        </w:rPr>
        <w:t>-AC POWER Loss Policy</w:t>
      </w:r>
    </w:p>
    <w:p w14:paraId="67B1320A" w14:textId="77777777" w:rsidR="00776A13" w:rsidRDefault="00776A13" w:rsidP="00776A13">
      <w:r>
        <w:rPr>
          <w:rFonts w:hint="eastAsia"/>
        </w:rPr>
        <w:t>Always On</w:t>
      </w:r>
      <w:r>
        <w:rPr>
          <w:rFonts w:hint="eastAsia"/>
        </w:rPr>
        <w:t>：系统掉电然后上电后自动开机</w:t>
      </w:r>
    </w:p>
    <w:p w14:paraId="13D99BAD" w14:textId="77777777" w:rsidR="00776A13" w:rsidRDefault="00776A13" w:rsidP="00776A13">
      <w:r>
        <w:rPr>
          <w:rFonts w:hint="eastAsia"/>
        </w:rPr>
        <w:t>Always Off</w:t>
      </w:r>
      <w:r>
        <w:rPr>
          <w:rFonts w:hint="eastAsia"/>
        </w:rPr>
        <w:t>：系统掉电然后上电后处于关机状态</w:t>
      </w:r>
    </w:p>
    <w:p w14:paraId="1E3600DC" w14:textId="77777777" w:rsidR="00776A13" w:rsidRPr="00784F70" w:rsidRDefault="00776A13" w:rsidP="00776A13">
      <w:r>
        <w:rPr>
          <w:rFonts w:hint="eastAsia"/>
        </w:rPr>
        <w:t>Last State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系统掉电然后上电后和服务器掉电前状态一致</w:t>
      </w:r>
    </w:p>
    <w:p w14:paraId="18CBB691" w14:textId="77777777" w:rsidR="00085010" w:rsidRDefault="00784F70" w:rsidP="008C47FF">
      <w:pPr>
        <w:pStyle w:val="Figure"/>
      </w:pPr>
      <w:r>
        <w:rPr>
          <w:noProof/>
        </w:rPr>
        <w:drawing>
          <wp:inline distT="0" distB="0" distL="0" distR="0" wp14:anchorId="7AF105EC" wp14:editId="0B7D3755">
            <wp:extent cx="4007071" cy="3009014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2019" cy="301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8675" w14:textId="77777777" w:rsidR="008C47FF" w:rsidRPr="00154524" w:rsidRDefault="008C47FF" w:rsidP="008C47FF">
      <w:pPr>
        <w:pStyle w:val="FigureDescription"/>
        <w:rPr>
          <w:color w:val="FF0000"/>
        </w:rPr>
      </w:pPr>
      <w:r>
        <w:rPr>
          <w:rFonts w:hint="eastAsia"/>
        </w:rPr>
        <w:t>设置</w:t>
      </w:r>
      <w:r w:rsidR="007A03D9">
        <w:rPr>
          <w:rFonts w:hint="eastAsia"/>
        </w:rPr>
        <w:t>上电</w:t>
      </w:r>
      <w:r w:rsidRPr="007A03D9">
        <w:rPr>
          <w:rFonts w:hint="eastAsia"/>
        </w:rPr>
        <w:t>启动</w:t>
      </w:r>
      <w:r w:rsidR="007A03D9">
        <w:rPr>
          <w:rFonts w:hint="eastAsia"/>
        </w:rPr>
        <w:t>模式</w:t>
      </w:r>
    </w:p>
    <w:p w14:paraId="395E0FAB" w14:textId="77777777" w:rsidR="00085010" w:rsidRDefault="00E62AA8" w:rsidP="008C47FF">
      <w:pPr>
        <w:pStyle w:val="21"/>
        <w:rPr>
          <w:lang w:eastAsia="zh-CN"/>
        </w:rPr>
      </w:pPr>
      <w:bookmarkStart w:id="22" w:name="_Toc514869983"/>
      <w:r>
        <w:rPr>
          <w:rFonts w:hint="eastAsia"/>
          <w:lang w:eastAsia="zh-CN"/>
        </w:rPr>
        <w:lastRenderedPageBreak/>
        <w:t>BIOS</w:t>
      </w:r>
      <w:r>
        <w:rPr>
          <w:rFonts w:hint="eastAsia"/>
          <w:lang w:eastAsia="zh-CN"/>
        </w:rPr>
        <w:t>界面功能介绍</w:t>
      </w:r>
      <w:bookmarkEnd w:id="22"/>
    </w:p>
    <w:p w14:paraId="688BF2CD" w14:textId="77777777" w:rsidR="00085010" w:rsidRDefault="00C37EF5" w:rsidP="008C47FF">
      <w:pPr>
        <w:pStyle w:val="31"/>
      </w:pPr>
      <w:bookmarkStart w:id="23" w:name="_Toc514869984"/>
      <w:r>
        <w:rPr>
          <w:rFonts w:hint="eastAsia"/>
        </w:rPr>
        <w:t>概要</w:t>
      </w:r>
      <w:r w:rsidR="00E62AA8">
        <w:rPr>
          <w:rFonts w:hint="eastAsia"/>
        </w:rPr>
        <w:t>界面</w:t>
      </w:r>
      <w:bookmarkEnd w:id="23"/>
    </w:p>
    <w:p w14:paraId="5BEEA0F3" w14:textId="77777777" w:rsidR="00085010" w:rsidRDefault="00C37EF5" w:rsidP="008C47FF">
      <w:r>
        <w:rPr>
          <w:rFonts w:hint="eastAsia"/>
        </w:rPr>
        <w:t>概要</w:t>
      </w:r>
      <w:r w:rsidR="00E62AA8">
        <w:rPr>
          <w:rFonts w:hint="eastAsia"/>
        </w:rPr>
        <w:t>菜单是您进入</w:t>
      </w:r>
      <w:r w:rsidR="00E62AA8">
        <w:rPr>
          <w:rFonts w:hint="eastAsia"/>
        </w:rPr>
        <w:t>BIOS</w:t>
      </w:r>
      <w:r w:rsidR="00E62AA8">
        <w:rPr>
          <w:rFonts w:hint="eastAsia"/>
        </w:rPr>
        <w:t>设置程序后看到的第一个界面，用于显示及更改系统的基本信息。右边的窗口显示了按键说明，在其上方是一段文字信息，当左边窗口中的某一项被选中后，该项会被高亮显示，同时将在右边的窗口中显示该选项的说明文字。</w:t>
      </w:r>
    </w:p>
    <w:p w14:paraId="6CA17B7E" w14:textId="77777777" w:rsidR="00085010" w:rsidRDefault="00C37EF5" w:rsidP="008C47FF">
      <w:pPr>
        <w:pStyle w:val="Figure"/>
      </w:pPr>
      <w:r>
        <w:rPr>
          <w:noProof/>
        </w:rPr>
        <w:drawing>
          <wp:inline distT="0" distB="0" distL="0" distR="0" wp14:anchorId="5DC07073" wp14:editId="3AA6CAF0">
            <wp:extent cx="4997303" cy="3771112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7287" cy="377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7C39" w14:textId="77777777" w:rsidR="008C47FF" w:rsidRPr="008C47FF" w:rsidRDefault="008C47FF" w:rsidP="008C47FF">
      <w:pPr>
        <w:pStyle w:val="FigureDescription"/>
      </w:pPr>
      <w:r>
        <w:rPr>
          <w:rFonts w:hint="eastAsia"/>
        </w:rPr>
        <w:t>Main</w:t>
      </w:r>
      <w:r>
        <w:rPr>
          <w:rFonts w:hint="eastAsia"/>
        </w:rPr>
        <w:t>界面</w:t>
      </w:r>
      <w:r>
        <w:rPr>
          <w:rFonts w:hint="eastAsia"/>
        </w:rPr>
        <w:t>1</w:t>
      </w:r>
    </w:p>
    <w:p w14:paraId="75A95C76" w14:textId="77777777" w:rsidR="00085010" w:rsidRDefault="00C37EF5" w:rsidP="008C47FF">
      <w:pPr>
        <w:pStyle w:val="Figure"/>
      </w:pPr>
      <w:r>
        <w:rPr>
          <w:noProof/>
        </w:rPr>
        <w:lastRenderedPageBreak/>
        <w:drawing>
          <wp:inline distT="0" distB="0" distL="0" distR="0" wp14:anchorId="2BC426E4" wp14:editId="1F14BA2B">
            <wp:extent cx="4983565" cy="373479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6561" cy="373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1F30" w14:textId="77777777" w:rsidR="008C47FF" w:rsidRDefault="008C47FF" w:rsidP="008C47FF">
      <w:pPr>
        <w:pStyle w:val="FigureDescription"/>
        <w:rPr>
          <w:sz w:val="21"/>
          <w:szCs w:val="22"/>
        </w:rPr>
      </w:pPr>
      <w:r>
        <w:rPr>
          <w:rFonts w:hint="eastAsia"/>
          <w:sz w:val="21"/>
          <w:szCs w:val="22"/>
        </w:rPr>
        <w:t>Main</w:t>
      </w:r>
      <w:r>
        <w:rPr>
          <w:rFonts w:hint="eastAsia"/>
          <w:sz w:val="21"/>
          <w:szCs w:val="22"/>
        </w:rPr>
        <w:t>界面</w:t>
      </w:r>
      <w:r>
        <w:rPr>
          <w:rFonts w:hint="eastAsia"/>
          <w:sz w:val="21"/>
          <w:szCs w:val="22"/>
        </w:rPr>
        <w:t>2</w:t>
      </w:r>
    </w:p>
    <w:p w14:paraId="12B26C40" w14:textId="77777777" w:rsidR="008C47FF" w:rsidRPr="008C47FF" w:rsidRDefault="008C47FF" w:rsidP="008C47FF">
      <w:pPr>
        <w:pStyle w:val="E-Note"/>
      </w:pPr>
    </w:p>
    <w:p w14:paraId="61EF97CF" w14:textId="77777777" w:rsidR="00085010" w:rsidRDefault="00E62AA8" w:rsidP="008C47FF">
      <w:pPr>
        <w:pStyle w:val="E-NoteText"/>
      </w:pPr>
      <w:r>
        <w:rPr>
          <w:rFonts w:hint="eastAsia"/>
        </w:rPr>
        <w:t>BIOS</w:t>
      </w:r>
      <w:r>
        <w:rPr>
          <w:rFonts w:hint="eastAsia"/>
        </w:rPr>
        <w:t>版本仅作参考，最新版本请以海康下发为准。</w:t>
      </w:r>
    </w:p>
    <w:p w14:paraId="3F9FC1C2" w14:textId="77777777" w:rsidR="00085010" w:rsidRDefault="00C37EF5">
      <w:pPr>
        <w:pStyle w:val="31"/>
      </w:pPr>
      <w:bookmarkStart w:id="24" w:name="_Toc514869985"/>
      <w:r>
        <w:rPr>
          <w:rFonts w:hint="eastAsia"/>
        </w:rPr>
        <w:t>高级</w:t>
      </w:r>
      <w:r w:rsidR="00E62AA8">
        <w:rPr>
          <w:rFonts w:hint="eastAsia"/>
        </w:rPr>
        <w:t>界面</w:t>
      </w:r>
      <w:bookmarkEnd w:id="24"/>
    </w:p>
    <w:p w14:paraId="6ED8F5FB" w14:textId="77777777" w:rsidR="008C47FF" w:rsidRDefault="008C47FF" w:rsidP="008C47FF">
      <w:pPr>
        <w:pStyle w:val="E-Caution"/>
      </w:pPr>
    </w:p>
    <w:p w14:paraId="14619B77" w14:textId="77777777" w:rsidR="008C47FF" w:rsidRPr="008C47FF" w:rsidRDefault="008C47FF" w:rsidP="008C47FF">
      <w:pPr>
        <w:pStyle w:val="E-CautionText"/>
      </w:pPr>
      <w:r>
        <w:rPr>
          <w:rFonts w:hint="eastAsia"/>
        </w:rPr>
        <w:t>小心修改此菜单设置，错误的修改可能导致系统崩溃。</w:t>
      </w:r>
    </w:p>
    <w:p w14:paraId="7F95F2AD" w14:textId="77777777" w:rsidR="00085010" w:rsidRPr="008C47FF" w:rsidRDefault="00085010" w:rsidP="00E62AA8">
      <w:pPr>
        <w:ind w:firstLineChars="14" w:firstLine="34"/>
      </w:pPr>
    </w:p>
    <w:p w14:paraId="368BDDDF" w14:textId="77777777" w:rsidR="00085010" w:rsidRDefault="00C37EF5" w:rsidP="008C47FF">
      <w:pPr>
        <w:pStyle w:val="Figure"/>
      </w:pPr>
      <w:r>
        <w:rPr>
          <w:noProof/>
        </w:rPr>
        <w:lastRenderedPageBreak/>
        <w:drawing>
          <wp:inline distT="0" distB="0" distL="0" distR="0" wp14:anchorId="7936C614" wp14:editId="4559F1E4">
            <wp:extent cx="5486400" cy="412369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73C7" w14:textId="77777777" w:rsidR="008C47FF" w:rsidRPr="008C47FF" w:rsidRDefault="008C47FF" w:rsidP="008C47FF">
      <w:pPr>
        <w:pStyle w:val="FigureDescription"/>
      </w:pPr>
      <w:r>
        <w:rPr>
          <w:rFonts w:hint="eastAsia"/>
          <w:sz w:val="21"/>
          <w:szCs w:val="22"/>
        </w:rPr>
        <w:t>高级配置界面</w:t>
      </w:r>
    </w:p>
    <w:p w14:paraId="4E2562DF" w14:textId="77777777" w:rsidR="00085010" w:rsidRDefault="00C37EF5">
      <w:pPr>
        <w:pStyle w:val="31"/>
      </w:pPr>
      <w:bookmarkStart w:id="25" w:name="_Toc514869986"/>
      <w:r>
        <w:rPr>
          <w:rFonts w:hint="eastAsia"/>
        </w:rPr>
        <w:lastRenderedPageBreak/>
        <w:t>平台配置</w:t>
      </w:r>
      <w:r w:rsidR="00E62AA8">
        <w:rPr>
          <w:rFonts w:hint="eastAsia"/>
        </w:rPr>
        <w:t>界面</w:t>
      </w:r>
      <w:bookmarkEnd w:id="25"/>
    </w:p>
    <w:p w14:paraId="0B4EED17" w14:textId="77777777" w:rsidR="00085010" w:rsidRDefault="00C37EF5" w:rsidP="008C47FF">
      <w:pPr>
        <w:pStyle w:val="Figure"/>
      </w:pPr>
      <w:r>
        <w:rPr>
          <w:noProof/>
        </w:rPr>
        <w:drawing>
          <wp:inline distT="0" distB="0" distL="0" distR="0" wp14:anchorId="26A17EC9" wp14:editId="1C89BF63">
            <wp:extent cx="5486400" cy="411988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4A4B" w14:textId="77777777" w:rsidR="008C47FF" w:rsidRPr="008C47FF" w:rsidRDefault="008C47FF" w:rsidP="008C47FF">
      <w:pPr>
        <w:pStyle w:val="FigureDescription"/>
      </w:pPr>
      <w:r>
        <w:rPr>
          <w:rFonts w:hint="eastAsia"/>
          <w:sz w:val="21"/>
          <w:szCs w:val="22"/>
        </w:rPr>
        <w:t>平台配置界面</w:t>
      </w:r>
    </w:p>
    <w:p w14:paraId="50310F43" w14:textId="77777777" w:rsidR="00085010" w:rsidRDefault="00C37EF5">
      <w:pPr>
        <w:pStyle w:val="31"/>
      </w:pPr>
      <w:bookmarkStart w:id="26" w:name="_Toc514869987"/>
      <w:r>
        <w:rPr>
          <w:rFonts w:hint="eastAsia"/>
        </w:rPr>
        <w:lastRenderedPageBreak/>
        <w:t>处理器配置</w:t>
      </w:r>
      <w:r w:rsidR="00E62AA8">
        <w:rPr>
          <w:rFonts w:hint="eastAsia"/>
        </w:rPr>
        <w:t>界面</w:t>
      </w:r>
      <w:bookmarkEnd w:id="26"/>
    </w:p>
    <w:p w14:paraId="05236C76" w14:textId="77777777" w:rsidR="00085010" w:rsidRDefault="00C37EF5" w:rsidP="008C47FF">
      <w:pPr>
        <w:pStyle w:val="Figure"/>
      </w:pPr>
      <w:r>
        <w:rPr>
          <w:noProof/>
        </w:rPr>
        <w:drawing>
          <wp:inline distT="0" distB="0" distL="0" distR="0" wp14:anchorId="6B7FEEB0" wp14:editId="25F4B8D8">
            <wp:extent cx="5486400" cy="4128770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ACA8" w14:textId="77777777" w:rsidR="008C47FF" w:rsidRPr="008C47FF" w:rsidRDefault="008C47FF" w:rsidP="008C47FF">
      <w:pPr>
        <w:pStyle w:val="FigureDescription"/>
      </w:pPr>
      <w:r>
        <w:rPr>
          <w:rFonts w:hint="eastAsia"/>
          <w:sz w:val="21"/>
          <w:szCs w:val="22"/>
        </w:rPr>
        <w:t>处理器配置界面</w:t>
      </w:r>
    </w:p>
    <w:p w14:paraId="3D606EF1" w14:textId="77777777" w:rsidR="00085010" w:rsidRDefault="00C37EF5">
      <w:pPr>
        <w:pStyle w:val="31"/>
      </w:pPr>
      <w:bookmarkStart w:id="27" w:name="_Toc514869988"/>
      <w:r>
        <w:rPr>
          <w:rFonts w:hint="eastAsia"/>
        </w:rPr>
        <w:lastRenderedPageBreak/>
        <w:t>服务器管理</w:t>
      </w:r>
      <w:r w:rsidR="00E62AA8">
        <w:rPr>
          <w:rFonts w:hint="eastAsia"/>
        </w:rPr>
        <w:t>界面</w:t>
      </w:r>
      <w:bookmarkEnd w:id="27"/>
    </w:p>
    <w:p w14:paraId="378CD916" w14:textId="77777777" w:rsidR="00085010" w:rsidRDefault="00C37EF5" w:rsidP="008C47FF">
      <w:pPr>
        <w:pStyle w:val="Figure"/>
      </w:pPr>
      <w:r>
        <w:rPr>
          <w:noProof/>
        </w:rPr>
        <w:drawing>
          <wp:inline distT="0" distB="0" distL="0" distR="0" wp14:anchorId="38640751" wp14:editId="707987E3">
            <wp:extent cx="5486400" cy="4144010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EA0C" w14:textId="77777777" w:rsidR="008C47FF" w:rsidRPr="008C47FF" w:rsidRDefault="008C47FF" w:rsidP="008C47FF">
      <w:pPr>
        <w:pStyle w:val="FigureDescription"/>
      </w:pPr>
      <w:r>
        <w:rPr>
          <w:rFonts w:hint="eastAsia"/>
          <w:sz w:val="21"/>
          <w:szCs w:val="22"/>
        </w:rPr>
        <w:t>服务器管理界面</w:t>
      </w:r>
    </w:p>
    <w:p w14:paraId="53CFAC05" w14:textId="77777777" w:rsidR="00085010" w:rsidRDefault="00C37EF5">
      <w:pPr>
        <w:pStyle w:val="31"/>
      </w:pPr>
      <w:bookmarkStart w:id="28" w:name="_Toc514869989"/>
      <w:r>
        <w:rPr>
          <w:rFonts w:hint="eastAsia"/>
        </w:rPr>
        <w:lastRenderedPageBreak/>
        <w:t>安全性</w:t>
      </w:r>
      <w:r w:rsidR="00E62AA8">
        <w:rPr>
          <w:rFonts w:hint="eastAsia"/>
        </w:rPr>
        <w:t>界面</w:t>
      </w:r>
      <w:bookmarkEnd w:id="28"/>
    </w:p>
    <w:p w14:paraId="6107179A" w14:textId="77777777" w:rsidR="00085010" w:rsidRDefault="00C37EF5" w:rsidP="008C47FF">
      <w:pPr>
        <w:pStyle w:val="Figure"/>
      </w:pPr>
      <w:r>
        <w:rPr>
          <w:noProof/>
        </w:rPr>
        <w:drawing>
          <wp:inline distT="0" distB="0" distL="0" distR="0" wp14:anchorId="015F0B07" wp14:editId="3636ACE3">
            <wp:extent cx="5486400" cy="412305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5C57" w14:textId="77777777" w:rsidR="008C47FF" w:rsidRPr="008C47FF" w:rsidRDefault="008C47FF" w:rsidP="008C47FF">
      <w:pPr>
        <w:pStyle w:val="FigureDescription"/>
      </w:pPr>
      <w:r>
        <w:rPr>
          <w:rFonts w:hint="eastAsia"/>
          <w:sz w:val="21"/>
          <w:szCs w:val="22"/>
        </w:rPr>
        <w:t>安全性配置界面</w:t>
      </w:r>
    </w:p>
    <w:p w14:paraId="62E056EF" w14:textId="77777777" w:rsidR="008C47FF" w:rsidRDefault="008C47FF" w:rsidP="008C47FF">
      <w:pPr>
        <w:pStyle w:val="E-Caution"/>
      </w:pPr>
    </w:p>
    <w:p w14:paraId="53740D27" w14:textId="77777777" w:rsidR="008C47FF" w:rsidRPr="008C47FF" w:rsidRDefault="008C47FF" w:rsidP="008C47FF">
      <w:pPr>
        <w:pStyle w:val="E-CautionText"/>
      </w:pPr>
      <w:r>
        <w:rPr>
          <w:rFonts w:hint="eastAsia"/>
        </w:rPr>
        <w:t>密码设置最小长度为</w:t>
      </w:r>
      <w:r w:rsidR="00AB6369">
        <w:rPr>
          <w:rFonts w:hint="eastAsia"/>
        </w:rPr>
        <w:t>8</w:t>
      </w:r>
      <w:r>
        <w:rPr>
          <w:rFonts w:hint="eastAsia"/>
        </w:rPr>
        <w:t>个字符，最大长度为</w:t>
      </w:r>
      <w:r>
        <w:rPr>
          <w:rFonts w:hint="eastAsia"/>
        </w:rPr>
        <w:t>20</w:t>
      </w:r>
      <w:r>
        <w:rPr>
          <w:rFonts w:hint="eastAsia"/>
        </w:rPr>
        <w:t>个字符。</w:t>
      </w:r>
    </w:p>
    <w:p w14:paraId="26297473" w14:textId="77777777" w:rsidR="00085010" w:rsidRDefault="00085010"/>
    <w:p w14:paraId="1F652D1B" w14:textId="77777777" w:rsidR="00085010" w:rsidRDefault="00C37EF5">
      <w:pPr>
        <w:pStyle w:val="31"/>
      </w:pPr>
      <w:bookmarkStart w:id="29" w:name="_Toc514869990"/>
      <w:r>
        <w:rPr>
          <w:rFonts w:hint="eastAsia"/>
        </w:rPr>
        <w:t>启动</w:t>
      </w:r>
      <w:r w:rsidR="00E62AA8">
        <w:rPr>
          <w:rFonts w:hint="eastAsia"/>
        </w:rPr>
        <w:t>界面</w:t>
      </w:r>
      <w:bookmarkEnd w:id="29"/>
    </w:p>
    <w:p w14:paraId="078029AC" w14:textId="77777777" w:rsidR="00085010" w:rsidRDefault="00E62AA8" w:rsidP="0025758A">
      <w:r>
        <w:rPr>
          <w:rFonts w:hint="eastAsia"/>
        </w:rPr>
        <w:t>此菜单可以对启动设备进行配置。</w:t>
      </w:r>
    </w:p>
    <w:p w14:paraId="5ACB5C30" w14:textId="77777777" w:rsidR="00085010" w:rsidRDefault="00C37EF5" w:rsidP="0025758A">
      <w:pPr>
        <w:pStyle w:val="Figure"/>
      </w:pPr>
      <w:r>
        <w:rPr>
          <w:noProof/>
        </w:rPr>
        <w:lastRenderedPageBreak/>
        <w:drawing>
          <wp:inline distT="0" distB="0" distL="0" distR="0" wp14:anchorId="6A9353C9" wp14:editId="31022AB9">
            <wp:extent cx="5486400" cy="4090670"/>
            <wp:effectExtent l="0" t="0" r="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79D3" w14:textId="77777777" w:rsidR="0025758A" w:rsidRPr="0025758A" w:rsidRDefault="0025758A" w:rsidP="0025758A">
      <w:pPr>
        <w:pStyle w:val="FigureDescription"/>
      </w:pPr>
      <w:r>
        <w:rPr>
          <w:rFonts w:hint="eastAsia"/>
          <w:sz w:val="21"/>
          <w:szCs w:val="22"/>
        </w:rPr>
        <w:t>启动配置界面</w:t>
      </w:r>
    </w:p>
    <w:p w14:paraId="7BFA6C10" w14:textId="77777777" w:rsidR="00085010" w:rsidRDefault="00C37EF5">
      <w:pPr>
        <w:pStyle w:val="31"/>
      </w:pPr>
      <w:bookmarkStart w:id="30" w:name="_Toc514869991"/>
      <w:r>
        <w:rPr>
          <w:rFonts w:hint="eastAsia"/>
        </w:rPr>
        <w:lastRenderedPageBreak/>
        <w:t>保存并退出</w:t>
      </w:r>
      <w:r w:rsidR="00E62AA8">
        <w:rPr>
          <w:rFonts w:hint="eastAsia"/>
        </w:rPr>
        <w:t>界面</w:t>
      </w:r>
      <w:bookmarkEnd w:id="30"/>
    </w:p>
    <w:p w14:paraId="5110AEE7" w14:textId="77777777" w:rsidR="00085010" w:rsidRDefault="00AB0D28" w:rsidP="0025758A">
      <w:pPr>
        <w:pStyle w:val="Figure"/>
      </w:pPr>
      <w:bookmarkStart w:id="31" w:name="_Toc361067926"/>
      <w:r>
        <w:rPr>
          <w:noProof/>
        </w:rPr>
        <w:drawing>
          <wp:inline distT="0" distB="0" distL="0" distR="0" wp14:anchorId="3B2DD9D8" wp14:editId="690AF6C1">
            <wp:extent cx="5486400" cy="410273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AEF6" w14:textId="77777777" w:rsidR="0025758A" w:rsidRDefault="0025758A" w:rsidP="0025758A">
      <w:pPr>
        <w:pStyle w:val="FigureDescription"/>
        <w:rPr>
          <w:sz w:val="21"/>
          <w:szCs w:val="22"/>
        </w:rPr>
      </w:pPr>
      <w:r>
        <w:rPr>
          <w:rFonts w:hint="eastAsia"/>
          <w:sz w:val="21"/>
          <w:szCs w:val="22"/>
        </w:rPr>
        <w:t>保存并退出配置界面</w:t>
      </w:r>
    </w:p>
    <w:p w14:paraId="4FCEBB14" w14:textId="77777777" w:rsidR="0025758A" w:rsidRDefault="0025758A" w:rsidP="0025758A">
      <w:pPr>
        <w:sectPr w:rsidR="0025758A">
          <w:footerReference w:type="default" r:id="rId38"/>
          <w:pgSz w:w="11907" w:h="16840"/>
          <w:pgMar w:top="1701" w:right="1134" w:bottom="1701" w:left="1134" w:header="567" w:footer="567" w:gutter="0"/>
          <w:cols w:space="425"/>
          <w:docGrid w:linePitch="312"/>
        </w:sectPr>
      </w:pPr>
    </w:p>
    <w:p w14:paraId="48EBD272" w14:textId="77777777" w:rsidR="00085010" w:rsidRDefault="00E62AA8">
      <w:pPr>
        <w:pStyle w:val="1"/>
      </w:pPr>
      <w:bookmarkStart w:id="32" w:name="_Toc514869992"/>
      <w:bookmarkEnd w:id="15"/>
      <w:bookmarkEnd w:id="16"/>
      <w:bookmarkEnd w:id="17"/>
      <w:bookmarkEnd w:id="31"/>
      <w:r>
        <w:rPr>
          <w:rFonts w:hint="eastAsia"/>
        </w:rPr>
        <w:lastRenderedPageBreak/>
        <w:t>配置</w:t>
      </w:r>
      <w:r>
        <w:rPr>
          <w:rFonts w:hint="eastAsia"/>
        </w:rPr>
        <w:t>BMC</w:t>
      </w:r>
      <w:bookmarkEnd w:id="32"/>
    </w:p>
    <w:p w14:paraId="19F533A3" w14:textId="77777777" w:rsidR="00085010" w:rsidRDefault="00E62AA8">
      <w:pPr>
        <w:pStyle w:val="21"/>
        <w:rPr>
          <w:lang w:eastAsia="zh-CN"/>
        </w:rPr>
      </w:pPr>
      <w:bookmarkStart w:id="33" w:name="_Toc514869993"/>
      <w:r>
        <w:rPr>
          <w:rFonts w:hint="eastAsia"/>
          <w:lang w:eastAsia="zh-CN"/>
        </w:rPr>
        <w:t>关于默认</w:t>
      </w:r>
      <w:bookmarkEnd w:id="33"/>
    </w:p>
    <w:p w14:paraId="6ECAADFB" w14:textId="77777777" w:rsidR="00085010" w:rsidRDefault="00E62AA8" w:rsidP="0025758A">
      <w:pPr>
        <w:pStyle w:val="TableDescription"/>
      </w:pPr>
      <w:r>
        <w:rPr>
          <w:rFonts w:hint="eastAsia"/>
        </w:rPr>
        <w:t>默认值</w:t>
      </w:r>
    </w:p>
    <w:tbl>
      <w:tblPr>
        <w:tblStyle w:val="table"/>
        <w:tblW w:w="9067" w:type="dxa"/>
        <w:tblLayout w:type="fixed"/>
        <w:tblLook w:val="04A0" w:firstRow="1" w:lastRow="0" w:firstColumn="1" w:lastColumn="0" w:noHBand="0" w:noVBand="1"/>
      </w:tblPr>
      <w:tblGrid>
        <w:gridCol w:w="2972"/>
        <w:gridCol w:w="6095"/>
      </w:tblGrid>
      <w:tr w:rsidR="00085010" w14:paraId="6B17DAE7" w14:textId="77777777" w:rsidTr="00085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7081781B" w14:textId="77777777" w:rsidR="00085010" w:rsidRDefault="00E62AA8" w:rsidP="0025758A">
            <w:pPr>
              <w:pStyle w:val="TableHeading"/>
            </w:pPr>
            <w:r>
              <w:rPr>
                <w:rFonts w:hint="eastAsia"/>
              </w:rPr>
              <w:t>类别</w:t>
            </w:r>
          </w:p>
        </w:tc>
        <w:tc>
          <w:tcPr>
            <w:tcW w:w="6095" w:type="dxa"/>
          </w:tcPr>
          <w:p w14:paraId="31E9A2D0" w14:textId="77777777" w:rsidR="00085010" w:rsidRDefault="00E62AA8" w:rsidP="0025758A">
            <w:pPr>
              <w:pStyle w:val="TableHeading"/>
            </w:pPr>
            <w:r>
              <w:rPr>
                <w:rFonts w:hint="eastAsia"/>
              </w:rPr>
              <w:t>默认值</w:t>
            </w:r>
          </w:p>
        </w:tc>
      </w:tr>
      <w:tr w:rsidR="00085010" w14:paraId="40EE7C6E" w14:textId="77777777" w:rsidTr="00085010">
        <w:tc>
          <w:tcPr>
            <w:tcW w:w="2972" w:type="dxa"/>
          </w:tcPr>
          <w:p w14:paraId="0D35CBDA" w14:textId="77777777" w:rsidR="00085010" w:rsidRDefault="00E62AA8" w:rsidP="0025758A">
            <w:pPr>
              <w:pStyle w:val="TableText"/>
            </w:pPr>
            <w:r>
              <w:rPr>
                <w:rFonts w:hint="eastAsia"/>
              </w:rPr>
              <w:t>BMC</w:t>
            </w:r>
            <w:r>
              <w:rPr>
                <w:rFonts w:hint="eastAsia"/>
              </w:rPr>
              <w:t>管理网口参数</w:t>
            </w:r>
          </w:p>
        </w:tc>
        <w:tc>
          <w:tcPr>
            <w:tcW w:w="6095" w:type="dxa"/>
          </w:tcPr>
          <w:p w14:paraId="63DA2E74" w14:textId="77777777" w:rsidR="00085010" w:rsidRDefault="00E62AA8" w:rsidP="0025758A">
            <w:pPr>
              <w:pStyle w:val="TableItemList"/>
            </w:pP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：</w:t>
            </w:r>
            <w:r w:rsidR="00DE65F0">
              <w:rPr>
                <w:rFonts w:hint="eastAsia"/>
              </w:rPr>
              <w:t>1</w:t>
            </w:r>
            <w:r>
              <w:rPr>
                <w:rFonts w:hint="eastAsia"/>
              </w:rPr>
              <w:t>0.</w:t>
            </w:r>
            <w:r w:rsidR="00DE65F0">
              <w:rPr>
                <w:rFonts w:hint="eastAsia"/>
              </w:rPr>
              <w:t>1</w:t>
            </w:r>
            <w:r>
              <w:rPr>
                <w:rFonts w:hint="eastAsia"/>
              </w:rPr>
              <w:t>0.</w:t>
            </w:r>
            <w:r w:rsidR="00DE65F0">
              <w:rPr>
                <w:rFonts w:hint="eastAsia"/>
              </w:rPr>
              <w:t>1</w:t>
            </w:r>
            <w:r>
              <w:rPr>
                <w:rFonts w:hint="eastAsia"/>
              </w:rPr>
              <w:t>0.</w:t>
            </w:r>
            <w:r w:rsidR="00DE65F0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  <w:p w14:paraId="44350430" w14:textId="77777777" w:rsidR="00085010" w:rsidRDefault="00E62AA8" w:rsidP="00DE65F0">
            <w:pPr>
              <w:pStyle w:val="TableItemList"/>
            </w:pPr>
            <w:r>
              <w:rPr>
                <w:rFonts w:hint="eastAsia"/>
              </w:rPr>
              <w:t>子网掩码：</w:t>
            </w:r>
            <w:r>
              <w:rPr>
                <w:rFonts w:hint="eastAsia"/>
              </w:rPr>
              <w:t>255.</w:t>
            </w:r>
            <w:r w:rsidR="00DE65F0">
              <w:rPr>
                <w:rFonts w:hint="eastAsia"/>
              </w:rPr>
              <w:t>255</w:t>
            </w:r>
            <w:r>
              <w:rPr>
                <w:rFonts w:hint="eastAsia"/>
              </w:rPr>
              <w:t>.</w:t>
            </w:r>
            <w:r w:rsidR="00DE65F0">
              <w:rPr>
                <w:rFonts w:hint="eastAsia"/>
              </w:rPr>
              <w:t>255</w:t>
            </w:r>
            <w:r>
              <w:rPr>
                <w:rFonts w:hint="eastAsia"/>
              </w:rPr>
              <w:t>.0</w:t>
            </w:r>
          </w:p>
        </w:tc>
      </w:tr>
      <w:tr w:rsidR="00085010" w14:paraId="50BFD0A4" w14:textId="77777777" w:rsidTr="00085010">
        <w:tc>
          <w:tcPr>
            <w:tcW w:w="2972" w:type="dxa"/>
            <w:vAlign w:val="center"/>
          </w:tcPr>
          <w:p w14:paraId="18285D62" w14:textId="77777777" w:rsidR="00085010" w:rsidRDefault="00E62AA8" w:rsidP="0025758A">
            <w:pPr>
              <w:pStyle w:val="TableText"/>
            </w:pPr>
            <w:r>
              <w:rPr>
                <w:rFonts w:hint="eastAsia"/>
              </w:rPr>
              <w:t>BMC</w:t>
            </w:r>
            <w:r>
              <w:rPr>
                <w:rFonts w:hint="eastAsia"/>
              </w:rPr>
              <w:t>登录用户名、密码</w:t>
            </w:r>
          </w:p>
        </w:tc>
        <w:tc>
          <w:tcPr>
            <w:tcW w:w="6095" w:type="dxa"/>
            <w:vAlign w:val="center"/>
          </w:tcPr>
          <w:p w14:paraId="5F932EC6" w14:textId="77777777" w:rsidR="00085010" w:rsidRDefault="00E62AA8" w:rsidP="0025758A">
            <w:pPr>
              <w:pStyle w:val="TableHeading"/>
            </w:pPr>
            <w:r>
              <w:rPr>
                <w:rFonts w:hint="eastAsia"/>
              </w:rPr>
              <w:t>默认用户名：</w:t>
            </w:r>
            <w:r>
              <w:rPr>
                <w:rFonts w:hint="eastAsia"/>
              </w:rPr>
              <w:t>ADMIN</w:t>
            </w:r>
          </w:p>
          <w:p w14:paraId="2C764849" w14:textId="77777777" w:rsidR="00085010" w:rsidRDefault="00E62AA8" w:rsidP="0025758A">
            <w:pPr>
              <w:pStyle w:val="TableHeading"/>
            </w:pPr>
            <w:r>
              <w:rPr>
                <w:rFonts w:hint="eastAsia"/>
              </w:rPr>
              <w:t>默认密码：</w:t>
            </w:r>
            <w:r>
              <w:rPr>
                <w:rFonts w:hint="eastAsia"/>
              </w:rPr>
              <w:t>hik12345+</w:t>
            </w:r>
          </w:p>
        </w:tc>
      </w:tr>
    </w:tbl>
    <w:p w14:paraId="69B3FF4A" w14:textId="77777777" w:rsidR="00085010" w:rsidRDefault="00085010"/>
    <w:p w14:paraId="3955A04F" w14:textId="77777777" w:rsidR="00085010" w:rsidRDefault="00E62AA8" w:rsidP="0025758A">
      <w:pPr>
        <w:pStyle w:val="21"/>
      </w:pPr>
      <w:bookmarkStart w:id="34" w:name="_Toc514869994"/>
      <w:r>
        <w:rPr>
          <w:rFonts w:hint="eastAsia"/>
        </w:rPr>
        <w:t>配置</w:t>
      </w:r>
      <w:r>
        <w:rPr>
          <w:rFonts w:hint="eastAsia"/>
        </w:rPr>
        <w:t>BMC</w:t>
      </w:r>
      <w:r>
        <w:rPr>
          <w:rFonts w:hint="eastAsia"/>
        </w:rPr>
        <w:t>管理网口</w:t>
      </w:r>
      <w:r>
        <w:rPr>
          <w:rFonts w:hint="eastAsia"/>
        </w:rPr>
        <w:t>IP</w:t>
      </w:r>
      <w:bookmarkEnd w:id="34"/>
    </w:p>
    <w:p w14:paraId="24F3DC27" w14:textId="77777777" w:rsidR="00085010" w:rsidRDefault="00085010">
      <w:pPr>
        <w:pStyle w:val="E-Warning"/>
      </w:pPr>
    </w:p>
    <w:p w14:paraId="3A519BC3" w14:textId="77777777" w:rsidR="00085010" w:rsidRDefault="00950A18">
      <w:pPr>
        <w:pStyle w:val="E-CautionText"/>
      </w:pPr>
      <w:r>
        <w:rPr>
          <w:rFonts w:hint="eastAsia"/>
        </w:rPr>
        <w:t>确保</w:t>
      </w:r>
      <w:r w:rsidR="00E62AA8">
        <w:rPr>
          <w:rFonts w:hint="eastAsia"/>
        </w:rPr>
        <w:t>管理网口与数据网口处于不同网段，否则会引起安全隐患。</w:t>
      </w:r>
    </w:p>
    <w:p w14:paraId="67D14847" w14:textId="77777777" w:rsidR="00F57AE4" w:rsidRDefault="00F57AE4" w:rsidP="0048774B">
      <w:pPr>
        <w:pStyle w:val="Step"/>
      </w:pPr>
      <w:r>
        <w:rPr>
          <w:rFonts w:hint="eastAsia"/>
        </w:rPr>
        <w:t>进入</w:t>
      </w:r>
      <w:r>
        <w:rPr>
          <w:rFonts w:hint="eastAsia"/>
        </w:rPr>
        <w:t>BIOS</w:t>
      </w:r>
      <w:r>
        <w:rPr>
          <w:rFonts w:hint="eastAsia"/>
        </w:rPr>
        <w:t>服务器管理界面选择网络设置。</w:t>
      </w:r>
    </w:p>
    <w:p w14:paraId="62CEADB9" w14:textId="77777777" w:rsidR="00F57AE4" w:rsidRDefault="00F57AE4" w:rsidP="0048774B">
      <w:pPr>
        <w:pStyle w:val="Figure"/>
      </w:pPr>
      <w:r>
        <w:rPr>
          <w:noProof/>
        </w:rPr>
        <w:drawing>
          <wp:inline distT="0" distB="0" distL="0" distR="0" wp14:anchorId="64A9284C" wp14:editId="487BD1D0">
            <wp:extent cx="4423144" cy="330097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24165" cy="330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7B8F" w14:textId="77777777" w:rsidR="00F57AE4" w:rsidRDefault="00F57AE4" w:rsidP="00F57AE4">
      <w:pPr>
        <w:pStyle w:val="FigureDescription"/>
      </w:pPr>
      <w:r>
        <w:rPr>
          <w:rFonts w:hint="eastAsia"/>
        </w:rPr>
        <w:t>BIOS</w:t>
      </w:r>
      <w:r>
        <w:rPr>
          <w:rFonts w:hint="eastAsia"/>
        </w:rPr>
        <w:t>服务器管理界面</w:t>
      </w:r>
    </w:p>
    <w:p w14:paraId="3DEFDF43" w14:textId="77777777" w:rsidR="00F57AE4" w:rsidRPr="002A7D53" w:rsidRDefault="00F57AE4" w:rsidP="0048774B">
      <w:pPr>
        <w:pStyle w:val="Step"/>
      </w:pPr>
      <w:r>
        <w:rPr>
          <w:rFonts w:hint="eastAsia"/>
        </w:rPr>
        <w:lastRenderedPageBreak/>
        <w:t>进入</w:t>
      </w:r>
      <w:r>
        <w:rPr>
          <w:rFonts w:hint="eastAsia"/>
        </w:rPr>
        <w:t>BMC</w:t>
      </w:r>
      <w:r>
        <w:rPr>
          <w:rFonts w:hint="eastAsia"/>
        </w:rPr>
        <w:t>网络设置页面，设置独占</w:t>
      </w:r>
      <w:r>
        <w:rPr>
          <w:rFonts w:hint="eastAsia"/>
        </w:rPr>
        <w:t>lan</w:t>
      </w:r>
      <w:r>
        <w:rPr>
          <w:rFonts w:hint="eastAsia"/>
        </w:rPr>
        <w:t>参数。</w:t>
      </w:r>
    </w:p>
    <w:p w14:paraId="3654DDAA" w14:textId="77777777" w:rsidR="00F57AE4" w:rsidRDefault="00F57AE4" w:rsidP="0048774B">
      <w:pPr>
        <w:pStyle w:val="Figure"/>
      </w:pPr>
      <w:r>
        <w:rPr>
          <w:noProof/>
        </w:rPr>
        <w:drawing>
          <wp:inline distT="0" distB="0" distL="0" distR="0" wp14:anchorId="512CE91C" wp14:editId="42F7BB20">
            <wp:extent cx="5486400" cy="4119880"/>
            <wp:effectExtent l="0" t="0" r="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91CE" w14:textId="77777777" w:rsidR="00F57AE4" w:rsidRPr="00D55D8A" w:rsidRDefault="00F57AE4" w:rsidP="00F57AE4">
      <w:pPr>
        <w:pStyle w:val="FigureDescription"/>
      </w:pPr>
      <w:r>
        <w:rPr>
          <w:rFonts w:hint="eastAsia"/>
        </w:rPr>
        <w:t>BMC</w:t>
      </w:r>
      <w:r>
        <w:rPr>
          <w:rFonts w:hint="eastAsia"/>
        </w:rPr>
        <w:t>网络设置页面</w:t>
      </w:r>
    </w:p>
    <w:p w14:paraId="598E7DE0" w14:textId="77777777" w:rsidR="00F57AE4" w:rsidRPr="002A7D53" w:rsidRDefault="00F57AE4" w:rsidP="0048774B">
      <w:pPr>
        <w:pStyle w:val="Step"/>
      </w:pPr>
      <w:r>
        <w:rPr>
          <w:rFonts w:hint="eastAsia"/>
        </w:rPr>
        <w:t>选择</w:t>
      </w:r>
      <w:r>
        <w:rPr>
          <w:rFonts w:hint="eastAsia"/>
        </w:rPr>
        <w:t>IP</w:t>
      </w:r>
      <w:r>
        <w:rPr>
          <w:rFonts w:hint="eastAsia"/>
        </w:rPr>
        <w:t>获取方式。</w:t>
      </w:r>
    </w:p>
    <w:p w14:paraId="4A7FE5E6" w14:textId="77777777" w:rsidR="00F57AE4" w:rsidRDefault="00F57AE4" w:rsidP="0048774B">
      <w:pPr>
        <w:pStyle w:val="Figure"/>
      </w:pPr>
      <w:r>
        <w:rPr>
          <w:noProof/>
        </w:rPr>
        <w:drawing>
          <wp:inline distT="0" distB="0" distL="0" distR="0" wp14:anchorId="34D2A04E" wp14:editId="0F5C9679">
            <wp:extent cx="2114550" cy="981075"/>
            <wp:effectExtent l="0" t="0" r="0" b="9525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7522" w14:textId="77777777" w:rsidR="00F57AE4" w:rsidRPr="00D55D8A" w:rsidRDefault="00F57AE4" w:rsidP="00F57AE4">
      <w:pPr>
        <w:pStyle w:val="FigureDescription"/>
      </w:pPr>
      <w:r>
        <w:rPr>
          <w:rFonts w:hint="eastAsia"/>
        </w:rPr>
        <w:t>BMC</w:t>
      </w:r>
      <w:r>
        <w:rPr>
          <w:rFonts w:hint="eastAsia"/>
        </w:rPr>
        <w:t>网络设置页面</w:t>
      </w:r>
    </w:p>
    <w:p w14:paraId="44D16541" w14:textId="77777777" w:rsidR="00F57AE4" w:rsidRDefault="00F57AE4" w:rsidP="00FB2D72">
      <w:pPr>
        <w:pStyle w:val="Step"/>
      </w:pPr>
      <w:r>
        <w:rPr>
          <w:rFonts w:hint="eastAsia"/>
        </w:rPr>
        <w:t>如果选择动态获取，那么将自动获取</w:t>
      </w:r>
      <w:r w:rsidR="00D47EE1">
        <w:t>IP</w:t>
      </w:r>
      <w:r>
        <w:rPr>
          <w:rFonts w:hint="eastAsia"/>
        </w:rPr>
        <w:t>地址。如果选择静态，需要自己手动配置。</w:t>
      </w:r>
    </w:p>
    <w:p w14:paraId="30264887" w14:textId="77777777" w:rsidR="00F57AE4" w:rsidRDefault="00F57AE4" w:rsidP="0048774B">
      <w:pPr>
        <w:pStyle w:val="Figure"/>
      </w:pPr>
      <w:r>
        <w:rPr>
          <w:noProof/>
        </w:rPr>
        <w:lastRenderedPageBreak/>
        <w:drawing>
          <wp:inline distT="0" distB="0" distL="0" distR="0" wp14:anchorId="6E055408" wp14:editId="5D7599F6">
            <wp:extent cx="4561367" cy="3451118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61367" cy="345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3BAF" w14:textId="77777777" w:rsidR="00F57AE4" w:rsidRDefault="00F57AE4" w:rsidP="00F57AE4">
      <w:pPr>
        <w:pStyle w:val="FigureDescription"/>
      </w:pPr>
      <w:r>
        <w:rPr>
          <w:rFonts w:hint="eastAsia"/>
        </w:rPr>
        <w:t>配置静态</w:t>
      </w:r>
      <w:r w:rsidR="00D47EE1">
        <w:t>IP</w:t>
      </w:r>
    </w:p>
    <w:p w14:paraId="28337DD8" w14:textId="77777777" w:rsidR="00F57AE4" w:rsidRPr="002A7D53" w:rsidRDefault="00F57AE4" w:rsidP="0048774B">
      <w:pPr>
        <w:pStyle w:val="Step"/>
      </w:pPr>
      <w:r>
        <w:rPr>
          <w:rFonts w:hint="eastAsia"/>
        </w:rPr>
        <w:t>设置完成后保存退出。</w:t>
      </w:r>
      <w:r w:rsidR="00FC2473">
        <w:rPr>
          <w:rFonts w:hint="eastAsia"/>
        </w:rPr>
        <w:t>5</w:t>
      </w:r>
    </w:p>
    <w:p w14:paraId="5A6F9611" w14:textId="77777777" w:rsidR="00F57AE4" w:rsidRDefault="00F57AE4" w:rsidP="0048774B">
      <w:pPr>
        <w:pStyle w:val="Figure"/>
      </w:pPr>
      <w:r>
        <w:rPr>
          <w:noProof/>
        </w:rPr>
        <w:drawing>
          <wp:inline distT="0" distB="0" distL="0" distR="0" wp14:anchorId="03A0514E" wp14:editId="385BD622">
            <wp:extent cx="4433776" cy="3337648"/>
            <wp:effectExtent l="0" t="0" r="508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33776" cy="333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F8C6" w14:textId="77777777" w:rsidR="00F57AE4" w:rsidRDefault="00F57AE4" w:rsidP="00F57AE4">
      <w:pPr>
        <w:pStyle w:val="FigureDescription"/>
      </w:pPr>
      <w:r>
        <w:rPr>
          <w:rFonts w:hint="eastAsia"/>
        </w:rPr>
        <w:t>保存退出</w:t>
      </w:r>
    </w:p>
    <w:p w14:paraId="09407B4E" w14:textId="77777777" w:rsidR="00085010" w:rsidRDefault="00E62AA8" w:rsidP="005D3C5F">
      <w:pPr>
        <w:pStyle w:val="21"/>
      </w:pPr>
      <w:bookmarkStart w:id="35" w:name="_Toc514869995"/>
      <w:r>
        <w:rPr>
          <w:rFonts w:hint="eastAsia"/>
        </w:rPr>
        <w:t>登录</w:t>
      </w:r>
      <w:r>
        <w:rPr>
          <w:rFonts w:hint="eastAsia"/>
        </w:rPr>
        <w:t>BMC</w:t>
      </w:r>
      <w:bookmarkEnd w:id="35"/>
    </w:p>
    <w:p w14:paraId="09C71BBB" w14:textId="77777777" w:rsidR="00085010" w:rsidRDefault="00E62AA8" w:rsidP="005D3C5F">
      <w:r>
        <w:rPr>
          <w:rFonts w:hint="eastAsia"/>
        </w:rPr>
        <w:t>介绍如何登录</w:t>
      </w:r>
      <w:r>
        <w:rPr>
          <w:rFonts w:hint="eastAsia"/>
        </w:rPr>
        <w:t>BMC</w:t>
      </w:r>
      <w:r>
        <w:rPr>
          <w:rFonts w:hint="eastAsia"/>
        </w:rPr>
        <w:t>，登录后的主界面功能简介。</w:t>
      </w:r>
    </w:p>
    <w:p w14:paraId="367F97D8" w14:textId="77777777" w:rsidR="00085010" w:rsidRDefault="00085010">
      <w:pPr>
        <w:pStyle w:val="E-Note"/>
      </w:pPr>
    </w:p>
    <w:p w14:paraId="57F11B2D" w14:textId="77777777" w:rsidR="00085010" w:rsidRDefault="00E62AA8">
      <w:pPr>
        <w:pStyle w:val="E-NoteText"/>
      </w:pPr>
      <w:r>
        <w:rPr>
          <w:rFonts w:hint="eastAsia"/>
        </w:rPr>
        <w:t>BMC</w:t>
      </w:r>
      <w:r>
        <w:rPr>
          <w:rFonts w:hint="eastAsia"/>
        </w:rPr>
        <w:t>界面可能会不定期更新，请以产品实际显示界面为准。</w:t>
      </w:r>
    </w:p>
    <w:p w14:paraId="57AC61CA" w14:textId="77777777" w:rsidR="00085010" w:rsidRDefault="00DC2AA5" w:rsidP="005D3C5F">
      <w:pPr>
        <w:pStyle w:val="Figure"/>
      </w:pPr>
      <w:r>
        <w:rPr>
          <w:noProof/>
        </w:rPr>
        <w:drawing>
          <wp:inline distT="0" distB="0" distL="0" distR="0" wp14:anchorId="3632A40E" wp14:editId="4FCC6E6C">
            <wp:extent cx="5604701" cy="2446867"/>
            <wp:effectExtent l="0" t="0" r="0" b="0"/>
            <wp:docPr id="899" name="图片 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09424" cy="244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776D" w14:textId="77777777" w:rsidR="005D3C5F" w:rsidRPr="005D3C5F" w:rsidRDefault="005D3C5F" w:rsidP="005D3C5F">
      <w:pPr>
        <w:pStyle w:val="FigureDescription"/>
      </w:pPr>
      <w:r>
        <w:rPr>
          <w:rFonts w:hint="eastAsia"/>
        </w:rPr>
        <w:t>BMC</w:t>
      </w:r>
      <w:r>
        <w:rPr>
          <w:rFonts w:hint="eastAsia"/>
        </w:rPr>
        <w:t>主界面</w:t>
      </w:r>
    </w:p>
    <w:p w14:paraId="5D62396F" w14:textId="77777777" w:rsidR="00085010" w:rsidRDefault="00E62AA8" w:rsidP="005D3C5F">
      <w:pPr>
        <w:pStyle w:val="TableDescription"/>
      </w:pPr>
      <w:r>
        <w:rPr>
          <w:rFonts w:hint="eastAsia"/>
        </w:rPr>
        <w:t>BMC</w:t>
      </w:r>
      <w:r>
        <w:rPr>
          <w:rFonts w:hint="eastAsia"/>
        </w:rPr>
        <w:t>主界面说明</w:t>
      </w:r>
    </w:p>
    <w:tbl>
      <w:tblPr>
        <w:tblStyle w:val="table"/>
        <w:tblW w:w="9067" w:type="dxa"/>
        <w:tblLayout w:type="fixed"/>
        <w:tblLook w:val="04A0" w:firstRow="1" w:lastRow="0" w:firstColumn="1" w:lastColumn="0" w:noHBand="0" w:noVBand="1"/>
      </w:tblPr>
      <w:tblGrid>
        <w:gridCol w:w="2972"/>
        <w:gridCol w:w="6095"/>
      </w:tblGrid>
      <w:tr w:rsidR="00085010" w14:paraId="199BEB2E" w14:textId="77777777" w:rsidTr="00085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1C4230F1" w14:textId="77777777" w:rsidR="00085010" w:rsidRDefault="00E62AA8" w:rsidP="005D3C5F">
            <w:pPr>
              <w:pStyle w:val="TableHeading"/>
            </w:pPr>
            <w:r>
              <w:rPr>
                <w:rFonts w:hint="eastAsia"/>
              </w:rPr>
              <w:t>选项</w:t>
            </w:r>
          </w:p>
        </w:tc>
        <w:tc>
          <w:tcPr>
            <w:tcW w:w="6095" w:type="dxa"/>
          </w:tcPr>
          <w:p w14:paraId="325C4A52" w14:textId="77777777" w:rsidR="00085010" w:rsidRDefault="00E62AA8" w:rsidP="005D3C5F">
            <w:pPr>
              <w:pStyle w:val="TableHeading"/>
            </w:pPr>
            <w:r>
              <w:rPr>
                <w:rFonts w:hint="eastAsia"/>
              </w:rPr>
              <w:t>说明</w:t>
            </w:r>
          </w:p>
        </w:tc>
      </w:tr>
      <w:tr w:rsidR="00085010" w14:paraId="5E17882B" w14:textId="77777777" w:rsidTr="00085010">
        <w:tc>
          <w:tcPr>
            <w:tcW w:w="2972" w:type="dxa"/>
            <w:vAlign w:val="center"/>
          </w:tcPr>
          <w:p w14:paraId="0D9A10D1" w14:textId="77777777" w:rsidR="00085010" w:rsidRDefault="00E62AA8" w:rsidP="005D3C5F">
            <w:pPr>
              <w:pStyle w:val="TableText"/>
            </w:pPr>
            <w:r>
              <w:rPr>
                <w:rFonts w:hint="eastAsia"/>
              </w:rPr>
              <w:t>系统摘要</w:t>
            </w:r>
          </w:p>
        </w:tc>
        <w:tc>
          <w:tcPr>
            <w:tcW w:w="6095" w:type="dxa"/>
          </w:tcPr>
          <w:p w14:paraId="6A83D1E1" w14:textId="77777777" w:rsidR="00085010" w:rsidRDefault="00E62AA8" w:rsidP="00D47EE1">
            <w:pPr>
              <w:pStyle w:val="TableText"/>
            </w:pPr>
            <w:r>
              <w:rPr>
                <w:rFonts w:hint="eastAsia"/>
              </w:rPr>
              <w:t>信息概览，服务器状态与核心信息显示，以及常用功能接口：服务器信息；固件版本信息；专用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共享网络信息；服务器状态；告警信息；</w:t>
            </w:r>
            <w:r>
              <w:t>CPU/MEM</w:t>
            </w:r>
            <w:r>
              <w:rPr>
                <w:rFonts w:hint="eastAsia"/>
              </w:rPr>
              <w:t>使用率；常用操作快捷链接</w:t>
            </w:r>
            <w:r w:rsidR="00D47EE1">
              <w:rPr>
                <w:rFonts w:hint="eastAsia"/>
              </w:rPr>
              <w:t>。</w:t>
            </w:r>
          </w:p>
        </w:tc>
      </w:tr>
      <w:tr w:rsidR="00085010" w14:paraId="71AA6E71" w14:textId="77777777" w:rsidTr="00085010">
        <w:tc>
          <w:tcPr>
            <w:tcW w:w="2972" w:type="dxa"/>
            <w:vAlign w:val="center"/>
          </w:tcPr>
          <w:p w14:paraId="47CFB4E2" w14:textId="77777777" w:rsidR="00085010" w:rsidRDefault="00E62AA8" w:rsidP="005D3C5F">
            <w:pPr>
              <w:pStyle w:val="TableText"/>
            </w:pPr>
            <w:r>
              <w:rPr>
                <w:rFonts w:hint="eastAsia"/>
              </w:rPr>
              <w:t>系统信息</w:t>
            </w:r>
          </w:p>
        </w:tc>
        <w:tc>
          <w:tcPr>
            <w:tcW w:w="6095" w:type="dxa"/>
          </w:tcPr>
          <w:p w14:paraId="065B2516" w14:textId="77777777" w:rsidR="00085010" w:rsidRDefault="00E62AA8" w:rsidP="00D47EE1">
            <w:pPr>
              <w:pStyle w:val="TableText"/>
            </w:pPr>
            <w:r>
              <w:rPr>
                <w:rFonts w:hint="eastAsia"/>
              </w:rPr>
              <w:t>包含资产信息、</w:t>
            </w:r>
            <w:r>
              <w:rPr>
                <w:rFonts w:hint="eastAsia"/>
              </w:rPr>
              <w:t>FRU</w:t>
            </w:r>
            <w:r>
              <w:rPr>
                <w:rFonts w:hint="eastAsia"/>
              </w:rPr>
              <w:t>信息、硬件监控、实时监控，传感器信息、历史记录及存储系统等</w:t>
            </w:r>
            <w:r w:rsidR="00D47EE1">
              <w:rPr>
                <w:rFonts w:hint="eastAsia"/>
              </w:rPr>
              <w:t>。</w:t>
            </w:r>
          </w:p>
        </w:tc>
      </w:tr>
      <w:tr w:rsidR="00085010" w14:paraId="303D9857" w14:textId="77777777" w:rsidTr="00085010">
        <w:tc>
          <w:tcPr>
            <w:tcW w:w="2972" w:type="dxa"/>
            <w:vAlign w:val="center"/>
          </w:tcPr>
          <w:p w14:paraId="325BE0C2" w14:textId="77777777" w:rsidR="00085010" w:rsidRDefault="00E62AA8" w:rsidP="005D3C5F">
            <w:pPr>
              <w:pStyle w:val="TableText"/>
            </w:pPr>
            <w:r>
              <w:rPr>
                <w:rFonts w:hint="eastAsia"/>
              </w:rPr>
              <w:t>远程控制</w:t>
            </w:r>
          </w:p>
        </w:tc>
        <w:tc>
          <w:tcPr>
            <w:tcW w:w="6095" w:type="dxa"/>
          </w:tcPr>
          <w:p w14:paraId="09CA4820" w14:textId="77777777" w:rsidR="00085010" w:rsidRDefault="00E62AA8" w:rsidP="00D47EE1">
            <w:pPr>
              <w:pStyle w:val="TableText"/>
            </w:pPr>
            <w:r>
              <w:rPr>
                <w:rFonts w:hint="eastAsia"/>
              </w:rPr>
              <w:t>远程管理服务器，包括远程控制台、镜像重定向、开关机控制、服务器定位、电源备份策略、功耗封顶、</w:t>
            </w:r>
            <w:r>
              <w:rPr>
                <w:rFonts w:hint="eastAsia"/>
              </w:rPr>
              <w:t>B</w:t>
            </w:r>
            <w:r>
              <w:t>IOS</w:t>
            </w:r>
            <w:r>
              <w:rPr>
                <w:rFonts w:hint="eastAsia"/>
              </w:rPr>
              <w:t>配置、系统掉电恢复策略、系统启动顺序、前面板锁定及散热策略等</w:t>
            </w:r>
            <w:r w:rsidR="00D47EE1">
              <w:rPr>
                <w:rFonts w:hint="eastAsia"/>
              </w:rPr>
              <w:t>。</w:t>
            </w:r>
          </w:p>
        </w:tc>
      </w:tr>
      <w:tr w:rsidR="00085010" w14:paraId="5AA21729" w14:textId="77777777" w:rsidTr="00085010">
        <w:tc>
          <w:tcPr>
            <w:tcW w:w="2972" w:type="dxa"/>
            <w:vAlign w:val="center"/>
          </w:tcPr>
          <w:p w14:paraId="460A1B98" w14:textId="77777777" w:rsidR="00085010" w:rsidRDefault="00DC2AA5" w:rsidP="005D3C5F">
            <w:pPr>
              <w:pStyle w:val="TableText"/>
            </w:pPr>
            <w:r>
              <w:rPr>
                <w:rFonts w:hint="eastAsia"/>
              </w:rPr>
              <w:t>BMC</w:t>
            </w:r>
            <w:r w:rsidR="00E62AA8">
              <w:t>设置</w:t>
            </w:r>
          </w:p>
        </w:tc>
        <w:tc>
          <w:tcPr>
            <w:tcW w:w="6095" w:type="dxa"/>
          </w:tcPr>
          <w:p w14:paraId="0CD175D5" w14:textId="77777777" w:rsidR="00085010" w:rsidRDefault="00E62AA8" w:rsidP="00D47EE1">
            <w:pPr>
              <w:pStyle w:val="TableText"/>
            </w:pPr>
            <w:r>
              <w:rPr>
                <w:rFonts w:hint="eastAsia"/>
              </w:rPr>
              <w:t>针对服务器进行相关配置，包括时间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日期、网络设置、用户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用户组管理、防火墙、</w:t>
            </w:r>
            <w:r>
              <w:rPr>
                <w:rFonts w:hint="eastAsia"/>
              </w:rPr>
              <w:t>SNMP</w:t>
            </w:r>
            <w:r>
              <w:rPr>
                <w:rFonts w:hint="eastAsia"/>
              </w:rPr>
              <w:t>、登陆控制等</w:t>
            </w:r>
            <w:r w:rsidR="00D47EE1">
              <w:rPr>
                <w:rFonts w:hint="eastAsia"/>
              </w:rPr>
              <w:t>。</w:t>
            </w:r>
          </w:p>
        </w:tc>
      </w:tr>
      <w:tr w:rsidR="00085010" w14:paraId="4B279B5B" w14:textId="77777777" w:rsidTr="00085010">
        <w:tc>
          <w:tcPr>
            <w:tcW w:w="2972" w:type="dxa"/>
            <w:vAlign w:val="center"/>
          </w:tcPr>
          <w:p w14:paraId="175F753C" w14:textId="77777777" w:rsidR="00085010" w:rsidRDefault="00E62AA8" w:rsidP="005D3C5F">
            <w:pPr>
              <w:pStyle w:val="TableText"/>
            </w:pPr>
            <w:r>
              <w:rPr>
                <w:rFonts w:hint="eastAsia"/>
              </w:rPr>
              <w:t>日志</w:t>
            </w:r>
          </w:p>
        </w:tc>
        <w:tc>
          <w:tcPr>
            <w:tcW w:w="6095" w:type="dxa"/>
          </w:tcPr>
          <w:p w14:paraId="44214382" w14:textId="77777777" w:rsidR="00085010" w:rsidRDefault="00E62AA8" w:rsidP="00D47EE1">
            <w:pPr>
              <w:pStyle w:val="TableText"/>
            </w:pPr>
            <w:r>
              <w:rPr>
                <w:rFonts w:hint="eastAsia"/>
              </w:rPr>
              <w:t>记录</w:t>
            </w:r>
            <w:r>
              <w:rPr>
                <w:rFonts w:hint="eastAsia"/>
              </w:rPr>
              <w:t>B</w:t>
            </w:r>
            <w:r>
              <w:t>MC</w:t>
            </w:r>
            <w:r>
              <w:rPr>
                <w:rFonts w:hint="eastAsia"/>
              </w:rPr>
              <w:t>监控日志，包括事件日志、审计日志及系统（</w:t>
            </w:r>
            <w:r>
              <w:rPr>
                <w:rFonts w:hint="eastAsia"/>
              </w:rPr>
              <w:t>B</w:t>
            </w:r>
            <w:r>
              <w:t>MC</w:t>
            </w:r>
            <w:r>
              <w:rPr>
                <w:rFonts w:hint="eastAsia"/>
              </w:rPr>
              <w:t>系统）日志</w:t>
            </w:r>
            <w:r w:rsidR="00D47EE1">
              <w:rPr>
                <w:rFonts w:hint="eastAsia"/>
              </w:rPr>
              <w:t>。</w:t>
            </w:r>
          </w:p>
        </w:tc>
      </w:tr>
      <w:tr w:rsidR="00085010" w14:paraId="0AEA02B8" w14:textId="77777777" w:rsidTr="00085010">
        <w:tc>
          <w:tcPr>
            <w:tcW w:w="2972" w:type="dxa"/>
            <w:vAlign w:val="center"/>
          </w:tcPr>
          <w:p w14:paraId="497FD6B0" w14:textId="77777777" w:rsidR="00085010" w:rsidRDefault="00E62AA8" w:rsidP="005D3C5F">
            <w:pPr>
              <w:pStyle w:val="TableText"/>
            </w:pPr>
            <w:r>
              <w:rPr>
                <w:rFonts w:hint="eastAsia"/>
              </w:rPr>
              <w:t>故障诊断</w:t>
            </w:r>
          </w:p>
        </w:tc>
        <w:tc>
          <w:tcPr>
            <w:tcW w:w="6095" w:type="dxa"/>
          </w:tcPr>
          <w:p w14:paraId="485BF59A" w14:textId="77777777" w:rsidR="00085010" w:rsidRDefault="00E62AA8" w:rsidP="00D47EE1">
            <w:pPr>
              <w:pStyle w:val="TableText"/>
            </w:pPr>
            <w:r>
              <w:rPr>
                <w:rFonts w:hint="eastAsia"/>
              </w:rPr>
              <w:t>诊断服务器，包括服务重启、开机自检代码、故障截屏及黑匣子等</w:t>
            </w:r>
            <w:r w:rsidR="00D47EE1">
              <w:rPr>
                <w:rFonts w:hint="eastAsia"/>
              </w:rPr>
              <w:t>。</w:t>
            </w:r>
          </w:p>
        </w:tc>
      </w:tr>
    </w:tbl>
    <w:p w14:paraId="4E77044A" w14:textId="77777777" w:rsidR="00085010" w:rsidRDefault="00085010" w:rsidP="005D3C5F"/>
    <w:p w14:paraId="46EC749B" w14:textId="77777777" w:rsidR="00085010" w:rsidRDefault="00E62AA8" w:rsidP="005D3C5F">
      <w:pPr>
        <w:pStyle w:val="21"/>
      </w:pPr>
      <w:bookmarkStart w:id="36" w:name="_Toc514869996"/>
      <w:r>
        <w:rPr>
          <w:rFonts w:hint="eastAsia"/>
        </w:rPr>
        <w:lastRenderedPageBreak/>
        <w:t>系统信息</w:t>
      </w:r>
      <w:bookmarkEnd w:id="36"/>
    </w:p>
    <w:p w14:paraId="78424375" w14:textId="77777777" w:rsidR="009B1842" w:rsidRPr="009B1842" w:rsidRDefault="008310CB" w:rsidP="005D3C5F">
      <w:pPr>
        <w:pStyle w:val="31"/>
      </w:pPr>
      <w:bookmarkStart w:id="37" w:name="_Toc514869997"/>
      <w:r>
        <w:rPr>
          <w:rFonts w:hint="eastAsia"/>
        </w:rPr>
        <w:t>查看</w:t>
      </w:r>
      <w:r w:rsidR="009B1842" w:rsidRPr="009B1842">
        <w:rPr>
          <w:rFonts w:hint="eastAsia"/>
        </w:rPr>
        <w:t>系统信息</w:t>
      </w:r>
      <w:bookmarkEnd w:id="37"/>
    </w:p>
    <w:p w14:paraId="2122E7F3" w14:textId="77777777" w:rsidR="00085010" w:rsidRDefault="00DC2AA5" w:rsidP="005D3C5F">
      <w:pPr>
        <w:pStyle w:val="Figure"/>
        <w:rPr>
          <w:sz w:val="21"/>
          <w:szCs w:val="22"/>
        </w:rPr>
      </w:pPr>
      <w:r>
        <w:rPr>
          <w:noProof/>
        </w:rPr>
        <w:drawing>
          <wp:inline distT="0" distB="0" distL="0" distR="0" wp14:anchorId="70B50E0E" wp14:editId="6CE933B5">
            <wp:extent cx="5477934" cy="2337632"/>
            <wp:effectExtent l="0" t="0" r="8890" b="5715"/>
            <wp:docPr id="905" name="图片 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78505" cy="233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2646" w14:textId="77777777" w:rsidR="005D3C5F" w:rsidRPr="005D3C5F" w:rsidRDefault="005D3C5F" w:rsidP="005D3C5F">
      <w:pPr>
        <w:pStyle w:val="FigureDescription"/>
      </w:pPr>
      <w:r>
        <w:rPr>
          <w:rFonts w:ascii="Times New Roman" w:hAnsi="Times New Roman" w:cs="宋体" w:hint="eastAsia"/>
          <w:color w:val="000000"/>
          <w:kern w:val="21"/>
          <w:szCs w:val="22"/>
        </w:rPr>
        <w:t>系统信息</w:t>
      </w:r>
    </w:p>
    <w:p w14:paraId="6CAE32D4" w14:textId="77777777" w:rsidR="00085010" w:rsidRDefault="00E62AA8" w:rsidP="005D3C5F">
      <w:pPr>
        <w:pStyle w:val="TableDescription"/>
      </w:pPr>
      <w:bookmarkStart w:id="38" w:name="_Toc510031822"/>
      <w:bookmarkStart w:id="39" w:name="_Toc504823927"/>
      <w:r>
        <w:rPr>
          <w:rFonts w:hint="eastAsia"/>
        </w:rPr>
        <w:t>系统信息说明</w:t>
      </w:r>
      <w:bookmarkEnd w:id="38"/>
      <w:bookmarkEnd w:id="39"/>
    </w:p>
    <w:tbl>
      <w:tblPr>
        <w:tblStyle w:val="table"/>
        <w:tblW w:w="9067" w:type="dxa"/>
        <w:tblLayout w:type="fixed"/>
        <w:tblLook w:val="04A0" w:firstRow="1" w:lastRow="0" w:firstColumn="1" w:lastColumn="0" w:noHBand="0" w:noVBand="1"/>
      </w:tblPr>
      <w:tblGrid>
        <w:gridCol w:w="2263"/>
        <w:gridCol w:w="6804"/>
      </w:tblGrid>
      <w:tr w:rsidR="00B13FB6" w14:paraId="4B887298" w14:textId="77777777" w:rsidTr="005D3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71E0E254" w14:textId="77777777" w:rsidR="00B13FB6" w:rsidRDefault="00B13FB6" w:rsidP="005D3C5F">
            <w:pPr>
              <w:pStyle w:val="TableHeading"/>
            </w:pPr>
            <w:r>
              <w:rPr>
                <w:rFonts w:hint="eastAsia"/>
              </w:rPr>
              <w:t>选项</w:t>
            </w:r>
          </w:p>
        </w:tc>
        <w:tc>
          <w:tcPr>
            <w:tcW w:w="6804" w:type="dxa"/>
          </w:tcPr>
          <w:p w14:paraId="5B579F55" w14:textId="77777777" w:rsidR="00B13FB6" w:rsidRDefault="00B13FB6" w:rsidP="005D3C5F">
            <w:pPr>
              <w:pStyle w:val="TableHeading"/>
            </w:pPr>
            <w:r>
              <w:rPr>
                <w:rFonts w:hint="eastAsia"/>
              </w:rPr>
              <w:t>说明</w:t>
            </w:r>
          </w:p>
        </w:tc>
      </w:tr>
      <w:tr w:rsidR="00B13FB6" w14:paraId="2F8EBF83" w14:textId="77777777" w:rsidTr="005D3C5F">
        <w:tc>
          <w:tcPr>
            <w:tcW w:w="2263" w:type="dxa"/>
            <w:vAlign w:val="center"/>
          </w:tcPr>
          <w:p w14:paraId="4CA10E94" w14:textId="77777777" w:rsidR="00B13FB6" w:rsidRDefault="00B13FB6" w:rsidP="005D3C5F">
            <w:pPr>
              <w:pStyle w:val="TableText"/>
            </w:pPr>
            <w:r>
              <w:rPr>
                <w:rFonts w:hint="eastAsia"/>
              </w:rPr>
              <w:t>资产信息</w:t>
            </w:r>
          </w:p>
        </w:tc>
        <w:tc>
          <w:tcPr>
            <w:tcW w:w="6804" w:type="dxa"/>
          </w:tcPr>
          <w:p w14:paraId="59B92A0B" w14:textId="77777777" w:rsidR="00B13FB6" w:rsidRDefault="00B13FB6" w:rsidP="00D47EE1">
            <w:pPr>
              <w:pStyle w:val="TableText"/>
            </w:pPr>
            <w:r>
              <w:rPr>
                <w:rFonts w:hint="eastAsia"/>
              </w:rPr>
              <w:t>服务器主要部件资产信息显示，包括</w:t>
            </w:r>
            <w:r>
              <w:rPr>
                <w:rFonts w:hint="eastAsia"/>
              </w:rPr>
              <w:t>C</w:t>
            </w:r>
            <w:r>
              <w:t>PU/</w:t>
            </w:r>
            <w:r>
              <w:rPr>
                <w:rFonts w:hint="eastAsia"/>
              </w:rPr>
              <w:t>内存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电源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网卡</w:t>
            </w:r>
            <w:r>
              <w:rPr>
                <w:rFonts w:hint="eastAsia"/>
              </w:rPr>
              <w:t>/P</w:t>
            </w:r>
            <w:r>
              <w:t>CIe</w:t>
            </w:r>
            <w:r>
              <w:rPr>
                <w:rFonts w:hint="eastAsia"/>
              </w:rPr>
              <w:t>卡</w:t>
            </w:r>
            <w:r w:rsidR="00D47EE1">
              <w:rPr>
                <w:rFonts w:hint="eastAsia"/>
              </w:rPr>
              <w:t>。</w:t>
            </w:r>
          </w:p>
        </w:tc>
      </w:tr>
      <w:tr w:rsidR="00B13FB6" w14:paraId="308A7E7F" w14:textId="77777777" w:rsidTr="005D3C5F">
        <w:tc>
          <w:tcPr>
            <w:tcW w:w="2263" w:type="dxa"/>
            <w:vAlign w:val="center"/>
          </w:tcPr>
          <w:p w14:paraId="1255E46D" w14:textId="77777777" w:rsidR="00B13FB6" w:rsidRDefault="00B13FB6" w:rsidP="005D3C5F">
            <w:pPr>
              <w:pStyle w:val="TableText"/>
            </w:pPr>
            <w:r>
              <w:rPr>
                <w:rFonts w:hint="eastAsia"/>
              </w:rPr>
              <w:t>硬件监控</w:t>
            </w:r>
          </w:p>
        </w:tc>
        <w:tc>
          <w:tcPr>
            <w:tcW w:w="6804" w:type="dxa"/>
          </w:tcPr>
          <w:p w14:paraId="0428E94A" w14:textId="77777777" w:rsidR="00B13FB6" w:rsidRDefault="00AB6369" w:rsidP="00D47EE1">
            <w:pPr>
              <w:pStyle w:val="TableText"/>
            </w:pPr>
            <w:r>
              <w:rPr>
                <w:rFonts w:hint="eastAsia"/>
              </w:rPr>
              <w:t>服务器核心部件状态</w:t>
            </w:r>
            <w:r w:rsidR="00B13FB6">
              <w:rPr>
                <w:rFonts w:hint="eastAsia"/>
              </w:rPr>
              <w:t>监控，包括</w:t>
            </w:r>
            <w:r w:rsidR="00B13FB6">
              <w:rPr>
                <w:rFonts w:hint="eastAsia"/>
              </w:rPr>
              <w:t>CPU/</w:t>
            </w:r>
            <w:r w:rsidR="00B13FB6">
              <w:rPr>
                <w:rFonts w:hint="eastAsia"/>
              </w:rPr>
              <w:t>内存</w:t>
            </w:r>
            <w:r w:rsidR="00B13FB6">
              <w:rPr>
                <w:rFonts w:hint="eastAsia"/>
              </w:rPr>
              <w:t>/</w:t>
            </w:r>
            <w:r w:rsidR="00B13FB6">
              <w:rPr>
                <w:rFonts w:hint="eastAsia"/>
              </w:rPr>
              <w:t>硬盘</w:t>
            </w:r>
            <w:r w:rsidR="00B13FB6">
              <w:rPr>
                <w:rFonts w:hint="eastAsia"/>
              </w:rPr>
              <w:t>/</w:t>
            </w:r>
            <w:r w:rsidR="00B13FB6">
              <w:rPr>
                <w:rFonts w:hint="eastAsia"/>
              </w:rPr>
              <w:t>风扇</w:t>
            </w:r>
            <w:r w:rsidR="00B13FB6">
              <w:rPr>
                <w:rFonts w:hint="eastAsia"/>
              </w:rPr>
              <w:t>/</w:t>
            </w:r>
            <w:r w:rsidR="00B13FB6">
              <w:rPr>
                <w:rFonts w:hint="eastAsia"/>
              </w:rPr>
              <w:t>电源等</w:t>
            </w:r>
            <w:r w:rsidR="00D47EE1">
              <w:rPr>
                <w:rFonts w:hint="eastAsia"/>
              </w:rPr>
              <w:t>。</w:t>
            </w:r>
          </w:p>
        </w:tc>
      </w:tr>
      <w:tr w:rsidR="00B13FB6" w14:paraId="22EC915C" w14:textId="77777777" w:rsidTr="005D3C5F">
        <w:tc>
          <w:tcPr>
            <w:tcW w:w="2263" w:type="dxa"/>
            <w:vAlign w:val="center"/>
          </w:tcPr>
          <w:p w14:paraId="4C2393F8" w14:textId="77777777" w:rsidR="00B13FB6" w:rsidRDefault="00B13FB6" w:rsidP="005D3C5F">
            <w:pPr>
              <w:pStyle w:val="TableText"/>
            </w:pPr>
            <w:r>
              <w:rPr>
                <w:rFonts w:hint="eastAsia"/>
              </w:rPr>
              <w:t>实时监控</w:t>
            </w:r>
          </w:p>
        </w:tc>
        <w:tc>
          <w:tcPr>
            <w:tcW w:w="6804" w:type="dxa"/>
          </w:tcPr>
          <w:p w14:paraId="0BF07607" w14:textId="77777777" w:rsidR="00B13FB6" w:rsidRDefault="00B13FB6" w:rsidP="00D47EE1">
            <w:pPr>
              <w:pStyle w:val="TableText"/>
            </w:pPr>
            <w:r>
              <w:rPr>
                <w:rFonts w:hint="eastAsia"/>
              </w:rPr>
              <w:t>服务器资源使用监控，包括</w:t>
            </w:r>
            <w:r>
              <w:rPr>
                <w:rFonts w:hint="eastAsia"/>
              </w:rPr>
              <w:t>C</w:t>
            </w:r>
            <w:r>
              <w:t>PU/</w:t>
            </w:r>
            <w:r>
              <w:rPr>
                <w:rFonts w:hint="eastAsia"/>
              </w:rPr>
              <w:t>内存等</w:t>
            </w:r>
            <w:r w:rsidR="00D47EE1">
              <w:rPr>
                <w:rFonts w:hint="eastAsia"/>
              </w:rPr>
              <w:t>。</w:t>
            </w:r>
          </w:p>
        </w:tc>
      </w:tr>
      <w:tr w:rsidR="00B13FB6" w14:paraId="2CFE476F" w14:textId="77777777" w:rsidTr="005D3C5F">
        <w:tc>
          <w:tcPr>
            <w:tcW w:w="2263" w:type="dxa"/>
            <w:vAlign w:val="center"/>
          </w:tcPr>
          <w:p w14:paraId="68912D58" w14:textId="77777777" w:rsidR="00B13FB6" w:rsidRDefault="00B13FB6" w:rsidP="005D3C5F">
            <w:pPr>
              <w:pStyle w:val="TableText"/>
            </w:pPr>
            <w:r>
              <w:rPr>
                <w:rFonts w:hint="eastAsia"/>
              </w:rPr>
              <w:t>传感器信息</w:t>
            </w:r>
          </w:p>
        </w:tc>
        <w:tc>
          <w:tcPr>
            <w:tcW w:w="6804" w:type="dxa"/>
          </w:tcPr>
          <w:p w14:paraId="24856848" w14:textId="77777777" w:rsidR="00B13FB6" w:rsidRDefault="00B13FB6" w:rsidP="00D47EE1">
            <w:pPr>
              <w:pStyle w:val="TableText"/>
            </w:pPr>
            <w:r>
              <w:rPr>
                <w:rFonts w:hint="eastAsia"/>
              </w:rPr>
              <w:t>服务器传感器监控，包括</w:t>
            </w:r>
            <w:r>
              <w:rPr>
                <w:rFonts w:hint="eastAsia"/>
              </w:rPr>
              <w:t>CPU/</w:t>
            </w:r>
            <w:r>
              <w:rPr>
                <w:rFonts w:hint="eastAsia"/>
              </w:rPr>
              <w:t>内存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硬盘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风扇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电源等</w:t>
            </w:r>
            <w:r w:rsidR="00D47EE1">
              <w:rPr>
                <w:rFonts w:hint="eastAsia"/>
              </w:rPr>
              <w:t>。</w:t>
            </w:r>
          </w:p>
        </w:tc>
      </w:tr>
      <w:tr w:rsidR="00B13FB6" w14:paraId="2938ACA2" w14:textId="77777777" w:rsidTr="005D3C5F">
        <w:tc>
          <w:tcPr>
            <w:tcW w:w="2263" w:type="dxa"/>
            <w:vAlign w:val="center"/>
          </w:tcPr>
          <w:p w14:paraId="3207266C" w14:textId="77777777" w:rsidR="00B13FB6" w:rsidRDefault="00B13FB6" w:rsidP="005D3C5F">
            <w:pPr>
              <w:pStyle w:val="TableText"/>
            </w:pPr>
            <w:r>
              <w:rPr>
                <w:rFonts w:hint="eastAsia"/>
              </w:rPr>
              <w:t>历史记录</w:t>
            </w:r>
          </w:p>
        </w:tc>
        <w:tc>
          <w:tcPr>
            <w:tcW w:w="6804" w:type="dxa"/>
          </w:tcPr>
          <w:p w14:paraId="5759C072" w14:textId="77777777" w:rsidR="00B13FB6" w:rsidRDefault="00B13FB6" w:rsidP="00D47EE1">
            <w:pPr>
              <w:pStyle w:val="TableText"/>
            </w:pPr>
            <w:r>
              <w:t>服务器</w:t>
            </w:r>
            <w:r>
              <w:rPr>
                <w:rFonts w:hint="eastAsia"/>
              </w:rPr>
              <w:t>使用</w:t>
            </w:r>
            <w:r>
              <w:t>记录</w:t>
            </w:r>
            <w:r>
              <w:rPr>
                <w:rFonts w:hint="eastAsia"/>
              </w:rPr>
              <w:t>，包括</w:t>
            </w:r>
            <w:r>
              <w:t>进风口温度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系统功耗等</w:t>
            </w:r>
            <w:r w:rsidR="00D47EE1">
              <w:rPr>
                <w:rFonts w:hint="eastAsia"/>
              </w:rPr>
              <w:t>。</w:t>
            </w:r>
          </w:p>
        </w:tc>
      </w:tr>
      <w:tr w:rsidR="00B13FB6" w14:paraId="785778EB" w14:textId="77777777" w:rsidTr="005D3C5F">
        <w:tc>
          <w:tcPr>
            <w:tcW w:w="2263" w:type="dxa"/>
            <w:vAlign w:val="center"/>
          </w:tcPr>
          <w:p w14:paraId="7E4386CF" w14:textId="77777777" w:rsidR="00B13FB6" w:rsidRDefault="00B13FB6" w:rsidP="005D3C5F">
            <w:pPr>
              <w:pStyle w:val="TableText"/>
            </w:pPr>
            <w:r>
              <w:rPr>
                <w:rFonts w:hint="eastAsia"/>
              </w:rPr>
              <w:t>存储系统</w:t>
            </w:r>
          </w:p>
        </w:tc>
        <w:tc>
          <w:tcPr>
            <w:tcW w:w="6804" w:type="dxa"/>
          </w:tcPr>
          <w:p w14:paraId="7F97A9BB" w14:textId="77777777" w:rsidR="00B13FB6" w:rsidRDefault="00B13FB6" w:rsidP="00D47EE1">
            <w:pPr>
              <w:pStyle w:val="TableText"/>
            </w:pPr>
            <w:r>
              <w:rPr>
                <w:rFonts w:hint="eastAsia"/>
              </w:rPr>
              <w:t>服务器存储系统监控，包括外插</w:t>
            </w:r>
            <w:r>
              <w:rPr>
                <w:rFonts w:hint="eastAsia"/>
              </w:rPr>
              <w:t>R</w:t>
            </w:r>
            <w:r>
              <w:t>AID</w:t>
            </w:r>
            <w:r>
              <w:rPr>
                <w:rFonts w:hint="eastAsia"/>
              </w:rPr>
              <w:t>卡</w:t>
            </w:r>
            <w:r>
              <w:rPr>
                <w:rFonts w:hint="eastAsia"/>
              </w:rPr>
              <w:t>/</w:t>
            </w:r>
            <w:r>
              <w:t>SAS HBA</w:t>
            </w:r>
            <w:r>
              <w:rPr>
                <w:rFonts w:hint="eastAsia"/>
              </w:rPr>
              <w:t>卡等</w:t>
            </w:r>
            <w:r w:rsidR="00D47EE1">
              <w:rPr>
                <w:rFonts w:hint="eastAsia"/>
              </w:rPr>
              <w:t>。</w:t>
            </w:r>
          </w:p>
        </w:tc>
      </w:tr>
    </w:tbl>
    <w:p w14:paraId="4EC6D7AA" w14:textId="77777777" w:rsidR="00085010" w:rsidRDefault="00085010"/>
    <w:p w14:paraId="3D4C7E2F" w14:textId="77777777" w:rsidR="00085010" w:rsidRDefault="00E62AA8" w:rsidP="005D3C5F">
      <w:pPr>
        <w:pStyle w:val="31"/>
      </w:pPr>
      <w:bookmarkStart w:id="40" w:name="_Toc514869998"/>
      <w:r>
        <w:rPr>
          <w:rFonts w:hint="eastAsia"/>
        </w:rPr>
        <w:lastRenderedPageBreak/>
        <w:t>查看资产信息</w:t>
      </w:r>
      <w:bookmarkEnd w:id="40"/>
    </w:p>
    <w:p w14:paraId="3A919A5B" w14:textId="77777777" w:rsidR="00085010" w:rsidRDefault="00DC2AA5" w:rsidP="005D3C5F">
      <w:pPr>
        <w:pStyle w:val="Figure"/>
      </w:pPr>
      <w:r>
        <w:rPr>
          <w:noProof/>
        </w:rPr>
        <w:drawing>
          <wp:inline distT="0" distB="0" distL="0" distR="0" wp14:anchorId="49719413" wp14:editId="254A7758">
            <wp:extent cx="5503334" cy="2349745"/>
            <wp:effectExtent l="0" t="0" r="2540" b="0"/>
            <wp:docPr id="908" name="图片 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09533" cy="235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6142" w14:textId="77777777" w:rsidR="005D3C5F" w:rsidRPr="005D3C5F" w:rsidRDefault="005D3C5F" w:rsidP="005D3C5F">
      <w:pPr>
        <w:pStyle w:val="FigureDescription"/>
      </w:pPr>
      <w:r>
        <w:rPr>
          <w:rFonts w:ascii="Times New Roman" w:hAnsi="Times New Roman" w:cs="宋体" w:hint="eastAsia"/>
          <w:color w:val="000000"/>
          <w:kern w:val="21"/>
          <w:szCs w:val="22"/>
        </w:rPr>
        <w:t>资产信息</w:t>
      </w:r>
    </w:p>
    <w:p w14:paraId="412F16C4" w14:textId="77777777" w:rsidR="00085010" w:rsidRDefault="00085010" w:rsidP="005D3C5F"/>
    <w:p w14:paraId="4689255C" w14:textId="77777777" w:rsidR="00085010" w:rsidRDefault="00E62AA8">
      <w:pPr>
        <w:pStyle w:val="31"/>
        <w:rPr>
          <w:color w:val="000000" w:themeColor="text1"/>
        </w:rPr>
      </w:pPr>
      <w:bookmarkStart w:id="41" w:name="_Toc514869999"/>
      <w:r>
        <w:rPr>
          <w:rFonts w:hint="eastAsia"/>
          <w:color w:val="000000" w:themeColor="text1"/>
        </w:rPr>
        <w:t>查看</w:t>
      </w:r>
      <w:r>
        <w:rPr>
          <w:rFonts w:hint="eastAsia"/>
          <w:color w:val="000000" w:themeColor="text1"/>
        </w:rPr>
        <w:t>FRU</w:t>
      </w:r>
      <w:r>
        <w:rPr>
          <w:rFonts w:hint="eastAsia"/>
          <w:color w:val="000000" w:themeColor="text1"/>
        </w:rPr>
        <w:t>信息</w:t>
      </w:r>
      <w:bookmarkEnd w:id="41"/>
    </w:p>
    <w:p w14:paraId="166B1131" w14:textId="77777777" w:rsidR="00085010" w:rsidRDefault="00DC2AA5" w:rsidP="005D3C5F">
      <w:pPr>
        <w:pStyle w:val="Figure"/>
      </w:pPr>
      <w:r>
        <w:rPr>
          <w:noProof/>
        </w:rPr>
        <w:drawing>
          <wp:inline distT="0" distB="0" distL="0" distR="0" wp14:anchorId="34D127A9" wp14:editId="56EB5D2E">
            <wp:extent cx="5461000" cy="2340519"/>
            <wp:effectExtent l="0" t="0" r="6350" b="3175"/>
            <wp:docPr id="912" name="图片 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69910" cy="234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4551" w14:textId="77777777" w:rsidR="005D3C5F" w:rsidRPr="005D3C5F" w:rsidRDefault="005D3C5F" w:rsidP="005D3C5F">
      <w:pPr>
        <w:pStyle w:val="FigureDescription"/>
      </w:pPr>
      <w:r>
        <w:rPr>
          <w:rFonts w:ascii="Times New Roman" w:hAnsi="Times New Roman" w:cs="宋体" w:hint="eastAsia"/>
          <w:color w:val="000000"/>
          <w:kern w:val="21"/>
          <w:szCs w:val="22"/>
        </w:rPr>
        <w:t>FRU</w:t>
      </w:r>
      <w:r>
        <w:rPr>
          <w:rFonts w:ascii="Times New Roman" w:hAnsi="Times New Roman" w:cs="宋体" w:hint="eastAsia"/>
          <w:color w:val="000000"/>
          <w:kern w:val="21"/>
          <w:szCs w:val="22"/>
        </w:rPr>
        <w:t>信息</w:t>
      </w:r>
    </w:p>
    <w:p w14:paraId="4192F6F6" w14:textId="77777777" w:rsidR="00085010" w:rsidRDefault="00085010" w:rsidP="005D3C5F"/>
    <w:p w14:paraId="3E192099" w14:textId="77777777" w:rsidR="00085010" w:rsidRDefault="00E62AA8" w:rsidP="005D3C5F">
      <w:pPr>
        <w:pStyle w:val="31"/>
      </w:pPr>
      <w:bookmarkStart w:id="42" w:name="_Toc514870000"/>
      <w:r>
        <w:rPr>
          <w:rFonts w:hint="eastAsia"/>
        </w:rPr>
        <w:lastRenderedPageBreak/>
        <w:t>查看硬件状态信息</w:t>
      </w:r>
      <w:bookmarkEnd w:id="42"/>
    </w:p>
    <w:p w14:paraId="65045044" w14:textId="77777777" w:rsidR="00085010" w:rsidRDefault="00DC2AA5" w:rsidP="005D3C5F">
      <w:pPr>
        <w:pStyle w:val="Figure"/>
      </w:pPr>
      <w:r>
        <w:rPr>
          <w:noProof/>
        </w:rPr>
        <w:drawing>
          <wp:inline distT="0" distB="0" distL="0" distR="0" wp14:anchorId="1E627EF0" wp14:editId="43AC6CC4">
            <wp:extent cx="5630334" cy="2394848"/>
            <wp:effectExtent l="0" t="0" r="8890" b="5715"/>
            <wp:docPr id="913" name="图片 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40471" cy="23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33DD" w14:textId="77777777" w:rsidR="005D3C5F" w:rsidRPr="005D3C5F" w:rsidRDefault="005D3C5F" w:rsidP="005D3C5F">
      <w:pPr>
        <w:pStyle w:val="FigureDescription"/>
      </w:pPr>
      <w:r>
        <w:rPr>
          <w:rFonts w:ascii="Times New Roman" w:hAnsi="Times New Roman" w:cs="宋体" w:hint="eastAsia"/>
          <w:color w:val="000000"/>
          <w:kern w:val="21"/>
          <w:szCs w:val="22"/>
        </w:rPr>
        <w:t>硬件信息</w:t>
      </w:r>
    </w:p>
    <w:p w14:paraId="113AAC75" w14:textId="77777777" w:rsidR="00085010" w:rsidRDefault="00085010"/>
    <w:p w14:paraId="12F6D20F" w14:textId="77777777" w:rsidR="00085010" w:rsidRDefault="00E62AA8">
      <w:pPr>
        <w:pStyle w:val="31"/>
      </w:pPr>
      <w:bookmarkStart w:id="43" w:name="_Toc514870001"/>
      <w:r>
        <w:rPr>
          <w:rFonts w:hint="eastAsia"/>
        </w:rPr>
        <w:t>查看</w:t>
      </w:r>
      <w:r>
        <w:rPr>
          <w:rFonts w:hint="eastAsia"/>
        </w:rPr>
        <w:t>CPU</w:t>
      </w:r>
      <w:r>
        <w:rPr>
          <w:rFonts w:hint="eastAsia"/>
        </w:rPr>
        <w:t>、内存使用率</w:t>
      </w:r>
      <w:bookmarkEnd w:id="43"/>
    </w:p>
    <w:p w14:paraId="21E53CDA" w14:textId="77777777" w:rsidR="00085010" w:rsidRDefault="00DC2AA5" w:rsidP="005D3C5F">
      <w:pPr>
        <w:pStyle w:val="Figure"/>
      </w:pPr>
      <w:r>
        <w:rPr>
          <w:noProof/>
        </w:rPr>
        <w:drawing>
          <wp:inline distT="0" distB="0" distL="0" distR="0" wp14:anchorId="48D58228" wp14:editId="41EF0209">
            <wp:extent cx="5325534" cy="2327455"/>
            <wp:effectExtent l="0" t="0" r="8890" b="0"/>
            <wp:docPr id="914" name="图片 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5637" cy="23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41E5" w14:textId="77777777" w:rsidR="005D3C5F" w:rsidRPr="005D3C5F" w:rsidRDefault="005D3C5F" w:rsidP="005D3C5F">
      <w:pPr>
        <w:pStyle w:val="FigureDescription"/>
      </w:pPr>
      <w:r>
        <w:rPr>
          <w:rFonts w:ascii="Times New Roman" w:hAnsi="Times New Roman" w:cs="宋体" w:hint="eastAsia"/>
          <w:color w:val="000000"/>
          <w:kern w:val="21"/>
          <w:szCs w:val="22"/>
        </w:rPr>
        <w:t>查看</w:t>
      </w:r>
      <w:r>
        <w:rPr>
          <w:rFonts w:ascii="Times New Roman" w:hAnsi="Times New Roman" w:cs="宋体" w:hint="eastAsia"/>
          <w:color w:val="000000"/>
          <w:kern w:val="21"/>
          <w:szCs w:val="22"/>
        </w:rPr>
        <w:t>CPU</w:t>
      </w:r>
      <w:r>
        <w:rPr>
          <w:rFonts w:ascii="Times New Roman" w:hAnsi="Times New Roman" w:cs="宋体" w:hint="eastAsia"/>
          <w:color w:val="000000"/>
          <w:kern w:val="21"/>
          <w:szCs w:val="22"/>
        </w:rPr>
        <w:t>和内存使用率</w:t>
      </w:r>
    </w:p>
    <w:p w14:paraId="5858F210" w14:textId="77777777" w:rsidR="00085010" w:rsidRDefault="00E62AA8">
      <w:pPr>
        <w:pStyle w:val="31"/>
      </w:pPr>
      <w:bookmarkStart w:id="44" w:name="_Toc514870002"/>
      <w:r>
        <w:rPr>
          <w:rFonts w:hint="eastAsia"/>
        </w:rPr>
        <w:lastRenderedPageBreak/>
        <w:t>查看传感器信息</w:t>
      </w:r>
      <w:bookmarkEnd w:id="44"/>
    </w:p>
    <w:p w14:paraId="674B4406" w14:textId="77777777" w:rsidR="00085010" w:rsidRDefault="00DC2AA5" w:rsidP="005D3C5F">
      <w:pPr>
        <w:pStyle w:val="Figure"/>
      </w:pPr>
      <w:r>
        <w:rPr>
          <w:noProof/>
        </w:rPr>
        <w:drawing>
          <wp:inline distT="0" distB="0" distL="0" distR="0" wp14:anchorId="092DF461" wp14:editId="4304F04D">
            <wp:extent cx="5688419" cy="2429429"/>
            <wp:effectExtent l="0" t="0" r="7620" b="9525"/>
            <wp:docPr id="915" name="图片 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98115" cy="2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8FD1" w14:textId="77777777" w:rsidR="005D3C5F" w:rsidRPr="005D3C5F" w:rsidRDefault="005D3C5F" w:rsidP="005D3C5F">
      <w:pPr>
        <w:pStyle w:val="FigureDescription"/>
      </w:pPr>
      <w:r>
        <w:rPr>
          <w:rFonts w:ascii="Times New Roman" w:hAnsi="Times New Roman" w:cs="宋体" w:hint="eastAsia"/>
          <w:color w:val="000000"/>
          <w:kern w:val="21"/>
          <w:szCs w:val="22"/>
        </w:rPr>
        <w:t>查看传感器信息</w:t>
      </w:r>
    </w:p>
    <w:p w14:paraId="65032582" w14:textId="77777777" w:rsidR="00085010" w:rsidRDefault="00E62AA8">
      <w:pPr>
        <w:pStyle w:val="31"/>
      </w:pPr>
      <w:bookmarkStart w:id="45" w:name="_Toc514870003"/>
      <w:r>
        <w:rPr>
          <w:rFonts w:hint="eastAsia"/>
        </w:rPr>
        <w:t>查看功耗记录</w:t>
      </w:r>
      <w:bookmarkEnd w:id="45"/>
    </w:p>
    <w:p w14:paraId="44C2CB3C" w14:textId="77777777" w:rsidR="00085010" w:rsidRDefault="00DC2AA5" w:rsidP="00DF2117">
      <w:pPr>
        <w:pStyle w:val="Figure"/>
      </w:pPr>
      <w:r>
        <w:rPr>
          <w:noProof/>
        </w:rPr>
        <w:drawing>
          <wp:inline distT="0" distB="0" distL="0" distR="0" wp14:anchorId="2F838341" wp14:editId="634F20D0">
            <wp:extent cx="5486400" cy="2348865"/>
            <wp:effectExtent l="0" t="0" r="0" b="0"/>
            <wp:docPr id="916" name="图片 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A2EC" w14:textId="77777777" w:rsidR="00DF2117" w:rsidRPr="00DF2117" w:rsidRDefault="00DF2117" w:rsidP="00DF2117">
      <w:pPr>
        <w:pStyle w:val="FigureDescription"/>
      </w:pPr>
      <w:r>
        <w:rPr>
          <w:rFonts w:ascii="Times New Roman" w:hAnsi="Times New Roman" w:cs="宋体" w:hint="eastAsia"/>
          <w:color w:val="000000"/>
          <w:kern w:val="21"/>
          <w:szCs w:val="22"/>
        </w:rPr>
        <w:t>查看功耗记录</w:t>
      </w:r>
    </w:p>
    <w:p w14:paraId="73A627AD" w14:textId="77777777" w:rsidR="00085010" w:rsidRDefault="00E62AA8" w:rsidP="00DF2117">
      <w:pPr>
        <w:pStyle w:val="21"/>
      </w:pPr>
      <w:bookmarkStart w:id="46" w:name="_Toc514870004"/>
      <w:r>
        <w:rPr>
          <w:rFonts w:hint="eastAsia"/>
        </w:rPr>
        <w:lastRenderedPageBreak/>
        <w:t>远程控制</w:t>
      </w:r>
      <w:bookmarkEnd w:id="46"/>
    </w:p>
    <w:p w14:paraId="484D0013" w14:textId="77777777" w:rsidR="00977ACF" w:rsidRPr="00977ACF" w:rsidRDefault="00977ACF" w:rsidP="00DF2117">
      <w:pPr>
        <w:pStyle w:val="31"/>
      </w:pPr>
      <w:bookmarkStart w:id="47" w:name="_Toc514870005"/>
      <w:r>
        <w:rPr>
          <w:rFonts w:hint="eastAsia"/>
        </w:rPr>
        <w:t>远程控制</w:t>
      </w:r>
      <w:bookmarkEnd w:id="47"/>
    </w:p>
    <w:p w14:paraId="4D08A5DA" w14:textId="77777777" w:rsidR="00085010" w:rsidRDefault="00DC2AA5" w:rsidP="00DF2117">
      <w:pPr>
        <w:pStyle w:val="Figure"/>
      </w:pPr>
      <w:r>
        <w:rPr>
          <w:noProof/>
        </w:rPr>
        <w:drawing>
          <wp:inline distT="0" distB="0" distL="0" distR="0" wp14:anchorId="6DAAC159" wp14:editId="4AC861DA">
            <wp:extent cx="5486400" cy="2343150"/>
            <wp:effectExtent l="0" t="0" r="0" b="0"/>
            <wp:docPr id="917" name="图片 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8AF0" w14:textId="77777777" w:rsidR="00DF2117" w:rsidRPr="00DF2117" w:rsidRDefault="00DF2117" w:rsidP="00DF2117">
      <w:pPr>
        <w:pStyle w:val="FigureDescription"/>
      </w:pPr>
      <w:r>
        <w:rPr>
          <w:rFonts w:ascii="Times New Roman" w:hAnsi="Times New Roman" w:cs="宋体" w:hint="eastAsia"/>
          <w:color w:val="000000"/>
          <w:kern w:val="21"/>
          <w:szCs w:val="22"/>
        </w:rPr>
        <w:t>远程控制</w:t>
      </w:r>
    </w:p>
    <w:p w14:paraId="381204DC" w14:textId="77777777" w:rsidR="00085010" w:rsidRDefault="00E62AA8" w:rsidP="00DF2117">
      <w:pPr>
        <w:pStyle w:val="TableDescription"/>
      </w:pPr>
      <w:bookmarkStart w:id="48" w:name="_Toc504823928"/>
      <w:bookmarkStart w:id="49" w:name="_Toc510031823"/>
      <w:r>
        <w:rPr>
          <w:rFonts w:hint="eastAsia"/>
        </w:rPr>
        <w:t>远程控制说明</w:t>
      </w:r>
      <w:bookmarkEnd w:id="48"/>
      <w:bookmarkEnd w:id="49"/>
    </w:p>
    <w:tbl>
      <w:tblPr>
        <w:tblStyle w:val="table"/>
        <w:tblW w:w="9067" w:type="dxa"/>
        <w:tblLayout w:type="fixed"/>
        <w:tblLook w:val="04A0" w:firstRow="1" w:lastRow="0" w:firstColumn="1" w:lastColumn="0" w:noHBand="0" w:noVBand="1"/>
      </w:tblPr>
      <w:tblGrid>
        <w:gridCol w:w="2972"/>
        <w:gridCol w:w="6095"/>
      </w:tblGrid>
      <w:tr w:rsidR="00B13FB6" w14:paraId="281C02FF" w14:textId="77777777" w:rsidTr="008C47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26514670" w14:textId="77777777" w:rsidR="00B13FB6" w:rsidRDefault="00B13FB6" w:rsidP="00DF2117">
            <w:pPr>
              <w:pStyle w:val="TableHeading"/>
            </w:pPr>
            <w:r>
              <w:rPr>
                <w:rFonts w:hint="eastAsia"/>
              </w:rPr>
              <w:t>选项</w:t>
            </w:r>
          </w:p>
        </w:tc>
        <w:tc>
          <w:tcPr>
            <w:tcW w:w="6095" w:type="dxa"/>
          </w:tcPr>
          <w:p w14:paraId="1707FA5A" w14:textId="77777777" w:rsidR="00B13FB6" w:rsidRDefault="00B13FB6" w:rsidP="00DF2117">
            <w:pPr>
              <w:pStyle w:val="TableHeading"/>
            </w:pPr>
            <w:r>
              <w:rPr>
                <w:rFonts w:hint="eastAsia"/>
              </w:rPr>
              <w:t>说明</w:t>
            </w:r>
          </w:p>
        </w:tc>
      </w:tr>
      <w:tr w:rsidR="00B13FB6" w14:paraId="7EF718B0" w14:textId="77777777" w:rsidTr="008C47FF">
        <w:tc>
          <w:tcPr>
            <w:tcW w:w="2972" w:type="dxa"/>
            <w:vAlign w:val="center"/>
          </w:tcPr>
          <w:p w14:paraId="55ABC23C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控制台重定向</w:t>
            </w:r>
          </w:p>
        </w:tc>
        <w:tc>
          <w:tcPr>
            <w:tcW w:w="6095" w:type="dxa"/>
          </w:tcPr>
          <w:p w14:paraId="39474A38" w14:textId="77777777" w:rsidR="00B13FB6" w:rsidRDefault="00B13FB6" w:rsidP="00B11A12">
            <w:pPr>
              <w:pStyle w:val="TableText"/>
            </w:pPr>
            <w:r>
              <w:rPr>
                <w:rFonts w:hint="eastAsia"/>
              </w:rPr>
              <w:t>远程控制台（</w:t>
            </w:r>
            <w:r>
              <w:rPr>
                <w:rFonts w:hint="eastAsia"/>
              </w:rPr>
              <w:t>iKVM</w:t>
            </w:r>
            <w:r>
              <w:rPr>
                <w:rFonts w:hint="eastAsia"/>
              </w:rPr>
              <w:t>）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5318FFFB" w14:textId="77777777" w:rsidTr="008C47FF">
        <w:tc>
          <w:tcPr>
            <w:tcW w:w="2972" w:type="dxa"/>
            <w:vAlign w:val="center"/>
          </w:tcPr>
          <w:p w14:paraId="687B09AD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镜像重定向</w:t>
            </w:r>
          </w:p>
        </w:tc>
        <w:tc>
          <w:tcPr>
            <w:tcW w:w="6095" w:type="dxa"/>
          </w:tcPr>
          <w:p w14:paraId="532F27DC" w14:textId="77777777" w:rsidR="00B13FB6" w:rsidRDefault="00B11A12" w:rsidP="00DF2117">
            <w:pPr>
              <w:pStyle w:val="TableText"/>
            </w:pPr>
            <w:r>
              <w:rPr>
                <w:rFonts w:hint="eastAsia"/>
              </w:rPr>
              <w:t>镜像链接挂载。</w:t>
            </w:r>
          </w:p>
        </w:tc>
      </w:tr>
      <w:tr w:rsidR="00B13FB6" w14:paraId="01ACFC22" w14:textId="77777777" w:rsidTr="008C47FF">
        <w:tc>
          <w:tcPr>
            <w:tcW w:w="2972" w:type="dxa"/>
            <w:vAlign w:val="center"/>
          </w:tcPr>
          <w:p w14:paraId="012130F4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开关机控制</w:t>
            </w:r>
          </w:p>
        </w:tc>
        <w:tc>
          <w:tcPr>
            <w:tcW w:w="6095" w:type="dxa"/>
          </w:tcPr>
          <w:p w14:paraId="715FC246" w14:textId="77777777" w:rsidR="00B13FB6" w:rsidRDefault="00B11A12" w:rsidP="00DF2117">
            <w:pPr>
              <w:pStyle w:val="TableText"/>
            </w:pPr>
            <w:r>
              <w:rPr>
                <w:rFonts w:hint="eastAsia"/>
              </w:rPr>
              <w:t>控制服务器开关机设置。</w:t>
            </w:r>
          </w:p>
        </w:tc>
      </w:tr>
      <w:tr w:rsidR="00B13FB6" w14:paraId="3D0FA1FD" w14:textId="77777777" w:rsidTr="008C47FF">
        <w:tc>
          <w:tcPr>
            <w:tcW w:w="2972" w:type="dxa"/>
            <w:vAlign w:val="center"/>
          </w:tcPr>
          <w:p w14:paraId="64515760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服务器定位</w:t>
            </w:r>
          </w:p>
        </w:tc>
        <w:tc>
          <w:tcPr>
            <w:tcW w:w="6095" w:type="dxa"/>
          </w:tcPr>
          <w:p w14:paraId="1F91F278" w14:textId="77777777" w:rsidR="00B13FB6" w:rsidRDefault="00B11A12" w:rsidP="00DF2117">
            <w:pPr>
              <w:pStyle w:val="TableText"/>
            </w:pPr>
            <w:r>
              <w:rPr>
                <w:rFonts w:hint="eastAsia"/>
              </w:rPr>
              <w:t>定位服务器功能设置。</w:t>
            </w:r>
          </w:p>
        </w:tc>
      </w:tr>
      <w:tr w:rsidR="00B13FB6" w14:paraId="41609115" w14:textId="77777777" w:rsidTr="008C47FF">
        <w:tc>
          <w:tcPr>
            <w:tcW w:w="2972" w:type="dxa"/>
            <w:vAlign w:val="center"/>
          </w:tcPr>
          <w:p w14:paraId="1BC629D3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电源备份策略</w:t>
            </w:r>
          </w:p>
        </w:tc>
        <w:tc>
          <w:tcPr>
            <w:tcW w:w="6095" w:type="dxa"/>
          </w:tcPr>
          <w:p w14:paraId="1C3F3F00" w14:textId="77777777" w:rsidR="00B13FB6" w:rsidRDefault="00B11A12" w:rsidP="00DF2117">
            <w:pPr>
              <w:pStyle w:val="TableText"/>
            </w:pPr>
            <w:r>
              <w:rPr>
                <w:rFonts w:hint="eastAsia"/>
              </w:rPr>
              <w:t>设置电源备份策略。</w:t>
            </w:r>
          </w:p>
        </w:tc>
      </w:tr>
      <w:tr w:rsidR="00B13FB6" w14:paraId="63B6ED62" w14:textId="77777777" w:rsidTr="008C47FF">
        <w:tc>
          <w:tcPr>
            <w:tcW w:w="2972" w:type="dxa"/>
            <w:vAlign w:val="center"/>
          </w:tcPr>
          <w:p w14:paraId="30AAA14E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功耗封顶</w:t>
            </w:r>
          </w:p>
        </w:tc>
        <w:tc>
          <w:tcPr>
            <w:tcW w:w="6095" w:type="dxa"/>
          </w:tcPr>
          <w:p w14:paraId="1CFAFC8A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设置系统</w:t>
            </w:r>
            <w:r>
              <w:rPr>
                <w:rFonts w:hint="eastAsia"/>
              </w:rPr>
              <w:t>/</w:t>
            </w:r>
            <w:r w:rsidR="00B11A12">
              <w:rPr>
                <w:rFonts w:hint="eastAsia"/>
              </w:rPr>
              <w:t>部件功耗封顶。</w:t>
            </w:r>
          </w:p>
        </w:tc>
      </w:tr>
      <w:tr w:rsidR="00B13FB6" w14:paraId="5010CF30" w14:textId="77777777" w:rsidTr="008C47FF">
        <w:tc>
          <w:tcPr>
            <w:tcW w:w="2972" w:type="dxa"/>
            <w:vAlign w:val="center"/>
          </w:tcPr>
          <w:p w14:paraId="7BBDABBA" w14:textId="77777777" w:rsidR="00B13FB6" w:rsidRDefault="00B13FB6" w:rsidP="00DF2117">
            <w:pPr>
              <w:pStyle w:val="TableText"/>
            </w:pPr>
            <w:r>
              <w:t>BIOS</w:t>
            </w:r>
            <w:r>
              <w:rPr>
                <w:rFonts w:hint="eastAsia"/>
              </w:rPr>
              <w:t>配置</w:t>
            </w:r>
          </w:p>
        </w:tc>
        <w:tc>
          <w:tcPr>
            <w:tcW w:w="6095" w:type="dxa"/>
          </w:tcPr>
          <w:p w14:paraId="36720AB0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调整</w:t>
            </w:r>
            <w:r>
              <w:rPr>
                <w:rFonts w:hint="eastAsia"/>
              </w:rPr>
              <w:t>B</w:t>
            </w:r>
            <w:r>
              <w:t>IOS</w:t>
            </w:r>
            <w:r w:rsidR="00B11A12">
              <w:rPr>
                <w:rFonts w:hint="eastAsia"/>
              </w:rPr>
              <w:t>设置，需重启服务器生效。</w:t>
            </w:r>
          </w:p>
        </w:tc>
      </w:tr>
      <w:tr w:rsidR="00B13FB6" w14:paraId="61255C6C" w14:textId="77777777" w:rsidTr="008C47FF">
        <w:tc>
          <w:tcPr>
            <w:tcW w:w="2972" w:type="dxa"/>
            <w:vAlign w:val="center"/>
          </w:tcPr>
          <w:p w14:paraId="2FE948B1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系统掉电恢复策略</w:t>
            </w:r>
          </w:p>
        </w:tc>
        <w:tc>
          <w:tcPr>
            <w:tcW w:w="6095" w:type="dxa"/>
          </w:tcPr>
          <w:p w14:paraId="2396897E" w14:textId="77777777" w:rsidR="00B13FB6" w:rsidRDefault="00B11A12" w:rsidP="00DF2117">
            <w:pPr>
              <w:pStyle w:val="TableText"/>
            </w:pPr>
            <w:r>
              <w:rPr>
                <w:rFonts w:hint="eastAsia"/>
              </w:rPr>
              <w:t>设置系统掉电恢复策略。</w:t>
            </w:r>
          </w:p>
        </w:tc>
      </w:tr>
      <w:tr w:rsidR="00B13FB6" w14:paraId="2CCF14E2" w14:textId="77777777" w:rsidTr="008C47FF">
        <w:tc>
          <w:tcPr>
            <w:tcW w:w="2972" w:type="dxa"/>
            <w:vAlign w:val="center"/>
          </w:tcPr>
          <w:p w14:paraId="7157772B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系统启动顺序</w:t>
            </w:r>
          </w:p>
        </w:tc>
        <w:tc>
          <w:tcPr>
            <w:tcW w:w="6095" w:type="dxa"/>
          </w:tcPr>
          <w:p w14:paraId="4383A7F4" w14:textId="77777777" w:rsidR="00B13FB6" w:rsidRDefault="00B11A12" w:rsidP="00DF2117">
            <w:pPr>
              <w:pStyle w:val="TableText"/>
            </w:pPr>
            <w:r>
              <w:rPr>
                <w:rFonts w:hint="eastAsia"/>
              </w:rPr>
              <w:t>调整系统启动顺序。</w:t>
            </w:r>
          </w:p>
        </w:tc>
      </w:tr>
      <w:tr w:rsidR="00B13FB6" w14:paraId="5CFF3D61" w14:textId="77777777" w:rsidTr="008C47FF">
        <w:tc>
          <w:tcPr>
            <w:tcW w:w="2972" w:type="dxa"/>
            <w:vAlign w:val="center"/>
          </w:tcPr>
          <w:p w14:paraId="1F60E264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前面板锁定</w:t>
            </w:r>
          </w:p>
        </w:tc>
        <w:tc>
          <w:tcPr>
            <w:tcW w:w="6095" w:type="dxa"/>
          </w:tcPr>
          <w:p w14:paraId="62D9EA52" w14:textId="77777777" w:rsidR="00B13FB6" w:rsidRDefault="00B11A12" w:rsidP="00DF2117">
            <w:pPr>
              <w:pStyle w:val="TableText"/>
            </w:pPr>
            <w:r>
              <w:rPr>
                <w:rFonts w:hint="eastAsia"/>
              </w:rPr>
              <w:t>锁定前面板功能键。</w:t>
            </w:r>
          </w:p>
        </w:tc>
      </w:tr>
      <w:tr w:rsidR="00B13FB6" w14:paraId="21C11006" w14:textId="77777777" w:rsidTr="008C47FF">
        <w:tc>
          <w:tcPr>
            <w:tcW w:w="2972" w:type="dxa"/>
            <w:vAlign w:val="center"/>
          </w:tcPr>
          <w:p w14:paraId="46E29A2A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散热策略</w:t>
            </w:r>
          </w:p>
        </w:tc>
        <w:tc>
          <w:tcPr>
            <w:tcW w:w="6095" w:type="dxa"/>
          </w:tcPr>
          <w:p w14:paraId="7E41149F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调</w:t>
            </w:r>
            <w:r w:rsidR="00B11A12">
              <w:rPr>
                <w:rFonts w:hint="eastAsia"/>
              </w:rPr>
              <w:t>整系统散热策略。</w:t>
            </w:r>
          </w:p>
        </w:tc>
      </w:tr>
    </w:tbl>
    <w:p w14:paraId="06907E31" w14:textId="77777777" w:rsidR="00DF2117" w:rsidRDefault="00DF2117" w:rsidP="00DF2117"/>
    <w:p w14:paraId="7045C044" w14:textId="77777777" w:rsidR="00085010" w:rsidRDefault="00E62AA8">
      <w:pPr>
        <w:pStyle w:val="31"/>
      </w:pPr>
      <w:bookmarkStart w:id="50" w:name="_Toc514870006"/>
      <w:r>
        <w:rPr>
          <w:rFonts w:hint="eastAsia"/>
        </w:rPr>
        <w:lastRenderedPageBreak/>
        <w:t>启动控制台重定向</w:t>
      </w:r>
      <w:bookmarkEnd w:id="50"/>
    </w:p>
    <w:p w14:paraId="3EEDDFD2" w14:textId="77777777" w:rsidR="00085010" w:rsidRDefault="00DC2AA5" w:rsidP="00DF2117">
      <w:pPr>
        <w:pStyle w:val="Figure"/>
      </w:pPr>
      <w:r>
        <w:rPr>
          <w:noProof/>
        </w:rPr>
        <w:drawing>
          <wp:inline distT="0" distB="0" distL="0" distR="0" wp14:anchorId="045EBF0B" wp14:editId="41D3AA1D">
            <wp:extent cx="5486400" cy="2343150"/>
            <wp:effectExtent l="0" t="0" r="0" b="0"/>
            <wp:docPr id="918" name="图片 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6384" w14:textId="77777777" w:rsidR="00DF2117" w:rsidRPr="00DF2117" w:rsidRDefault="00DF2117" w:rsidP="00DF2117">
      <w:pPr>
        <w:pStyle w:val="FigureDescription"/>
      </w:pPr>
      <w:r>
        <w:rPr>
          <w:rFonts w:ascii="Times New Roman" w:hAnsi="Times New Roman" w:cs="宋体" w:hint="eastAsia"/>
          <w:color w:val="000000"/>
          <w:kern w:val="21"/>
          <w:szCs w:val="22"/>
        </w:rPr>
        <w:t>控制重定向</w:t>
      </w:r>
    </w:p>
    <w:p w14:paraId="77E68BD4" w14:textId="77777777" w:rsidR="00085010" w:rsidRDefault="00E62AA8" w:rsidP="00DF2117">
      <w:pPr>
        <w:pStyle w:val="31"/>
      </w:pPr>
      <w:bookmarkStart w:id="51" w:name="_Toc514870007"/>
      <w:r>
        <w:rPr>
          <w:rFonts w:hint="eastAsia"/>
        </w:rPr>
        <w:t>配置镜像重定向</w:t>
      </w:r>
      <w:bookmarkEnd w:id="51"/>
    </w:p>
    <w:p w14:paraId="628F2BCA" w14:textId="77777777" w:rsidR="00085010" w:rsidRDefault="00DC2AA5" w:rsidP="00DF2117">
      <w:pPr>
        <w:pStyle w:val="Figure"/>
      </w:pPr>
      <w:r>
        <w:rPr>
          <w:noProof/>
        </w:rPr>
        <w:drawing>
          <wp:inline distT="0" distB="0" distL="0" distR="0" wp14:anchorId="7031FF50" wp14:editId="491C85AA">
            <wp:extent cx="5486400" cy="2341245"/>
            <wp:effectExtent l="0" t="0" r="0" b="1905"/>
            <wp:docPr id="919" name="图片 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D441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镜像重定向</w:t>
      </w:r>
    </w:p>
    <w:p w14:paraId="0DCE7C5C" w14:textId="77777777" w:rsidR="00085010" w:rsidRDefault="00E62AA8" w:rsidP="00DF2117">
      <w:pPr>
        <w:pStyle w:val="31"/>
      </w:pPr>
      <w:bookmarkStart w:id="52" w:name="_Toc514870008"/>
      <w:r>
        <w:rPr>
          <w:rFonts w:hint="eastAsia"/>
        </w:rPr>
        <w:lastRenderedPageBreak/>
        <w:t>配置服务器电源</w:t>
      </w:r>
      <w:bookmarkEnd w:id="52"/>
    </w:p>
    <w:p w14:paraId="4585987C" w14:textId="77777777" w:rsidR="00085010" w:rsidRDefault="007D0023" w:rsidP="00DF2117">
      <w:pPr>
        <w:pStyle w:val="Figure"/>
      </w:pPr>
      <w:r>
        <w:rPr>
          <w:noProof/>
        </w:rPr>
        <w:drawing>
          <wp:inline distT="0" distB="0" distL="0" distR="0" wp14:anchorId="6640B049" wp14:editId="5AB7BF14">
            <wp:extent cx="5486400" cy="2363470"/>
            <wp:effectExtent l="0" t="0" r="0" b="0"/>
            <wp:docPr id="920" name="图片 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9654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服务器电源</w:t>
      </w:r>
    </w:p>
    <w:p w14:paraId="3C8EE0B8" w14:textId="77777777" w:rsidR="00085010" w:rsidRDefault="00E62AA8" w:rsidP="00DF2117">
      <w:pPr>
        <w:pStyle w:val="31"/>
      </w:pPr>
      <w:bookmarkStart w:id="53" w:name="_Toc514870009"/>
      <w:r>
        <w:rPr>
          <w:rFonts w:hint="eastAsia"/>
        </w:rPr>
        <w:t>开启</w:t>
      </w:r>
      <w:r>
        <w:rPr>
          <w:rFonts w:hint="eastAsia"/>
        </w:rPr>
        <w:t>UID</w:t>
      </w:r>
      <w:r>
        <w:rPr>
          <w:rFonts w:hint="eastAsia"/>
        </w:rPr>
        <w:t>灯</w:t>
      </w:r>
      <w:bookmarkEnd w:id="53"/>
    </w:p>
    <w:p w14:paraId="504FC244" w14:textId="77777777" w:rsidR="00085010" w:rsidRDefault="0028553B" w:rsidP="00DF2117">
      <w:pPr>
        <w:pStyle w:val="Figure"/>
      </w:pPr>
      <w:r>
        <w:rPr>
          <w:noProof/>
        </w:rPr>
        <w:drawing>
          <wp:inline distT="0" distB="0" distL="0" distR="0" wp14:anchorId="562A44F2" wp14:editId="2EA3DA39">
            <wp:extent cx="5486400" cy="2349500"/>
            <wp:effectExtent l="0" t="0" r="0" b="0"/>
            <wp:docPr id="921" name="图片 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993A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开启</w:t>
      </w:r>
      <w:r>
        <w:rPr>
          <w:rFonts w:hint="eastAsia"/>
        </w:rPr>
        <w:t>UID</w:t>
      </w:r>
      <w:r>
        <w:rPr>
          <w:rFonts w:hint="eastAsia"/>
        </w:rPr>
        <w:t>灯</w:t>
      </w:r>
    </w:p>
    <w:p w14:paraId="0FEEF67A" w14:textId="77777777" w:rsidR="00085010" w:rsidRDefault="00E62AA8" w:rsidP="00DF2117">
      <w:pPr>
        <w:pStyle w:val="31"/>
      </w:pPr>
      <w:bookmarkStart w:id="54" w:name="_Toc514870010"/>
      <w:r>
        <w:rPr>
          <w:rFonts w:hint="eastAsia"/>
        </w:rPr>
        <w:lastRenderedPageBreak/>
        <w:t>配置电源备份策略</w:t>
      </w:r>
      <w:bookmarkEnd w:id="54"/>
    </w:p>
    <w:p w14:paraId="5D7266D5" w14:textId="77777777" w:rsidR="00085010" w:rsidRDefault="0028553B" w:rsidP="00DF2117">
      <w:pPr>
        <w:pStyle w:val="Figure"/>
      </w:pPr>
      <w:r>
        <w:rPr>
          <w:noProof/>
        </w:rPr>
        <w:drawing>
          <wp:inline distT="0" distB="0" distL="0" distR="0" wp14:anchorId="5EF77C2B" wp14:editId="5763780E">
            <wp:extent cx="5486400" cy="2329815"/>
            <wp:effectExtent l="0" t="0" r="0" b="0"/>
            <wp:docPr id="923" name="图片 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E248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配置电源备份策略</w:t>
      </w:r>
    </w:p>
    <w:p w14:paraId="0FF8A306" w14:textId="77777777" w:rsidR="00085010" w:rsidRDefault="00E62AA8" w:rsidP="00DF2117">
      <w:pPr>
        <w:pStyle w:val="31"/>
      </w:pPr>
      <w:bookmarkStart w:id="55" w:name="_Toc514870011"/>
      <w:r>
        <w:rPr>
          <w:rFonts w:hint="eastAsia"/>
        </w:rPr>
        <w:t>设置功耗封顶</w:t>
      </w:r>
      <w:bookmarkEnd w:id="55"/>
    </w:p>
    <w:p w14:paraId="5092DFDD" w14:textId="77777777" w:rsidR="00085010" w:rsidRDefault="0028553B" w:rsidP="00DF2117">
      <w:pPr>
        <w:pStyle w:val="Figure"/>
      </w:pPr>
      <w:r>
        <w:rPr>
          <w:noProof/>
        </w:rPr>
        <w:drawing>
          <wp:inline distT="0" distB="0" distL="0" distR="0" wp14:anchorId="1E018349" wp14:editId="3B1644F6">
            <wp:extent cx="5486400" cy="2365375"/>
            <wp:effectExtent l="0" t="0" r="0" b="0"/>
            <wp:docPr id="924" name="图片 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1474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设置功耗封顶</w:t>
      </w:r>
    </w:p>
    <w:p w14:paraId="64546095" w14:textId="77777777" w:rsidR="00085010" w:rsidRDefault="00E62AA8" w:rsidP="00DF2117">
      <w:pPr>
        <w:pStyle w:val="31"/>
      </w:pPr>
      <w:bookmarkStart w:id="56" w:name="_Toc514870012"/>
      <w:r>
        <w:rPr>
          <w:rFonts w:hint="eastAsia"/>
        </w:rPr>
        <w:lastRenderedPageBreak/>
        <w:t>设置</w:t>
      </w:r>
      <w:r>
        <w:rPr>
          <w:rFonts w:hint="eastAsia"/>
        </w:rPr>
        <w:t>BIOS</w:t>
      </w:r>
      <w:r>
        <w:rPr>
          <w:rFonts w:hint="eastAsia"/>
        </w:rPr>
        <w:t>参数</w:t>
      </w:r>
      <w:bookmarkEnd w:id="56"/>
    </w:p>
    <w:p w14:paraId="140A280C" w14:textId="77777777" w:rsidR="00085010" w:rsidRDefault="0028553B" w:rsidP="00DF2117">
      <w:pPr>
        <w:pStyle w:val="Figure"/>
      </w:pPr>
      <w:r>
        <w:rPr>
          <w:noProof/>
        </w:rPr>
        <w:drawing>
          <wp:inline distT="0" distB="0" distL="0" distR="0" wp14:anchorId="6060691B" wp14:editId="6DAD258B">
            <wp:extent cx="5486400" cy="2365375"/>
            <wp:effectExtent l="0" t="0" r="0" b="0"/>
            <wp:docPr id="925" name="图片 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07C2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设置</w:t>
      </w:r>
      <w:r>
        <w:rPr>
          <w:rFonts w:hint="eastAsia"/>
        </w:rPr>
        <w:t>BIOS</w:t>
      </w:r>
      <w:r>
        <w:rPr>
          <w:rFonts w:hint="eastAsia"/>
        </w:rPr>
        <w:t>参数</w:t>
      </w:r>
    </w:p>
    <w:p w14:paraId="29C98E8C" w14:textId="77777777" w:rsidR="00085010" w:rsidRDefault="00E62AA8" w:rsidP="00DF2117">
      <w:pPr>
        <w:pStyle w:val="31"/>
      </w:pPr>
      <w:bookmarkStart w:id="57" w:name="_Toc514870013"/>
      <w:r>
        <w:rPr>
          <w:rFonts w:hint="eastAsia"/>
        </w:rPr>
        <w:t>设置掉电恢复策略</w:t>
      </w:r>
      <w:bookmarkEnd w:id="57"/>
    </w:p>
    <w:p w14:paraId="346E4802" w14:textId="77777777" w:rsidR="00085010" w:rsidRDefault="0028553B" w:rsidP="00DF2117">
      <w:pPr>
        <w:pStyle w:val="Figure"/>
      </w:pPr>
      <w:r>
        <w:rPr>
          <w:noProof/>
        </w:rPr>
        <w:drawing>
          <wp:inline distT="0" distB="0" distL="0" distR="0" wp14:anchorId="2686458D" wp14:editId="0826F609">
            <wp:extent cx="5486400" cy="2327275"/>
            <wp:effectExtent l="0" t="0" r="0" b="0"/>
            <wp:docPr id="926" name="图片 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4295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设置掉电恢复策略</w:t>
      </w:r>
    </w:p>
    <w:p w14:paraId="2E7FF70B" w14:textId="77777777" w:rsidR="00085010" w:rsidRDefault="00E62AA8" w:rsidP="00DF2117">
      <w:pPr>
        <w:pStyle w:val="31"/>
      </w:pPr>
      <w:bookmarkStart w:id="58" w:name="_Toc514870014"/>
      <w:r>
        <w:rPr>
          <w:rFonts w:hint="eastAsia"/>
        </w:rPr>
        <w:lastRenderedPageBreak/>
        <w:t>设置系统启动顺序</w:t>
      </w:r>
      <w:bookmarkEnd w:id="58"/>
    </w:p>
    <w:p w14:paraId="7E351B36" w14:textId="77777777" w:rsidR="00085010" w:rsidRDefault="0028553B" w:rsidP="00DF2117">
      <w:pPr>
        <w:pStyle w:val="Figure"/>
      </w:pPr>
      <w:r>
        <w:rPr>
          <w:noProof/>
        </w:rPr>
        <w:drawing>
          <wp:inline distT="0" distB="0" distL="0" distR="0" wp14:anchorId="59B97981" wp14:editId="3B773995">
            <wp:extent cx="5486400" cy="2352040"/>
            <wp:effectExtent l="0" t="0" r="0" b="0"/>
            <wp:docPr id="927" name="图片 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EBFD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设置系统启动顺序</w:t>
      </w:r>
    </w:p>
    <w:p w14:paraId="05A72F0B" w14:textId="77777777" w:rsidR="00085010" w:rsidRDefault="00E62AA8" w:rsidP="00DF2117">
      <w:pPr>
        <w:pStyle w:val="31"/>
      </w:pPr>
      <w:bookmarkStart w:id="59" w:name="_Toc514870015"/>
      <w:r>
        <w:rPr>
          <w:rFonts w:hint="eastAsia"/>
        </w:rPr>
        <w:t>锁定电源按键</w:t>
      </w:r>
      <w:bookmarkEnd w:id="59"/>
    </w:p>
    <w:p w14:paraId="79C45C36" w14:textId="77777777" w:rsidR="00085010" w:rsidRDefault="0028553B" w:rsidP="00DF2117">
      <w:pPr>
        <w:pStyle w:val="Figure"/>
      </w:pPr>
      <w:r>
        <w:rPr>
          <w:noProof/>
        </w:rPr>
        <w:drawing>
          <wp:inline distT="0" distB="0" distL="0" distR="0" wp14:anchorId="67E8DC4C" wp14:editId="6B584146">
            <wp:extent cx="5486400" cy="2360930"/>
            <wp:effectExtent l="0" t="0" r="0" b="127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6BB0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锁定电源按键</w:t>
      </w:r>
    </w:p>
    <w:p w14:paraId="46BA4AAE" w14:textId="77777777" w:rsidR="00085010" w:rsidRDefault="00E62AA8">
      <w:pPr>
        <w:pStyle w:val="31"/>
      </w:pPr>
      <w:bookmarkStart w:id="60" w:name="_Toc514870016"/>
      <w:r>
        <w:rPr>
          <w:rFonts w:hint="eastAsia"/>
        </w:rPr>
        <w:lastRenderedPageBreak/>
        <w:t>配置散热策略</w:t>
      </w:r>
      <w:bookmarkEnd w:id="60"/>
    </w:p>
    <w:p w14:paraId="73CFC5E8" w14:textId="77777777" w:rsidR="00085010" w:rsidRDefault="0028553B" w:rsidP="00DF2117">
      <w:pPr>
        <w:pStyle w:val="Figure"/>
      </w:pPr>
      <w:r>
        <w:rPr>
          <w:noProof/>
        </w:rPr>
        <w:drawing>
          <wp:inline distT="0" distB="0" distL="0" distR="0" wp14:anchorId="33CD0953" wp14:editId="5BEB8865">
            <wp:extent cx="5486400" cy="2334260"/>
            <wp:effectExtent l="0" t="0" r="0" b="889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472D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配置散热策略</w:t>
      </w:r>
    </w:p>
    <w:p w14:paraId="5DFF406B" w14:textId="77777777" w:rsidR="00085010" w:rsidRDefault="00E62AA8" w:rsidP="00DF2117">
      <w:pPr>
        <w:pStyle w:val="21"/>
      </w:pPr>
      <w:bookmarkStart w:id="61" w:name="_Toc514870017"/>
      <w:r>
        <w:rPr>
          <w:rFonts w:hint="eastAsia"/>
        </w:rPr>
        <w:t>设置</w:t>
      </w:r>
      <w:bookmarkEnd w:id="61"/>
    </w:p>
    <w:p w14:paraId="2457361E" w14:textId="77777777" w:rsidR="00F42D12" w:rsidRPr="00F42D12" w:rsidRDefault="00F42D12" w:rsidP="00DF2117">
      <w:pPr>
        <w:pStyle w:val="31"/>
      </w:pPr>
      <w:bookmarkStart w:id="62" w:name="_Toc514870018"/>
      <w:r>
        <w:rPr>
          <w:rFonts w:hint="eastAsia"/>
        </w:rPr>
        <w:t>BMC</w:t>
      </w:r>
      <w:r>
        <w:rPr>
          <w:rFonts w:hint="eastAsia"/>
        </w:rPr>
        <w:t>设置</w:t>
      </w:r>
      <w:bookmarkEnd w:id="62"/>
    </w:p>
    <w:p w14:paraId="40C3F04B" w14:textId="77777777" w:rsidR="00085010" w:rsidRDefault="0028553B" w:rsidP="00DF2117">
      <w:pPr>
        <w:pStyle w:val="Figure"/>
      </w:pPr>
      <w:r>
        <w:rPr>
          <w:noProof/>
        </w:rPr>
        <w:drawing>
          <wp:inline distT="0" distB="0" distL="0" distR="0" wp14:anchorId="75DC8353" wp14:editId="27A6F1ED">
            <wp:extent cx="5486400" cy="2340610"/>
            <wp:effectExtent l="0" t="0" r="0" b="254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4D74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BMC</w:t>
      </w:r>
      <w:r>
        <w:rPr>
          <w:rFonts w:hint="eastAsia"/>
        </w:rPr>
        <w:t>主界面</w:t>
      </w:r>
    </w:p>
    <w:p w14:paraId="19363DAD" w14:textId="77777777" w:rsidR="00085010" w:rsidRDefault="00E62AA8" w:rsidP="00DF2117">
      <w:pPr>
        <w:pStyle w:val="TableDescription"/>
      </w:pPr>
      <w:bookmarkStart w:id="63" w:name="_Toc504823929"/>
      <w:bookmarkStart w:id="64" w:name="_Toc510031824"/>
      <w:r>
        <w:rPr>
          <w:rFonts w:hint="eastAsia"/>
        </w:rPr>
        <w:lastRenderedPageBreak/>
        <w:t>BMC</w:t>
      </w:r>
      <w:r>
        <w:rPr>
          <w:rFonts w:hint="eastAsia"/>
        </w:rPr>
        <w:t>设置说明</w:t>
      </w:r>
      <w:bookmarkEnd w:id="63"/>
      <w:bookmarkEnd w:id="64"/>
    </w:p>
    <w:tbl>
      <w:tblPr>
        <w:tblStyle w:val="table"/>
        <w:tblW w:w="9067" w:type="dxa"/>
        <w:tblLayout w:type="fixed"/>
        <w:tblLook w:val="04A0" w:firstRow="1" w:lastRow="0" w:firstColumn="1" w:lastColumn="0" w:noHBand="0" w:noVBand="1"/>
      </w:tblPr>
      <w:tblGrid>
        <w:gridCol w:w="2972"/>
        <w:gridCol w:w="6095"/>
      </w:tblGrid>
      <w:tr w:rsidR="00B13FB6" w14:paraId="1B15B407" w14:textId="77777777" w:rsidTr="008C47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50E8C3DA" w14:textId="77777777" w:rsidR="00B13FB6" w:rsidRDefault="00B13FB6" w:rsidP="00DF2117">
            <w:pPr>
              <w:pStyle w:val="TableHeading"/>
            </w:pPr>
            <w:r>
              <w:rPr>
                <w:rFonts w:hint="eastAsia"/>
              </w:rPr>
              <w:t>选项</w:t>
            </w:r>
          </w:p>
        </w:tc>
        <w:tc>
          <w:tcPr>
            <w:tcW w:w="6095" w:type="dxa"/>
          </w:tcPr>
          <w:p w14:paraId="0CAE7045" w14:textId="77777777" w:rsidR="00B13FB6" w:rsidRDefault="00B13FB6" w:rsidP="00DF2117">
            <w:pPr>
              <w:pStyle w:val="TableHeading"/>
            </w:pPr>
            <w:r>
              <w:rPr>
                <w:rFonts w:hint="eastAsia"/>
              </w:rPr>
              <w:t>说明</w:t>
            </w:r>
          </w:p>
        </w:tc>
      </w:tr>
      <w:tr w:rsidR="00B13FB6" w14:paraId="7CF836AC" w14:textId="77777777" w:rsidTr="008C47FF">
        <w:tc>
          <w:tcPr>
            <w:tcW w:w="2972" w:type="dxa"/>
            <w:vAlign w:val="center"/>
          </w:tcPr>
          <w:p w14:paraId="2AA8236C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日期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时间</w:t>
            </w:r>
          </w:p>
        </w:tc>
        <w:tc>
          <w:tcPr>
            <w:tcW w:w="6095" w:type="dxa"/>
          </w:tcPr>
          <w:p w14:paraId="0F63A687" w14:textId="77777777" w:rsidR="00B13FB6" w:rsidRDefault="00B13FB6" w:rsidP="00B11A12">
            <w:pPr>
              <w:pStyle w:val="TableText"/>
            </w:pPr>
            <w:r>
              <w:t>BMC</w:t>
            </w:r>
            <w:r>
              <w:rPr>
                <w:rFonts w:hint="eastAsia"/>
              </w:rPr>
              <w:t>系统日期及时间相关设置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52ACE262" w14:textId="77777777" w:rsidTr="008C47FF">
        <w:tc>
          <w:tcPr>
            <w:tcW w:w="2972" w:type="dxa"/>
            <w:vAlign w:val="center"/>
          </w:tcPr>
          <w:p w14:paraId="59565613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外部用户服务</w:t>
            </w:r>
          </w:p>
        </w:tc>
        <w:tc>
          <w:tcPr>
            <w:tcW w:w="6095" w:type="dxa"/>
          </w:tcPr>
          <w:p w14:paraId="6030FED4" w14:textId="77777777" w:rsidR="00B13FB6" w:rsidRDefault="00B13FB6" w:rsidP="00B11A12">
            <w:pPr>
              <w:pStyle w:val="TableText"/>
            </w:pPr>
            <w:r>
              <w:t>LDAP/E-Directory</w:t>
            </w:r>
            <w:r>
              <w:rPr>
                <w:rFonts w:hint="eastAsia"/>
              </w:rPr>
              <w:t>相关设置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7E03752F" w14:textId="77777777" w:rsidTr="008C47FF">
        <w:tc>
          <w:tcPr>
            <w:tcW w:w="2972" w:type="dxa"/>
            <w:vAlign w:val="center"/>
          </w:tcPr>
          <w:p w14:paraId="4D759B7F" w14:textId="77777777" w:rsidR="00B13FB6" w:rsidRDefault="00B13FB6" w:rsidP="00DF2117">
            <w:pPr>
              <w:pStyle w:val="TableText"/>
            </w:pPr>
            <w:r>
              <w:t>KVM</w:t>
            </w:r>
            <w:r>
              <w:rPr>
                <w:rFonts w:hint="eastAsia"/>
              </w:rPr>
              <w:t>鼠标设置</w:t>
            </w:r>
          </w:p>
        </w:tc>
        <w:tc>
          <w:tcPr>
            <w:tcW w:w="6095" w:type="dxa"/>
          </w:tcPr>
          <w:p w14:paraId="33DB456F" w14:textId="77777777" w:rsidR="00B13FB6" w:rsidRDefault="00B13FB6" w:rsidP="00B11A12">
            <w:pPr>
              <w:pStyle w:val="TableText"/>
            </w:pPr>
            <w:r>
              <w:t>iKVM</w:t>
            </w:r>
            <w:r>
              <w:rPr>
                <w:rFonts w:hint="eastAsia"/>
              </w:rPr>
              <w:t>下鼠标模式设置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44C74C47" w14:textId="77777777" w:rsidTr="008C47FF">
        <w:tc>
          <w:tcPr>
            <w:tcW w:w="2972" w:type="dxa"/>
            <w:vAlign w:val="center"/>
          </w:tcPr>
          <w:p w14:paraId="65B37F50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日志设置</w:t>
            </w:r>
          </w:p>
        </w:tc>
        <w:tc>
          <w:tcPr>
            <w:tcW w:w="6095" w:type="dxa"/>
          </w:tcPr>
          <w:p w14:paraId="322807FD" w14:textId="77777777" w:rsidR="00B13FB6" w:rsidRDefault="00B13FB6" w:rsidP="00B11A12">
            <w:pPr>
              <w:pStyle w:val="TableText"/>
            </w:pPr>
            <w:r>
              <w:rPr>
                <w:rFonts w:hint="eastAsia"/>
              </w:rPr>
              <w:t>日志存储策略设置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5F016EA8" w14:textId="77777777" w:rsidTr="008C47FF">
        <w:tc>
          <w:tcPr>
            <w:tcW w:w="2972" w:type="dxa"/>
            <w:vAlign w:val="center"/>
          </w:tcPr>
          <w:p w14:paraId="2CC611B1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媒体重定向设置</w:t>
            </w:r>
          </w:p>
        </w:tc>
        <w:tc>
          <w:tcPr>
            <w:tcW w:w="6095" w:type="dxa"/>
          </w:tcPr>
          <w:p w14:paraId="45A17B3B" w14:textId="77777777" w:rsidR="00B13FB6" w:rsidRDefault="00B13FB6" w:rsidP="00B11A12">
            <w:pPr>
              <w:pStyle w:val="TableText"/>
            </w:pPr>
            <w:r>
              <w:rPr>
                <w:rFonts w:hint="eastAsia"/>
              </w:rPr>
              <w:t>媒体链接挂载相关设置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5F58F3E6" w14:textId="77777777" w:rsidTr="008C47FF">
        <w:tc>
          <w:tcPr>
            <w:tcW w:w="2972" w:type="dxa"/>
            <w:vAlign w:val="center"/>
          </w:tcPr>
          <w:p w14:paraId="54FF1645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网络设置</w:t>
            </w:r>
          </w:p>
        </w:tc>
        <w:tc>
          <w:tcPr>
            <w:tcW w:w="6095" w:type="dxa"/>
          </w:tcPr>
          <w:p w14:paraId="59063CD7" w14:textId="77777777" w:rsidR="00B13FB6" w:rsidRDefault="00B13FB6" w:rsidP="00B11A12">
            <w:pPr>
              <w:pStyle w:val="TableText"/>
            </w:pPr>
            <w:r>
              <w:t>BMC</w:t>
            </w:r>
            <w:r>
              <w:rPr>
                <w:rFonts w:hint="eastAsia"/>
              </w:rPr>
              <w:t>网络相关设置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2D1C6CE3" w14:textId="77777777" w:rsidTr="008C47FF">
        <w:tc>
          <w:tcPr>
            <w:tcW w:w="2972" w:type="dxa"/>
            <w:vAlign w:val="center"/>
          </w:tcPr>
          <w:p w14:paraId="729198B1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平台事件筛选器</w:t>
            </w:r>
          </w:p>
        </w:tc>
        <w:tc>
          <w:tcPr>
            <w:tcW w:w="6095" w:type="dxa"/>
          </w:tcPr>
          <w:p w14:paraId="569BABD8" w14:textId="77777777" w:rsidR="00B13FB6" w:rsidRDefault="00B13FB6" w:rsidP="00B11A12">
            <w:pPr>
              <w:pStyle w:val="TableText"/>
            </w:pPr>
            <w:r>
              <w:t>BMC</w:t>
            </w:r>
            <w:r>
              <w:rPr>
                <w:rFonts w:hint="eastAsia"/>
              </w:rPr>
              <w:t>事件筛选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过滤设置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3BE7E28A" w14:textId="77777777" w:rsidTr="008C47FF">
        <w:tc>
          <w:tcPr>
            <w:tcW w:w="2972" w:type="dxa"/>
            <w:vAlign w:val="center"/>
          </w:tcPr>
          <w:p w14:paraId="368A1E20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服务</w:t>
            </w:r>
          </w:p>
        </w:tc>
        <w:tc>
          <w:tcPr>
            <w:tcW w:w="6095" w:type="dxa"/>
          </w:tcPr>
          <w:p w14:paraId="6BB28D69" w14:textId="77777777" w:rsidR="00B13FB6" w:rsidRDefault="00B13FB6" w:rsidP="00B11A12">
            <w:pPr>
              <w:pStyle w:val="TableText"/>
            </w:pPr>
            <w:r>
              <w:t>BMC</w:t>
            </w:r>
            <w:r>
              <w:rPr>
                <w:rFonts w:hint="eastAsia"/>
              </w:rPr>
              <w:t>系统服务设置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61EAEB71" w14:textId="77777777" w:rsidTr="008C47FF">
        <w:tc>
          <w:tcPr>
            <w:tcW w:w="2972" w:type="dxa"/>
            <w:vAlign w:val="center"/>
          </w:tcPr>
          <w:p w14:paraId="49EAA977" w14:textId="77777777" w:rsidR="00B13FB6" w:rsidRDefault="00B13FB6" w:rsidP="00DF2117">
            <w:pPr>
              <w:pStyle w:val="TableText"/>
            </w:pPr>
            <w:r>
              <w:t>SMTP</w:t>
            </w:r>
            <w:r>
              <w:rPr>
                <w:rFonts w:hint="eastAsia"/>
              </w:rPr>
              <w:t>设置</w:t>
            </w:r>
          </w:p>
        </w:tc>
        <w:tc>
          <w:tcPr>
            <w:tcW w:w="6095" w:type="dxa"/>
          </w:tcPr>
          <w:p w14:paraId="4A741232" w14:textId="77777777" w:rsidR="00B13FB6" w:rsidRDefault="00B13FB6" w:rsidP="00B11A12">
            <w:pPr>
              <w:pStyle w:val="TableText"/>
            </w:pPr>
            <w:r>
              <w:t>SMTP</w:t>
            </w:r>
            <w:r>
              <w:rPr>
                <w:rFonts w:hint="eastAsia"/>
              </w:rPr>
              <w:t>相关设置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32B6E72B" w14:textId="77777777" w:rsidTr="008C47FF">
        <w:tc>
          <w:tcPr>
            <w:tcW w:w="2972" w:type="dxa"/>
            <w:vAlign w:val="center"/>
          </w:tcPr>
          <w:p w14:paraId="0C5741BE" w14:textId="77777777" w:rsidR="00B13FB6" w:rsidRDefault="00B13FB6" w:rsidP="00DF2117">
            <w:pPr>
              <w:pStyle w:val="TableText"/>
            </w:pPr>
            <w:r>
              <w:t>SSL</w:t>
            </w:r>
            <w:r>
              <w:rPr>
                <w:rFonts w:hint="eastAsia"/>
              </w:rPr>
              <w:t>设置</w:t>
            </w:r>
          </w:p>
        </w:tc>
        <w:tc>
          <w:tcPr>
            <w:tcW w:w="6095" w:type="dxa"/>
          </w:tcPr>
          <w:p w14:paraId="0A81DAE3" w14:textId="77777777" w:rsidR="00B13FB6" w:rsidRDefault="00B13FB6" w:rsidP="00B11A12">
            <w:pPr>
              <w:pStyle w:val="TableText"/>
            </w:pPr>
            <w:r>
              <w:t>SSL</w:t>
            </w:r>
            <w:r>
              <w:rPr>
                <w:rFonts w:hint="eastAsia"/>
              </w:rPr>
              <w:t>相关设置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5E1F7DCE" w14:textId="77777777" w:rsidTr="008C47FF">
        <w:tc>
          <w:tcPr>
            <w:tcW w:w="2972" w:type="dxa"/>
            <w:vAlign w:val="center"/>
          </w:tcPr>
          <w:p w14:paraId="2DCF3902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6095" w:type="dxa"/>
          </w:tcPr>
          <w:p w14:paraId="01CADA25" w14:textId="77777777" w:rsidR="00B13FB6" w:rsidRDefault="00B13FB6" w:rsidP="00B11A12">
            <w:pPr>
              <w:pStyle w:val="TableText"/>
            </w:pPr>
            <w:r>
              <w:t>BMC</w:t>
            </w:r>
            <w:r>
              <w:rPr>
                <w:rFonts w:hint="eastAsia"/>
              </w:rPr>
              <w:t>用户管理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0D6B635E" w14:textId="77777777" w:rsidTr="008C47FF">
        <w:tc>
          <w:tcPr>
            <w:tcW w:w="2972" w:type="dxa"/>
            <w:vAlign w:val="center"/>
          </w:tcPr>
          <w:p w14:paraId="792A22CC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用户组管理</w:t>
            </w:r>
          </w:p>
        </w:tc>
        <w:tc>
          <w:tcPr>
            <w:tcW w:w="6095" w:type="dxa"/>
          </w:tcPr>
          <w:p w14:paraId="6085F095" w14:textId="77777777" w:rsidR="00B13FB6" w:rsidRDefault="00B13FB6" w:rsidP="00B11A12">
            <w:pPr>
              <w:pStyle w:val="TableText"/>
            </w:pPr>
            <w:r>
              <w:t>BMC</w:t>
            </w:r>
            <w:r>
              <w:rPr>
                <w:rFonts w:hint="eastAsia"/>
              </w:rPr>
              <w:t>用户组管理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7B8E601D" w14:textId="77777777" w:rsidTr="008C47FF">
        <w:tc>
          <w:tcPr>
            <w:tcW w:w="2972" w:type="dxa"/>
            <w:vAlign w:val="center"/>
          </w:tcPr>
          <w:p w14:paraId="6BCFBB74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系统防火墙</w:t>
            </w:r>
          </w:p>
        </w:tc>
        <w:tc>
          <w:tcPr>
            <w:tcW w:w="6095" w:type="dxa"/>
          </w:tcPr>
          <w:p w14:paraId="1B5734B9" w14:textId="77777777" w:rsidR="00B13FB6" w:rsidRDefault="00B13FB6" w:rsidP="00B11A12">
            <w:pPr>
              <w:pStyle w:val="TableText"/>
            </w:pPr>
            <w:r>
              <w:rPr>
                <w:rFonts w:hint="eastAsia"/>
              </w:rPr>
              <w:t>B</w:t>
            </w:r>
            <w:r>
              <w:t>MC</w:t>
            </w:r>
            <w:r>
              <w:rPr>
                <w:rFonts w:hint="eastAsia"/>
              </w:rPr>
              <w:t>系统防火墙相关设置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4AA310CA" w14:textId="77777777" w:rsidTr="008C47FF">
        <w:tc>
          <w:tcPr>
            <w:tcW w:w="2972" w:type="dxa"/>
            <w:vAlign w:val="center"/>
          </w:tcPr>
          <w:p w14:paraId="200A409B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用户密码锁定设置</w:t>
            </w:r>
          </w:p>
        </w:tc>
        <w:tc>
          <w:tcPr>
            <w:tcW w:w="6095" w:type="dxa"/>
          </w:tcPr>
          <w:p w14:paraId="445D4EC1" w14:textId="77777777" w:rsidR="00B13FB6" w:rsidRDefault="00B13FB6" w:rsidP="00B11A12">
            <w:pPr>
              <w:pStyle w:val="TableText"/>
            </w:pPr>
            <w:r>
              <w:t>BMC</w:t>
            </w:r>
            <w:r>
              <w:rPr>
                <w:rFonts w:hint="eastAsia"/>
              </w:rPr>
              <w:t>用户密码尝试次数及锁定时间相关设置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47E4B927" w14:textId="77777777" w:rsidTr="008C47FF">
        <w:tc>
          <w:tcPr>
            <w:tcW w:w="2972" w:type="dxa"/>
            <w:vAlign w:val="center"/>
          </w:tcPr>
          <w:p w14:paraId="6CC7E494" w14:textId="77777777" w:rsidR="00B13FB6" w:rsidRDefault="00B13FB6" w:rsidP="00DF2117">
            <w:pPr>
              <w:pStyle w:val="TableText"/>
            </w:pPr>
            <w:r>
              <w:t>SNMP</w:t>
            </w:r>
            <w:r>
              <w:rPr>
                <w:rFonts w:hint="eastAsia"/>
              </w:rPr>
              <w:t>设置</w:t>
            </w:r>
          </w:p>
        </w:tc>
        <w:tc>
          <w:tcPr>
            <w:tcW w:w="6095" w:type="dxa"/>
          </w:tcPr>
          <w:p w14:paraId="4B9901BE" w14:textId="77777777" w:rsidR="00B13FB6" w:rsidRDefault="00B13FB6" w:rsidP="00B11A12">
            <w:pPr>
              <w:pStyle w:val="TableText"/>
            </w:pPr>
            <w:r>
              <w:t>SNMP</w:t>
            </w:r>
            <w:r>
              <w:rPr>
                <w:rFonts w:hint="eastAsia"/>
              </w:rPr>
              <w:t>相关设置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4F272C0F" w14:textId="77777777" w:rsidTr="008C47FF">
        <w:tc>
          <w:tcPr>
            <w:tcW w:w="2972" w:type="dxa"/>
            <w:vAlign w:val="center"/>
          </w:tcPr>
          <w:p w14:paraId="2C9FF2EC" w14:textId="77777777" w:rsidR="00B13FB6" w:rsidRDefault="00B13FB6" w:rsidP="00DF2117">
            <w:pPr>
              <w:pStyle w:val="TableText"/>
            </w:pPr>
            <w:r>
              <w:rPr>
                <w:rFonts w:hint="eastAsia"/>
              </w:rPr>
              <w:t>登陆控制</w:t>
            </w:r>
          </w:p>
        </w:tc>
        <w:tc>
          <w:tcPr>
            <w:tcW w:w="6095" w:type="dxa"/>
          </w:tcPr>
          <w:p w14:paraId="0F3714D7" w14:textId="77777777" w:rsidR="00B13FB6" w:rsidRDefault="00B13FB6" w:rsidP="00B11A12">
            <w:pPr>
              <w:pStyle w:val="TableText"/>
            </w:pPr>
            <w:r>
              <w:t>BMC</w:t>
            </w:r>
            <w:r>
              <w:rPr>
                <w:rFonts w:hint="eastAsia"/>
              </w:rPr>
              <w:t>登陆控制设置</w:t>
            </w:r>
            <w:r w:rsidR="00B11A12">
              <w:rPr>
                <w:rFonts w:hint="eastAsia"/>
              </w:rPr>
              <w:t>。</w:t>
            </w:r>
          </w:p>
        </w:tc>
      </w:tr>
    </w:tbl>
    <w:p w14:paraId="2CD21EE1" w14:textId="77777777" w:rsidR="00DF2117" w:rsidRDefault="00DF2117" w:rsidP="00DF2117"/>
    <w:p w14:paraId="13F77901" w14:textId="77777777" w:rsidR="00085010" w:rsidRDefault="00E62AA8">
      <w:pPr>
        <w:pStyle w:val="31"/>
      </w:pPr>
      <w:bookmarkStart w:id="65" w:name="_Toc514870019"/>
      <w:r>
        <w:rPr>
          <w:rFonts w:hint="eastAsia"/>
        </w:rPr>
        <w:lastRenderedPageBreak/>
        <w:t>设置日期</w:t>
      </w:r>
      <w:r>
        <w:rPr>
          <w:rFonts w:hint="eastAsia"/>
        </w:rPr>
        <w:t>&amp;</w:t>
      </w:r>
      <w:r>
        <w:rPr>
          <w:rFonts w:hint="eastAsia"/>
        </w:rPr>
        <w:t>时间</w:t>
      </w:r>
      <w:bookmarkEnd w:id="65"/>
    </w:p>
    <w:p w14:paraId="17E9D7FC" w14:textId="77777777" w:rsidR="00085010" w:rsidRDefault="0028553B" w:rsidP="00DF2117">
      <w:pPr>
        <w:pStyle w:val="Figure"/>
      </w:pPr>
      <w:r>
        <w:rPr>
          <w:noProof/>
        </w:rPr>
        <w:drawing>
          <wp:inline distT="0" distB="0" distL="0" distR="0" wp14:anchorId="4A9BE4CB" wp14:editId="59A51576">
            <wp:extent cx="5486400" cy="2364740"/>
            <wp:effectExtent l="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9001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设置日期和时间</w:t>
      </w:r>
    </w:p>
    <w:p w14:paraId="4D142558" w14:textId="77777777" w:rsidR="00085010" w:rsidRDefault="00E62AA8">
      <w:pPr>
        <w:pStyle w:val="31"/>
      </w:pPr>
      <w:bookmarkStart w:id="66" w:name="_Toc514870020"/>
      <w:r>
        <w:rPr>
          <w:rFonts w:hint="eastAsia"/>
        </w:rPr>
        <w:t>配置外部用户服务</w:t>
      </w:r>
      <w:bookmarkEnd w:id="66"/>
    </w:p>
    <w:p w14:paraId="18E9768A" w14:textId="77777777" w:rsidR="00085010" w:rsidRDefault="0028553B" w:rsidP="00DF2117">
      <w:pPr>
        <w:pStyle w:val="Figure"/>
      </w:pPr>
      <w:r>
        <w:rPr>
          <w:noProof/>
        </w:rPr>
        <w:drawing>
          <wp:inline distT="0" distB="0" distL="0" distR="0" wp14:anchorId="2D354847" wp14:editId="7022A1A8">
            <wp:extent cx="5486400" cy="2355215"/>
            <wp:effectExtent l="0" t="0" r="0" b="6985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5BB5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配置外部用户服务</w:t>
      </w:r>
    </w:p>
    <w:p w14:paraId="644C04D8" w14:textId="77777777" w:rsidR="00085010" w:rsidRDefault="00E62AA8" w:rsidP="00DF2117">
      <w:pPr>
        <w:pStyle w:val="31"/>
      </w:pPr>
      <w:bookmarkStart w:id="67" w:name="_Toc514870021"/>
      <w:r>
        <w:rPr>
          <w:rFonts w:hint="eastAsia"/>
        </w:rPr>
        <w:lastRenderedPageBreak/>
        <w:t>设置鼠标模式</w:t>
      </w:r>
      <w:bookmarkEnd w:id="67"/>
    </w:p>
    <w:p w14:paraId="5362C75B" w14:textId="77777777" w:rsidR="00085010" w:rsidRDefault="0028553B" w:rsidP="00DF2117">
      <w:pPr>
        <w:pStyle w:val="Figure"/>
      </w:pPr>
      <w:r>
        <w:rPr>
          <w:noProof/>
        </w:rPr>
        <w:drawing>
          <wp:inline distT="0" distB="0" distL="0" distR="0" wp14:anchorId="7BA0B060" wp14:editId="5E9B46F0">
            <wp:extent cx="5486400" cy="2353310"/>
            <wp:effectExtent l="0" t="0" r="0" b="889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D5B0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设置鼠标模式</w:t>
      </w:r>
    </w:p>
    <w:p w14:paraId="42C07C6E" w14:textId="77777777" w:rsidR="00085010" w:rsidRDefault="00085010" w:rsidP="00DF2117"/>
    <w:p w14:paraId="6D726A57" w14:textId="77777777" w:rsidR="00085010" w:rsidRDefault="00E62AA8" w:rsidP="00DF2117">
      <w:pPr>
        <w:pStyle w:val="31"/>
      </w:pPr>
      <w:bookmarkStart w:id="68" w:name="_Toc514870022"/>
      <w:r>
        <w:rPr>
          <w:rFonts w:hint="eastAsia"/>
        </w:rPr>
        <w:t>设置媒体重定向</w:t>
      </w:r>
      <w:bookmarkEnd w:id="68"/>
    </w:p>
    <w:p w14:paraId="59667866" w14:textId="77777777" w:rsidR="00085010" w:rsidRDefault="009A29D6" w:rsidP="00DF2117">
      <w:pPr>
        <w:pStyle w:val="Figure"/>
      </w:pPr>
      <w:r>
        <w:rPr>
          <w:noProof/>
        </w:rPr>
        <w:drawing>
          <wp:inline distT="0" distB="0" distL="0" distR="0" wp14:anchorId="05FD4CF8" wp14:editId="617E6929">
            <wp:extent cx="5486400" cy="2358390"/>
            <wp:effectExtent l="0" t="0" r="0" b="381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D75E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设置媒体重定向</w:t>
      </w:r>
    </w:p>
    <w:p w14:paraId="05C403B9" w14:textId="77777777" w:rsidR="00085010" w:rsidRDefault="00E62AA8" w:rsidP="00DF2117">
      <w:pPr>
        <w:pStyle w:val="31"/>
      </w:pPr>
      <w:bookmarkStart w:id="69" w:name="_Toc514870023"/>
      <w:r>
        <w:rPr>
          <w:rFonts w:hint="eastAsia"/>
        </w:rPr>
        <w:lastRenderedPageBreak/>
        <w:t>配置网络</w:t>
      </w:r>
      <w:bookmarkEnd w:id="69"/>
    </w:p>
    <w:p w14:paraId="4BCF8A20" w14:textId="77777777" w:rsidR="00085010" w:rsidRDefault="00EB5E03" w:rsidP="00DF2117">
      <w:pPr>
        <w:pStyle w:val="Figure"/>
      </w:pPr>
      <w:r>
        <w:rPr>
          <w:noProof/>
        </w:rPr>
        <w:drawing>
          <wp:inline distT="0" distB="0" distL="0" distR="0" wp14:anchorId="49952408" wp14:editId="79943473">
            <wp:extent cx="5486400" cy="2374900"/>
            <wp:effectExtent l="0" t="0" r="0" b="635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D71F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配置网络</w:t>
      </w:r>
    </w:p>
    <w:p w14:paraId="4633B6E0" w14:textId="77777777" w:rsidR="00085010" w:rsidRDefault="00085010" w:rsidP="00DF2117"/>
    <w:p w14:paraId="48FB7788" w14:textId="77777777" w:rsidR="00085010" w:rsidRDefault="00E62AA8">
      <w:pPr>
        <w:pStyle w:val="31"/>
      </w:pPr>
      <w:bookmarkStart w:id="70" w:name="_Toc514870024"/>
      <w:r>
        <w:rPr>
          <w:rFonts w:hint="eastAsia"/>
        </w:rPr>
        <w:t>筛选平台事件</w:t>
      </w:r>
      <w:bookmarkEnd w:id="70"/>
    </w:p>
    <w:p w14:paraId="7225732C" w14:textId="77777777" w:rsidR="00085010" w:rsidRDefault="00EB5E03" w:rsidP="00DF2117">
      <w:pPr>
        <w:pStyle w:val="Figure"/>
      </w:pPr>
      <w:r>
        <w:rPr>
          <w:noProof/>
        </w:rPr>
        <w:drawing>
          <wp:inline distT="0" distB="0" distL="0" distR="0" wp14:anchorId="45AD0F0C" wp14:editId="1B270F29">
            <wp:extent cx="5486400" cy="2378075"/>
            <wp:effectExtent l="0" t="0" r="0" b="317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45DD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筛选平台事件</w:t>
      </w:r>
    </w:p>
    <w:p w14:paraId="6844F1E5" w14:textId="77777777" w:rsidR="00085010" w:rsidRDefault="00E62AA8">
      <w:pPr>
        <w:pStyle w:val="31"/>
      </w:pPr>
      <w:bookmarkStart w:id="71" w:name="_Toc514870025"/>
      <w:r>
        <w:rPr>
          <w:rFonts w:hint="eastAsia"/>
        </w:rPr>
        <w:lastRenderedPageBreak/>
        <w:t>配置服务</w:t>
      </w:r>
      <w:bookmarkEnd w:id="71"/>
    </w:p>
    <w:p w14:paraId="3800CA63" w14:textId="77777777" w:rsidR="00085010" w:rsidRDefault="00EB5E03" w:rsidP="00DF2117">
      <w:pPr>
        <w:pStyle w:val="Figure"/>
      </w:pPr>
      <w:r>
        <w:rPr>
          <w:noProof/>
        </w:rPr>
        <w:drawing>
          <wp:inline distT="0" distB="0" distL="0" distR="0" wp14:anchorId="447D5C87" wp14:editId="18538F92">
            <wp:extent cx="5486400" cy="2359660"/>
            <wp:effectExtent l="0" t="0" r="0" b="254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1CE5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配置服务</w:t>
      </w:r>
    </w:p>
    <w:p w14:paraId="559E4A5E" w14:textId="77777777" w:rsidR="00085010" w:rsidRDefault="00E62AA8">
      <w:pPr>
        <w:pStyle w:val="31"/>
      </w:pPr>
      <w:bookmarkStart w:id="72" w:name="_Toc514870026"/>
      <w:r>
        <w:rPr>
          <w:rFonts w:hint="eastAsia"/>
        </w:rPr>
        <w:t>设置</w:t>
      </w:r>
      <w:r>
        <w:rPr>
          <w:rFonts w:hint="eastAsia"/>
        </w:rPr>
        <w:t>SSL</w:t>
      </w:r>
      <w:bookmarkEnd w:id="72"/>
    </w:p>
    <w:p w14:paraId="3497D56F" w14:textId="77777777" w:rsidR="00085010" w:rsidRDefault="00EB5E03" w:rsidP="00DF2117">
      <w:pPr>
        <w:pStyle w:val="Figure"/>
      </w:pPr>
      <w:r>
        <w:rPr>
          <w:noProof/>
        </w:rPr>
        <w:drawing>
          <wp:inline distT="0" distB="0" distL="0" distR="0" wp14:anchorId="58B7966D" wp14:editId="1612AAE4">
            <wp:extent cx="5486400" cy="237109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E2A2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设置</w:t>
      </w:r>
      <w:r>
        <w:rPr>
          <w:rFonts w:hint="eastAsia"/>
        </w:rPr>
        <w:t>SSL</w:t>
      </w:r>
    </w:p>
    <w:p w14:paraId="247A3C7E" w14:textId="77777777" w:rsidR="00085010" w:rsidRDefault="00E62AA8">
      <w:pPr>
        <w:pStyle w:val="31"/>
      </w:pPr>
      <w:bookmarkStart w:id="73" w:name="_Toc514870027"/>
      <w:r>
        <w:rPr>
          <w:rFonts w:hint="eastAsia"/>
        </w:rPr>
        <w:t>管理用户</w:t>
      </w:r>
      <w:bookmarkEnd w:id="73"/>
    </w:p>
    <w:p w14:paraId="006F66DF" w14:textId="77777777" w:rsidR="00DE65F0" w:rsidRDefault="00DE65F0" w:rsidP="00154524">
      <w:pPr>
        <w:pStyle w:val="E-Caution"/>
      </w:pPr>
    </w:p>
    <w:p w14:paraId="4CCA3C39" w14:textId="77777777" w:rsidR="00DE65F0" w:rsidRPr="00DE65F0" w:rsidRDefault="00DE65F0" w:rsidP="00154524">
      <w:pPr>
        <w:pStyle w:val="E-CautionText"/>
      </w:pPr>
      <w:r>
        <w:rPr>
          <w:rFonts w:hint="eastAsia"/>
        </w:rPr>
        <w:t>设置密码后，请妥善保管。</w:t>
      </w:r>
    </w:p>
    <w:p w14:paraId="05752DEE" w14:textId="77777777" w:rsidR="00085010" w:rsidRDefault="00EB5E03" w:rsidP="00DF2117">
      <w:pPr>
        <w:pStyle w:val="Figure"/>
      </w:pPr>
      <w:r>
        <w:rPr>
          <w:noProof/>
        </w:rPr>
        <w:lastRenderedPageBreak/>
        <w:drawing>
          <wp:inline distT="0" distB="0" distL="0" distR="0" wp14:anchorId="6532B7C1" wp14:editId="65C05987">
            <wp:extent cx="5486400" cy="2361565"/>
            <wp:effectExtent l="0" t="0" r="0" b="63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AC85" w14:textId="77777777" w:rsidR="00DF2117" w:rsidRPr="00DF2117" w:rsidRDefault="00DF2117" w:rsidP="00DF2117">
      <w:pPr>
        <w:pStyle w:val="FigureDescription"/>
      </w:pPr>
      <w:r>
        <w:rPr>
          <w:rFonts w:hint="eastAsia"/>
        </w:rPr>
        <w:t>管理用户</w:t>
      </w:r>
    </w:p>
    <w:p w14:paraId="063A58D7" w14:textId="77777777" w:rsidR="00085010" w:rsidRDefault="00E62AA8" w:rsidP="0007713B">
      <w:pPr>
        <w:pStyle w:val="31"/>
      </w:pPr>
      <w:bookmarkStart w:id="74" w:name="_Toc514870028"/>
      <w:r>
        <w:rPr>
          <w:rFonts w:hint="eastAsia"/>
        </w:rPr>
        <w:t>管理用户组</w:t>
      </w:r>
      <w:bookmarkEnd w:id="74"/>
    </w:p>
    <w:p w14:paraId="076EE096" w14:textId="77777777" w:rsidR="00085010" w:rsidRDefault="00EB5E03" w:rsidP="0007713B">
      <w:pPr>
        <w:pStyle w:val="Figure"/>
      </w:pPr>
      <w:r>
        <w:rPr>
          <w:noProof/>
        </w:rPr>
        <w:drawing>
          <wp:inline distT="0" distB="0" distL="0" distR="0" wp14:anchorId="1F3777E5" wp14:editId="2DFF5C97">
            <wp:extent cx="5486400" cy="2357755"/>
            <wp:effectExtent l="0" t="0" r="0" b="444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A1F9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管理用户组</w:t>
      </w:r>
    </w:p>
    <w:p w14:paraId="0414B23D" w14:textId="77777777" w:rsidR="00085010" w:rsidRDefault="00E62AA8" w:rsidP="0007713B">
      <w:pPr>
        <w:pStyle w:val="31"/>
      </w:pPr>
      <w:bookmarkStart w:id="75" w:name="_Toc514870029"/>
      <w:r>
        <w:rPr>
          <w:rFonts w:hint="eastAsia"/>
        </w:rPr>
        <w:lastRenderedPageBreak/>
        <w:t>配置系统防火墙</w:t>
      </w:r>
      <w:bookmarkEnd w:id="75"/>
    </w:p>
    <w:p w14:paraId="29068D67" w14:textId="77777777" w:rsidR="00085010" w:rsidRDefault="00FF044C" w:rsidP="0007713B">
      <w:pPr>
        <w:pStyle w:val="Figure"/>
      </w:pPr>
      <w:r>
        <w:rPr>
          <w:noProof/>
        </w:rPr>
        <w:drawing>
          <wp:inline distT="0" distB="0" distL="0" distR="0" wp14:anchorId="388FE2E0" wp14:editId="02FF72F0">
            <wp:extent cx="5486400" cy="2359660"/>
            <wp:effectExtent l="0" t="0" r="0" b="254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6794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配置系统防火墙</w:t>
      </w:r>
    </w:p>
    <w:p w14:paraId="62719DB0" w14:textId="77777777" w:rsidR="00085010" w:rsidRDefault="00E62AA8" w:rsidP="0007713B">
      <w:pPr>
        <w:pStyle w:val="31"/>
      </w:pPr>
      <w:bookmarkStart w:id="76" w:name="_Toc514870030"/>
      <w:r>
        <w:rPr>
          <w:rFonts w:hint="eastAsia"/>
        </w:rPr>
        <w:t>设置用户密码锁定</w:t>
      </w:r>
      <w:bookmarkEnd w:id="76"/>
    </w:p>
    <w:p w14:paraId="3BBB4BC5" w14:textId="77777777" w:rsidR="00085010" w:rsidRDefault="00FF044C" w:rsidP="0007713B">
      <w:pPr>
        <w:pStyle w:val="Figure"/>
      </w:pPr>
      <w:r>
        <w:rPr>
          <w:noProof/>
        </w:rPr>
        <w:drawing>
          <wp:inline distT="0" distB="0" distL="0" distR="0" wp14:anchorId="1CE90036" wp14:editId="31B9D2BD">
            <wp:extent cx="5486400" cy="2339340"/>
            <wp:effectExtent l="0" t="0" r="0" b="381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8E73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设置用户密码锁定</w:t>
      </w:r>
    </w:p>
    <w:p w14:paraId="62A388FF" w14:textId="77777777" w:rsidR="00085010" w:rsidRDefault="00E62AA8">
      <w:pPr>
        <w:pStyle w:val="31"/>
      </w:pPr>
      <w:bookmarkStart w:id="77" w:name="_Toc514870031"/>
      <w:r>
        <w:rPr>
          <w:rFonts w:hint="eastAsia"/>
        </w:rPr>
        <w:lastRenderedPageBreak/>
        <w:t>设置</w:t>
      </w:r>
      <w:r>
        <w:rPr>
          <w:rFonts w:hint="eastAsia"/>
        </w:rPr>
        <w:t>SNMP</w:t>
      </w:r>
      <w:bookmarkEnd w:id="77"/>
    </w:p>
    <w:p w14:paraId="36CB99D2" w14:textId="77777777" w:rsidR="00085010" w:rsidRDefault="00FF044C" w:rsidP="0007713B">
      <w:pPr>
        <w:pStyle w:val="Figure"/>
      </w:pPr>
      <w:r>
        <w:rPr>
          <w:noProof/>
        </w:rPr>
        <w:drawing>
          <wp:inline distT="0" distB="0" distL="0" distR="0" wp14:anchorId="40D67334" wp14:editId="7E0E63DC">
            <wp:extent cx="5486400" cy="2337435"/>
            <wp:effectExtent l="0" t="0" r="0" b="571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D871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设置</w:t>
      </w:r>
      <w:r>
        <w:rPr>
          <w:rFonts w:hint="eastAsia"/>
        </w:rPr>
        <w:t>SNMP</w:t>
      </w:r>
    </w:p>
    <w:p w14:paraId="08F44803" w14:textId="77777777" w:rsidR="00085010" w:rsidRDefault="00085010" w:rsidP="0007713B"/>
    <w:p w14:paraId="1E7B5037" w14:textId="77777777" w:rsidR="00085010" w:rsidRDefault="00E62AA8">
      <w:pPr>
        <w:pStyle w:val="31"/>
      </w:pPr>
      <w:bookmarkStart w:id="78" w:name="_Toc514870032"/>
      <w:r>
        <w:rPr>
          <w:rFonts w:hint="eastAsia"/>
        </w:rPr>
        <w:t>登录控制</w:t>
      </w:r>
      <w:bookmarkEnd w:id="78"/>
    </w:p>
    <w:p w14:paraId="7BC11F80" w14:textId="77777777" w:rsidR="00085010" w:rsidRDefault="00FF044C" w:rsidP="0007713B">
      <w:pPr>
        <w:pStyle w:val="Figure"/>
      </w:pPr>
      <w:r>
        <w:rPr>
          <w:noProof/>
        </w:rPr>
        <w:drawing>
          <wp:inline distT="0" distB="0" distL="0" distR="0" wp14:anchorId="0919E430" wp14:editId="4153C341">
            <wp:extent cx="5486400" cy="2352675"/>
            <wp:effectExtent l="0" t="0" r="0" b="952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6351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登陆控制</w:t>
      </w:r>
    </w:p>
    <w:p w14:paraId="1A08F0F8" w14:textId="77777777" w:rsidR="00085010" w:rsidRDefault="00085010" w:rsidP="0007713B"/>
    <w:p w14:paraId="64112C10" w14:textId="77777777" w:rsidR="00085010" w:rsidRDefault="00E62AA8">
      <w:pPr>
        <w:pStyle w:val="21"/>
        <w:rPr>
          <w:lang w:eastAsia="zh-CN"/>
        </w:rPr>
      </w:pPr>
      <w:bookmarkStart w:id="79" w:name="_Toc514870033"/>
      <w:r>
        <w:rPr>
          <w:rFonts w:hint="eastAsia"/>
          <w:lang w:eastAsia="zh-CN"/>
        </w:rPr>
        <w:lastRenderedPageBreak/>
        <w:t>日志</w:t>
      </w:r>
      <w:bookmarkEnd w:id="79"/>
    </w:p>
    <w:p w14:paraId="01D45714" w14:textId="77777777" w:rsidR="00085010" w:rsidRDefault="00FF044C" w:rsidP="0007713B">
      <w:pPr>
        <w:pStyle w:val="Figure"/>
      </w:pPr>
      <w:r>
        <w:rPr>
          <w:noProof/>
        </w:rPr>
        <w:drawing>
          <wp:inline distT="0" distB="0" distL="0" distR="0" wp14:anchorId="457668D5" wp14:editId="6AA09382">
            <wp:extent cx="5486400" cy="2341245"/>
            <wp:effectExtent l="0" t="0" r="0" b="190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5802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日志界面</w:t>
      </w:r>
    </w:p>
    <w:p w14:paraId="62C611FA" w14:textId="77777777" w:rsidR="00085010" w:rsidRDefault="00FF044C" w:rsidP="0007713B">
      <w:pPr>
        <w:pStyle w:val="Figure"/>
      </w:pPr>
      <w:r>
        <w:rPr>
          <w:noProof/>
        </w:rPr>
        <w:drawing>
          <wp:inline distT="0" distB="0" distL="0" distR="0" wp14:anchorId="2D47E427" wp14:editId="3A0884A9">
            <wp:extent cx="5486400" cy="237109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9F13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日志设置</w:t>
      </w:r>
    </w:p>
    <w:p w14:paraId="705F9462" w14:textId="77777777" w:rsidR="00085010" w:rsidRDefault="00E62AA8" w:rsidP="0007713B">
      <w:pPr>
        <w:pStyle w:val="21"/>
      </w:pPr>
      <w:bookmarkStart w:id="80" w:name="_Toc514870034"/>
      <w:r>
        <w:rPr>
          <w:rFonts w:hint="eastAsia"/>
        </w:rPr>
        <w:lastRenderedPageBreak/>
        <w:t>故障诊断</w:t>
      </w:r>
      <w:bookmarkEnd w:id="80"/>
    </w:p>
    <w:p w14:paraId="1DCC76CE" w14:textId="77777777" w:rsidR="00F42D12" w:rsidRPr="00F42D12" w:rsidRDefault="00F42D12" w:rsidP="0007713B">
      <w:pPr>
        <w:pStyle w:val="31"/>
      </w:pPr>
      <w:bookmarkStart w:id="81" w:name="_Toc514870035"/>
      <w:r>
        <w:rPr>
          <w:rFonts w:hint="eastAsia"/>
        </w:rPr>
        <w:t>故障诊断说明</w:t>
      </w:r>
      <w:bookmarkEnd w:id="81"/>
    </w:p>
    <w:p w14:paraId="47F67269" w14:textId="77777777" w:rsidR="00085010" w:rsidRDefault="00E62AA8" w:rsidP="0007713B">
      <w:pPr>
        <w:pStyle w:val="TableDescription"/>
      </w:pPr>
      <w:bookmarkStart w:id="82" w:name="_Toc504823930"/>
      <w:bookmarkStart w:id="83" w:name="_Toc510031825"/>
      <w:bookmarkStart w:id="84" w:name="_Hlk504821532"/>
      <w:r>
        <w:rPr>
          <w:rFonts w:hint="eastAsia"/>
        </w:rPr>
        <w:t>故障诊断说明</w:t>
      </w:r>
      <w:bookmarkEnd w:id="82"/>
      <w:bookmarkEnd w:id="83"/>
    </w:p>
    <w:tbl>
      <w:tblPr>
        <w:tblStyle w:val="table"/>
        <w:tblW w:w="9067" w:type="dxa"/>
        <w:tblLayout w:type="fixed"/>
        <w:tblLook w:val="04A0" w:firstRow="1" w:lastRow="0" w:firstColumn="1" w:lastColumn="0" w:noHBand="0" w:noVBand="1"/>
      </w:tblPr>
      <w:tblGrid>
        <w:gridCol w:w="2972"/>
        <w:gridCol w:w="6095"/>
      </w:tblGrid>
      <w:tr w:rsidR="00B13FB6" w14:paraId="7404B2D6" w14:textId="77777777" w:rsidTr="008C47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548FFB1D" w14:textId="77777777" w:rsidR="00B13FB6" w:rsidRDefault="00B13FB6" w:rsidP="0007713B">
            <w:pPr>
              <w:pStyle w:val="TableHeading"/>
            </w:pPr>
            <w:r>
              <w:rPr>
                <w:rFonts w:hint="eastAsia"/>
              </w:rPr>
              <w:t>选项</w:t>
            </w:r>
          </w:p>
        </w:tc>
        <w:tc>
          <w:tcPr>
            <w:tcW w:w="6095" w:type="dxa"/>
          </w:tcPr>
          <w:p w14:paraId="32A160A0" w14:textId="77777777" w:rsidR="00B13FB6" w:rsidRDefault="00B13FB6" w:rsidP="0007713B">
            <w:pPr>
              <w:pStyle w:val="TableHeading"/>
            </w:pPr>
            <w:r>
              <w:rPr>
                <w:rFonts w:hint="eastAsia"/>
              </w:rPr>
              <w:t>说明</w:t>
            </w:r>
          </w:p>
        </w:tc>
      </w:tr>
      <w:tr w:rsidR="00B13FB6" w14:paraId="7DFCE453" w14:textId="77777777" w:rsidTr="008C47FF">
        <w:tc>
          <w:tcPr>
            <w:tcW w:w="2972" w:type="dxa"/>
            <w:vAlign w:val="center"/>
          </w:tcPr>
          <w:p w14:paraId="734DBE57" w14:textId="77777777" w:rsidR="00B13FB6" w:rsidRDefault="00B13FB6" w:rsidP="0007713B">
            <w:pPr>
              <w:pStyle w:val="TableText"/>
            </w:pPr>
            <w:r>
              <w:rPr>
                <w:rFonts w:hint="eastAsia"/>
              </w:rPr>
              <w:t>服务重启</w:t>
            </w:r>
          </w:p>
        </w:tc>
        <w:tc>
          <w:tcPr>
            <w:tcW w:w="6095" w:type="dxa"/>
          </w:tcPr>
          <w:p w14:paraId="088C0087" w14:textId="77777777" w:rsidR="00B13FB6" w:rsidRDefault="00B13FB6" w:rsidP="00B11A12">
            <w:pPr>
              <w:pStyle w:val="TableText"/>
            </w:pPr>
            <w:r>
              <w:t>BMC/KVM</w:t>
            </w:r>
            <w:r>
              <w:rPr>
                <w:rFonts w:hint="eastAsia"/>
              </w:rPr>
              <w:t>重启功能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798FF05C" w14:textId="77777777" w:rsidTr="008C47FF">
        <w:tc>
          <w:tcPr>
            <w:tcW w:w="2972" w:type="dxa"/>
            <w:vAlign w:val="center"/>
          </w:tcPr>
          <w:p w14:paraId="69D04793" w14:textId="77777777" w:rsidR="00B13FB6" w:rsidRDefault="00B13FB6" w:rsidP="0007713B">
            <w:pPr>
              <w:pStyle w:val="TableText"/>
            </w:pPr>
            <w:r>
              <w:rPr>
                <w:rFonts w:hint="eastAsia"/>
              </w:rPr>
              <w:t>开机自检代码</w:t>
            </w:r>
          </w:p>
        </w:tc>
        <w:tc>
          <w:tcPr>
            <w:tcW w:w="6095" w:type="dxa"/>
          </w:tcPr>
          <w:p w14:paraId="7656C351" w14:textId="77777777" w:rsidR="00B13FB6" w:rsidRDefault="00B13FB6" w:rsidP="00B11A12">
            <w:pPr>
              <w:pStyle w:val="TableText"/>
            </w:pPr>
            <w:r>
              <w:rPr>
                <w:rFonts w:hint="eastAsia"/>
              </w:rPr>
              <w:t>服务器开关机状态及自检代码显示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6936B09E" w14:textId="77777777" w:rsidTr="008C47FF">
        <w:tc>
          <w:tcPr>
            <w:tcW w:w="2972" w:type="dxa"/>
            <w:vAlign w:val="center"/>
          </w:tcPr>
          <w:p w14:paraId="2204F608" w14:textId="77777777" w:rsidR="00B13FB6" w:rsidRDefault="00B13FB6" w:rsidP="0007713B">
            <w:pPr>
              <w:pStyle w:val="TableText"/>
            </w:pPr>
            <w:r>
              <w:rPr>
                <w:rFonts w:hint="eastAsia"/>
              </w:rPr>
              <w:t>故障截屏</w:t>
            </w:r>
          </w:p>
        </w:tc>
        <w:tc>
          <w:tcPr>
            <w:tcW w:w="6095" w:type="dxa"/>
          </w:tcPr>
          <w:p w14:paraId="335F4715" w14:textId="77777777" w:rsidR="00B13FB6" w:rsidRDefault="00B13FB6" w:rsidP="00B11A12">
            <w:pPr>
              <w:pStyle w:val="TableText"/>
            </w:pPr>
            <w:r>
              <w:rPr>
                <w:rFonts w:hint="eastAsia"/>
              </w:rPr>
              <w:t>故障截屏功能，包括自动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手动设置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417CD9FD" w14:textId="77777777" w:rsidTr="008C47FF">
        <w:tc>
          <w:tcPr>
            <w:tcW w:w="2972" w:type="dxa"/>
            <w:vAlign w:val="center"/>
          </w:tcPr>
          <w:p w14:paraId="72227BE1" w14:textId="77777777" w:rsidR="00B13FB6" w:rsidRDefault="00B13FB6" w:rsidP="0007713B">
            <w:pPr>
              <w:pStyle w:val="TableText"/>
            </w:pPr>
            <w:r>
              <w:rPr>
                <w:rFonts w:hint="eastAsia"/>
              </w:rPr>
              <w:t>黑匣子</w:t>
            </w:r>
          </w:p>
        </w:tc>
        <w:tc>
          <w:tcPr>
            <w:tcW w:w="6095" w:type="dxa"/>
          </w:tcPr>
          <w:p w14:paraId="2FF768D1" w14:textId="77777777" w:rsidR="00B13FB6" w:rsidRDefault="00B13FB6" w:rsidP="0007713B">
            <w:pPr>
              <w:pStyle w:val="TableText"/>
            </w:pPr>
            <w:r>
              <w:rPr>
                <w:rFonts w:hint="eastAsia"/>
              </w:rPr>
              <w:t>B</w:t>
            </w:r>
            <w:r>
              <w:t>MC</w:t>
            </w:r>
            <w:r>
              <w:rPr>
                <w:rFonts w:hint="eastAsia"/>
              </w:rPr>
              <w:t>运行日志记录，一键下载，有助于分析定位故障。</w:t>
            </w:r>
          </w:p>
        </w:tc>
      </w:tr>
      <w:bookmarkEnd w:id="84"/>
    </w:tbl>
    <w:p w14:paraId="6DC3A45C" w14:textId="77777777" w:rsidR="0007713B" w:rsidRDefault="0007713B" w:rsidP="0007713B"/>
    <w:p w14:paraId="05855B61" w14:textId="77777777" w:rsidR="00085010" w:rsidRDefault="00E62AA8">
      <w:pPr>
        <w:pStyle w:val="31"/>
      </w:pPr>
      <w:bookmarkStart w:id="85" w:name="_Toc514870036"/>
      <w:r>
        <w:rPr>
          <w:rFonts w:hint="eastAsia"/>
        </w:rPr>
        <w:t>重启服务</w:t>
      </w:r>
      <w:bookmarkEnd w:id="85"/>
    </w:p>
    <w:p w14:paraId="680F58C0" w14:textId="77777777" w:rsidR="00085010" w:rsidRDefault="00FF044C" w:rsidP="0007713B">
      <w:pPr>
        <w:pStyle w:val="Figure"/>
      </w:pPr>
      <w:r>
        <w:rPr>
          <w:noProof/>
        </w:rPr>
        <w:drawing>
          <wp:inline distT="0" distB="0" distL="0" distR="0" wp14:anchorId="73D60EB9" wp14:editId="75FFCC69">
            <wp:extent cx="5486400" cy="2376170"/>
            <wp:effectExtent l="0" t="0" r="0" b="508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A6A7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重启服务</w:t>
      </w:r>
    </w:p>
    <w:p w14:paraId="59221388" w14:textId="77777777" w:rsidR="00085010" w:rsidRDefault="00E62AA8">
      <w:pPr>
        <w:pStyle w:val="31"/>
      </w:pPr>
      <w:bookmarkStart w:id="86" w:name="_Toc514870037"/>
      <w:r>
        <w:rPr>
          <w:rFonts w:hint="eastAsia"/>
        </w:rPr>
        <w:lastRenderedPageBreak/>
        <w:t>开机自检码</w:t>
      </w:r>
      <w:bookmarkEnd w:id="86"/>
    </w:p>
    <w:p w14:paraId="0B543176" w14:textId="77777777" w:rsidR="00085010" w:rsidRDefault="00FF044C" w:rsidP="0007713B">
      <w:pPr>
        <w:pStyle w:val="Figure"/>
      </w:pPr>
      <w:r>
        <w:rPr>
          <w:noProof/>
        </w:rPr>
        <w:drawing>
          <wp:inline distT="0" distB="0" distL="0" distR="0" wp14:anchorId="7151C610" wp14:editId="69283FA2">
            <wp:extent cx="5486400" cy="2357755"/>
            <wp:effectExtent l="0" t="0" r="0" b="444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224E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开机自检码</w:t>
      </w:r>
    </w:p>
    <w:p w14:paraId="1202EB25" w14:textId="77777777" w:rsidR="00085010" w:rsidRDefault="00085010"/>
    <w:p w14:paraId="1503B7FF" w14:textId="77777777" w:rsidR="00085010" w:rsidRDefault="00E62AA8" w:rsidP="0007713B">
      <w:pPr>
        <w:pStyle w:val="31"/>
      </w:pPr>
      <w:bookmarkStart w:id="87" w:name="_Toc514870038"/>
      <w:r>
        <w:rPr>
          <w:rFonts w:hint="eastAsia"/>
        </w:rPr>
        <w:t>故障截屏</w:t>
      </w:r>
      <w:bookmarkEnd w:id="87"/>
    </w:p>
    <w:p w14:paraId="4AB6650A" w14:textId="77777777" w:rsidR="00085010" w:rsidRDefault="0077546C" w:rsidP="0007713B">
      <w:pPr>
        <w:pStyle w:val="Figure"/>
      </w:pPr>
      <w:r>
        <w:rPr>
          <w:noProof/>
        </w:rPr>
        <w:drawing>
          <wp:inline distT="0" distB="0" distL="0" distR="0" wp14:anchorId="481E1260" wp14:editId="44B3D5A0">
            <wp:extent cx="5486400" cy="2380615"/>
            <wp:effectExtent l="0" t="0" r="0" b="63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FB56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故障截屏</w:t>
      </w:r>
    </w:p>
    <w:p w14:paraId="3B0CEFC1" w14:textId="77777777" w:rsidR="00085010" w:rsidRDefault="00085010" w:rsidP="0007713B"/>
    <w:p w14:paraId="7A568CF6" w14:textId="77777777" w:rsidR="00085010" w:rsidRDefault="00E62AA8">
      <w:pPr>
        <w:pStyle w:val="31"/>
      </w:pPr>
      <w:bookmarkStart w:id="88" w:name="_Toc514870039"/>
      <w:r>
        <w:rPr>
          <w:rFonts w:hint="eastAsia"/>
        </w:rPr>
        <w:lastRenderedPageBreak/>
        <w:t>黑匣子</w:t>
      </w:r>
      <w:bookmarkEnd w:id="88"/>
    </w:p>
    <w:p w14:paraId="656AAF01" w14:textId="77777777" w:rsidR="00085010" w:rsidRDefault="0077546C" w:rsidP="0007713B">
      <w:pPr>
        <w:pStyle w:val="Figure"/>
      </w:pPr>
      <w:r>
        <w:rPr>
          <w:noProof/>
        </w:rPr>
        <w:drawing>
          <wp:inline distT="0" distB="0" distL="0" distR="0" wp14:anchorId="4217326B" wp14:editId="0EF5FDCD">
            <wp:extent cx="5486400" cy="2360930"/>
            <wp:effectExtent l="0" t="0" r="0" b="127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9A18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黑匣子</w:t>
      </w:r>
    </w:p>
    <w:p w14:paraId="52CC77AA" w14:textId="77777777" w:rsidR="00085010" w:rsidRDefault="00085010"/>
    <w:p w14:paraId="091792A6" w14:textId="77777777" w:rsidR="00085010" w:rsidRDefault="00E62AA8" w:rsidP="0007713B">
      <w:pPr>
        <w:pStyle w:val="21"/>
      </w:pPr>
      <w:bookmarkStart w:id="89" w:name="_Toc514870040"/>
      <w:r>
        <w:rPr>
          <w:rFonts w:hint="eastAsia"/>
        </w:rPr>
        <w:t>系统维护</w:t>
      </w:r>
      <w:bookmarkEnd w:id="89"/>
    </w:p>
    <w:p w14:paraId="68618E45" w14:textId="77777777" w:rsidR="00F42D12" w:rsidRPr="00F42D12" w:rsidRDefault="00F42D12" w:rsidP="0007713B">
      <w:pPr>
        <w:pStyle w:val="31"/>
      </w:pPr>
      <w:bookmarkStart w:id="90" w:name="_Toc514870041"/>
      <w:r>
        <w:rPr>
          <w:rFonts w:hint="eastAsia"/>
        </w:rPr>
        <w:t>系统维护</w:t>
      </w:r>
      <w:bookmarkEnd w:id="90"/>
    </w:p>
    <w:p w14:paraId="019BCE1A" w14:textId="77777777" w:rsidR="00085010" w:rsidRDefault="0077546C" w:rsidP="0007713B">
      <w:pPr>
        <w:pStyle w:val="Figure"/>
      </w:pPr>
      <w:r>
        <w:rPr>
          <w:noProof/>
        </w:rPr>
        <w:drawing>
          <wp:inline distT="0" distB="0" distL="0" distR="0" wp14:anchorId="0E166D87" wp14:editId="0D749589">
            <wp:extent cx="5486400" cy="2356485"/>
            <wp:effectExtent l="0" t="0" r="0" b="571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7789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系统维护</w:t>
      </w:r>
    </w:p>
    <w:p w14:paraId="647CB688" w14:textId="77777777" w:rsidR="00085010" w:rsidRDefault="00085010"/>
    <w:p w14:paraId="1F737D10" w14:textId="77777777" w:rsidR="00085010" w:rsidRDefault="00E62AA8" w:rsidP="0007713B">
      <w:pPr>
        <w:pStyle w:val="TableDescription"/>
      </w:pPr>
      <w:bookmarkStart w:id="91" w:name="_Toc504823931"/>
      <w:bookmarkStart w:id="92" w:name="_Toc510031826"/>
      <w:r>
        <w:rPr>
          <w:rFonts w:hint="eastAsia"/>
        </w:rPr>
        <w:lastRenderedPageBreak/>
        <w:t>系统维护说明</w:t>
      </w:r>
      <w:bookmarkEnd w:id="91"/>
      <w:bookmarkEnd w:id="92"/>
    </w:p>
    <w:tbl>
      <w:tblPr>
        <w:tblStyle w:val="table"/>
        <w:tblW w:w="9067" w:type="dxa"/>
        <w:tblLayout w:type="fixed"/>
        <w:tblLook w:val="04A0" w:firstRow="1" w:lastRow="0" w:firstColumn="1" w:lastColumn="0" w:noHBand="0" w:noVBand="1"/>
      </w:tblPr>
      <w:tblGrid>
        <w:gridCol w:w="2972"/>
        <w:gridCol w:w="6095"/>
      </w:tblGrid>
      <w:tr w:rsidR="00B13FB6" w14:paraId="3C91F2C1" w14:textId="77777777" w:rsidTr="008C47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2C9199BE" w14:textId="77777777" w:rsidR="00B13FB6" w:rsidRDefault="00B13FB6" w:rsidP="0007713B">
            <w:pPr>
              <w:pStyle w:val="TableHeading"/>
            </w:pPr>
            <w:r>
              <w:rPr>
                <w:rFonts w:hint="eastAsia"/>
              </w:rPr>
              <w:t>选项</w:t>
            </w:r>
          </w:p>
        </w:tc>
        <w:tc>
          <w:tcPr>
            <w:tcW w:w="6095" w:type="dxa"/>
          </w:tcPr>
          <w:p w14:paraId="68C3DA13" w14:textId="77777777" w:rsidR="00B13FB6" w:rsidRDefault="00B13FB6" w:rsidP="0007713B">
            <w:pPr>
              <w:pStyle w:val="TableHeading"/>
            </w:pPr>
            <w:r>
              <w:rPr>
                <w:rFonts w:hint="eastAsia"/>
              </w:rPr>
              <w:t>说明</w:t>
            </w:r>
          </w:p>
        </w:tc>
      </w:tr>
      <w:tr w:rsidR="00B13FB6" w14:paraId="5913B93A" w14:textId="77777777" w:rsidTr="008C47FF">
        <w:tc>
          <w:tcPr>
            <w:tcW w:w="2972" w:type="dxa"/>
            <w:vAlign w:val="center"/>
          </w:tcPr>
          <w:p w14:paraId="461AA683" w14:textId="77777777" w:rsidR="00B13FB6" w:rsidRDefault="00B13FB6" w:rsidP="0007713B">
            <w:pPr>
              <w:pStyle w:val="TableText"/>
            </w:pPr>
            <w:r>
              <w:rPr>
                <w:rFonts w:hint="eastAsia"/>
              </w:rPr>
              <w:t>系统管理员</w:t>
            </w:r>
          </w:p>
        </w:tc>
        <w:tc>
          <w:tcPr>
            <w:tcW w:w="6095" w:type="dxa"/>
          </w:tcPr>
          <w:p w14:paraId="0772C59C" w14:textId="77777777" w:rsidR="00B13FB6" w:rsidRDefault="00B13FB6" w:rsidP="00B11A12">
            <w:pPr>
              <w:pStyle w:val="TableText"/>
            </w:pPr>
            <w:r>
              <w:rPr>
                <w:rFonts w:hint="eastAsia"/>
              </w:rPr>
              <w:t>管理员用户相关设置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46CB1BAF" w14:textId="77777777" w:rsidTr="008C47FF">
        <w:tc>
          <w:tcPr>
            <w:tcW w:w="2972" w:type="dxa"/>
            <w:vAlign w:val="center"/>
          </w:tcPr>
          <w:p w14:paraId="64B5D1D1" w14:textId="77777777" w:rsidR="00B13FB6" w:rsidRDefault="00B13FB6" w:rsidP="0007713B">
            <w:pPr>
              <w:pStyle w:val="TableText"/>
            </w:pPr>
            <w:r>
              <w:rPr>
                <w:rFonts w:hint="eastAsia"/>
              </w:rPr>
              <w:t>保存配置</w:t>
            </w:r>
          </w:p>
        </w:tc>
        <w:tc>
          <w:tcPr>
            <w:tcW w:w="6095" w:type="dxa"/>
          </w:tcPr>
          <w:p w14:paraId="2E3F2069" w14:textId="77777777" w:rsidR="00B13FB6" w:rsidRDefault="00B13FB6" w:rsidP="00B11A12">
            <w:pPr>
              <w:pStyle w:val="TableText"/>
            </w:pPr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>B</w:t>
            </w:r>
            <w:r>
              <w:t>MC</w:t>
            </w:r>
            <w:r>
              <w:rPr>
                <w:rFonts w:hint="eastAsia"/>
              </w:rPr>
              <w:t>配置设置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43643280" w14:textId="77777777" w:rsidTr="008C47FF">
        <w:tc>
          <w:tcPr>
            <w:tcW w:w="2972" w:type="dxa"/>
            <w:vAlign w:val="center"/>
          </w:tcPr>
          <w:p w14:paraId="78F1E39C" w14:textId="77777777" w:rsidR="00B13FB6" w:rsidRDefault="00B13FB6" w:rsidP="0007713B">
            <w:pPr>
              <w:pStyle w:val="TableText"/>
            </w:pPr>
            <w:r>
              <w:rPr>
                <w:rFonts w:hint="eastAsia"/>
              </w:rPr>
              <w:t>恢复出厂设置</w:t>
            </w:r>
          </w:p>
        </w:tc>
        <w:tc>
          <w:tcPr>
            <w:tcW w:w="6095" w:type="dxa"/>
          </w:tcPr>
          <w:p w14:paraId="72B5CC1C" w14:textId="77777777" w:rsidR="00B13FB6" w:rsidRDefault="00B13FB6" w:rsidP="00B11A12">
            <w:pPr>
              <w:pStyle w:val="TableText"/>
            </w:pPr>
            <w:r>
              <w:rPr>
                <w:rFonts w:hint="eastAsia"/>
              </w:rPr>
              <w:t>恢复</w:t>
            </w:r>
            <w:r>
              <w:rPr>
                <w:rFonts w:hint="eastAsia"/>
              </w:rPr>
              <w:t>B</w:t>
            </w:r>
            <w:r>
              <w:t>MC</w:t>
            </w:r>
            <w:r>
              <w:rPr>
                <w:rFonts w:hint="eastAsia"/>
              </w:rPr>
              <w:t>出厂设置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40DFA216" w14:textId="77777777" w:rsidTr="008C47FF">
        <w:tc>
          <w:tcPr>
            <w:tcW w:w="2972" w:type="dxa"/>
            <w:vAlign w:val="center"/>
          </w:tcPr>
          <w:p w14:paraId="75F23ABA" w14:textId="77777777" w:rsidR="00B13FB6" w:rsidRDefault="00B13FB6" w:rsidP="0007713B">
            <w:pPr>
              <w:pStyle w:val="TableText"/>
            </w:pPr>
            <w:r>
              <w:rPr>
                <w:rFonts w:hint="eastAsia"/>
              </w:rPr>
              <w:t>备份配置</w:t>
            </w:r>
          </w:p>
        </w:tc>
        <w:tc>
          <w:tcPr>
            <w:tcW w:w="6095" w:type="dxa"/>
          </w:tcPr>
          <w:p w14:paraId="68C3F6CA" w14:textId="77777777" w:rsidR="00B13FB6" w:rsidRDefault="00B13FB6" w:rsidP="00B11A12">
            <w:pPr>
              <w:pStyle w:val="TableText"/>
            </w:pPr>
            <w:r>
              <w:rPr>
                <w:rFonts w:hint="eastAsia"/>
              </w:rPr>
              <w:t>备份</w:t>
            </w:r>
            <w:r>
              <w:rPr>
                <w:rFonts w:hint="eastAsia"/>
              </w:rPr>
              <w:t>B</w:t>
            </w:r>
            <w:r>
              <w:t>MC</w:t>
            </w:r>
            <w:r>
              <w:rPr>
                <w:rFonts w:hint="eastAsia"/>
              </w:rPr>
              <w:t>配置设置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6D045979" w14:textId="77777777" w:rsidTr="008C47FF">
        <w:tc>
          <w:tcPr>
            <w:tcW w:w="2972" w:type="dxa"/>
            <w:vAlign w:val="center"/>
          </w:tcPr>
          <w:p w14:paraId="5E5A05C0" w14:textId="77777777" w:rsidR="00B13FB6" w:rsidRDefault="00B13FB6" w:rsidP="0007713B">
            <w:pPr>
              <w:pStyle w:val="TableText"/>
            </w:pPr>
            <w:r>
              <w:rPr>
                <w:rFonts w:hint="eastAsia"/>
              </w:rPr>
              <w:t>恢复配置</w:t>
            </w:r>
          </w:p>
        </w:tc>
        <w:tc>
          <w:tcPr>
            <w:tcW w:w="6095" w:type="dxa"/>
          </w:tcPr>
          <w:p w14:paraId="3E9B75D6" w14:textId="77777777" w:rsidR="00B13FB6" w:rsidRDefault="00B13FB6" w:rsidP="00B11A12">
            <w:pPr>
              <w:pStyle w:val="TableText"/>
            </w:pPr>
            <w:r>
              <w:rPr>
                <w:rFonts w:hint="eastAsia"/>
              </w:rPr>
              <w:t>恢复</w:t>
            </w:r>
            <w:r>
              <w:rPr>
                <w:rFonts w:hint="eastAsia"/>
              </w:rPr>
              <w:t>B</w:t>
            </w:r>
            <w:r>
              <w:t>MC</w:t>
            </w:r>
            <w:r>
              <w:rPr>
                <w:rFonts w:hint="eastAsia"/>
              </w:rPr>
              <w:t>配置设置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1DE5BEAE" w14:textId="77777777" w:rsidTr="008C47FF">
        <w:tc>
          <w:tcPr>
            <w:tcW w:w="2972" w:type="dxa"/>
            <w:vAlign w:val="center"/>
          </w:tcPr>
          <w:p w14:paraId="5AE962C7" w14:textId="77777777" w:rsidR="00B13FB6" w:rsidRDefault="00B13FB6" w:rsidP="0007713B">
            <w:pPr>
              <w:pStyle w:val="TableText"/>
            </w:pPr>
            <w:r>
              <w:rPr>
                <w:rFonts w:hint="eastAsia"/>
              </w:rPr>
              <w:t>固件镜像位置</w:t>
            </w:r>
          </w:p>
        </w:tc>
        <w:tc>
          <w:tcPr>
            <w:tcW w:w="6095" w:type="dxa"/>
          </w:tcPr>
          <w:p w14:paraId="467F54D1" w14:textId="77777777" w:rsidR="00B13FB6" w:rsidRDefault="00B13FB6" w:rsidP="00B11A12">
            <w:pPr>
              <w:pStyle w:val="TableText"/>
            </w:pPr>
            <w:r>
              <w:rPr>
                <w:rFonts w:hint="eastAsia"/>
              </w:rPr>
              <w:t>固件镜像位置设置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7BD922C7" w14:textId="77777777" w:rsidTr="008C47FF">
        <w:tc>
          <w:tcPr>
            <w:tcW w:w="2972" w:type="dxa"/>
            <w:vAlign w:val="center"/>
          </w:tcPr>
          <w:p w14:paraId="11D0CA24" w14:textId="77777777" w:rsidR="00B13FB6" w:rsidRDefault="00B13FB6" w:rsidP="0007713B">
            <w:pPr>
              <w:pStyle w:val="TableText"/>
            </w:pPr>
            <w:r>
              <w:t>BMC</w:t>
            </w:r>
            <w:r>
              <w:rPr>
                <w:rFonts w:hint="eastAsia"/>
              </w:rPr>
              <w:t>固件更新</w:t>
            </w:r>
          </w:p>
        </w:tc>
        <w:tc>
          <w:tcPr>
            <w:tcW w:w="6095" w:type="dxa"/>
          </w:tcPr>
          <w:p w14:paraId="11E79202" w14:textId="77777777" w:rsidR="00B13FB6" w:rsidRDefault="00B13FB6" w:rsidP="00B11A12">
            <w:pPr>
              <w:pStyle w:val="TableText"/>
            </w:pPr>
            <w:r>
              <w:t>BMC</w:t>
            </w:r>
            <w:r>
              <w:rPr>
                <w:rFonts w:hint="eastAsia"/>
              </w:rPr>
              <w:t>固件更新入口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640B90DD" w14:textId="77777777" w:rsidTr="008C47FF">
        <w:tc>
          <w:tcPr>
            <w:tcW w:w="2972" w:type="dxa"/>
            <w:vAlign w:val="center"/>
          </w:tcPr>
          <w:p w14:paraId="54181425" w14:textId="77777777" w:rsidR="00B13FB6" w:rsidRDefault="00B13FB6" w:rsidP="0007713B">
            <w:pPr>
              <w:pStyle w:val="TableText"/>
            </w:pPr>
            <w:r>
              <w:t>BIOS</w:t>
            </w:r>
            <w:r>
              <w:rPr>
                <w:rFonts w:hint="eastAsia"/>
              </w:rPr>
              <w:t>固件更新</w:t>
            </w:r>
          </w:p>
        </w:tc>
        <w:tc>
          <w:tcPr>
            <w:tcW w:w="6095" w:type="dxa"/>
          </w:tcPr>
          <w:p w14:paraId="3AC99FFD" w14:textId="77777777" w:rsidR="00B13FB6" w:rsidRDefault="00B13FB6" w:rsidP="00B11A12">
            <w:pPr>
              <w:pStyle w:val="TableText"/>
            </w:pPr>
            <w:r>
              <w:t>BIOS</w:t>
            </w:r>
            <w:r>
              <w:rPr>
                <w:rFonts w:hint="eastAsia"/>
              </w:rPr>
              <w:t>固件更新入口</w:t>
            </w:r>
            <w:r w:rsidR="00B11A12">
              <w:rPr>
                <w:rFonts w:hint="eastAsia"/>
              </w:rPr>
              <w:t>。</w:t>
            </w:r>
          </w:p>
        </w:tc>
      </w:tr>
      <w:tr w:rsidR="00B13FB6" w14:paraId="192B28BA" w14:textId="77777777" w:rsidTr="008C47FF">
        <w:tc>
          <w:tcPr>
            <w:tcW w:w="2972" w:type="dxa"/>
            <w:vAlign w:val="center"/>
          </w:tcPr>
          <w:p w14:paraId="2AC153F7" w14:textId="77777777" w:rsidR="00B13FB6" w:rsidRDefault="00B13FB6" w:rsidP="0007713B">
            <w:pPr>
              <w:pStyle w:val="TableText"/>
            </w:pPr>
            <w:r>
              <w:t>CPLD</w:t>
            </w:r>
            <w:r>
              <w:rPr>
                <w:rFonts w:hint="eastAsia"/>
              </w:rPr>
              <w:t>固件更新</w:t>
            </w:r>
          </w:p>
        </w:tc>
        <w:tc>
          <w:tcPr>
            <w:tcW w:w="6095" w:type="dxa"/>
          </w:tcPr>
          <w:p w14:paraId="55BEF0DD" w14:textId="77777777" w:rsidR="00B13FB6" w:rsidRDefault="00B13FB6" w:rsidP="00B11A12">
            <w:pPr>
              <w:pStyle w:val="TableText"/>
            </w:pPr>
            <w:r>
              <w:t>CPLD</w:t>
            </w:r>
            <w:r>
              <w:rPr>
                <w:rFonts w:hint="eastAsia"/>
              </w:rPr>
              <w:t>固件更新入口</w:t>
            </w:r>
            <w:r w:rsidR="00B11A12">
              <w:rPr>
                <w:rFonts w:hint="eastAsia"/>
              </w:rPr>
              <w:t>。</w:t>
            </w:r>
          </w:p>
        </w:tc>
      </w:tr>
    </w:tbl>
    <w:p w14:paraId="27C62444" w14:textId="77777777" w:rsidR="00085010" w:rsidRDefault="00085010"/>
    <w:p w14:paraId="7769FD1F" w14:textId="77777777" w:rsidR="00085010" w:rsidRDefault="00E62AA8">
      <w:pPr>
        <w:pStyle w:val="31"/>
      </w:pPr>
      <w:bookmarkStart w:id="93" w:name="_Toc514870042"/>
      <w:r>
        <w:rPr>
          <w:rFonts w:hint="eastAsia"/>
        </w:rPr>
        <w:t>系统管理员</w:t>
      </w:r>
      <w:bookmarkEnd w:id="93"/>
    </w:p>
    <w:p w14:paraId="382085D9" w14:textId="77777777" w:rsidR="00085010" w:rsidRDefault="0077546C" w:rsidP="0007713B">
      <w:pPr>
        <w:pStyle w:val="Figure"/>
      </w:pPr>
      <w:r>
        <w:rPr>
          <w:noProof/>
        </w:rPr>
        <w:drawing>
          <wp:inline distT="0" distB="0" distL="0" distR="0" wp14:anchorId="4C9952CE" wp14:editId="310A7EDB">
            <wp:extent cx="5486400" cy="2354580"/>
            <wp:effectExtent l="0" t="0" r="0" b="762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ABC6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系统管理员</w:t>
      </w:r>
    </w:p>
    <w:p w14:paraId="04B9B1E3" w14:textId="77777777" w:rsidR="00085010" w:rsidRDefault="00085010" w:rsidP="0007713B"/>
    <w:p w14:paraId="62E9F49B" w14:textId="77777777" w:rsidR="00085010" w:rsidRDefault="00E62AA8">
      <w:pPr>
        <w:pStyle w:val="31"/>
      </w:pPr>
      <w:bookmarkStart w:id="94" w:name="_Toc514870043"/>
      <w:r>
        <w:rPr>
          <w:rFonts w:hint="eastAsia"/>
        </w:rPr>
        <w:lastRenderedPageBreak/>
        <w:t>保存配置</w:t>
      </w:r>
      <w:bookmarkEnd w:id="94"/>
    </w:p>
    <w:p w14:paraId="4459BF6A" w14:textId="77777777" w:rsidR="00085010" w:rsidRDefault="0077546C" w:rsidP="0007713B">
      <w:pPr>
        <w:pStyle w:val="Figure"/>
      </w:pPr>
      <w:r>
        <w:rPr>
          <w:noProof/>
        </w:rPr>
        <w:drawing>
          <wp:inline distT="0" distB="0" distL="0" distR="0" wp14:anchorId="7AB15F1D" wp14:editId="019AC749">
            <wp:extent cx="5486400" cy="238379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2EEF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保存配置</w:t>
      </w:r>
    </w:p>
    <w:p w14:paraId="2842501B" w14:textId="77777777" w:rsidR="00085010" w:rsidRDefault="00E62AA8" w:rsidP="0007713B">
      <w:pPr>
        <w:pStyle w:val="31"/>
      </w:pPr>
      <w:bookmarkStart w:id="95" w:name="_Toc514870044"/>
      <w:r>
        <w:rPr>
          <w:rFonts w:hint="eastAsia"/>
        </w:rPr>
        <w:t>恢复出厂设置</w:t>
      </w:r>
      <w:bookmarkEnd w:id="95"/>
    </w:p>
    <w:p w14:paraId="1307E804" w14:textId="77777777" w:rsidR="00085010" w:rsidRDefault="0077546C" w:rsidP="0007713B">
      <w:pPr>
        <w:pStyle w:val="Figure"/>
      </w:pPr>
      <w:r>
        <w:rPr>
          <w:noProof/>
        </w:rPr>
        <w:drawing>
          <wp:inline distT="0" distB="0" distL="0" distR="0" wp14:anchorId="29DBF6CA" wp14:editId="769770DB">
            <wp:extent cx="5486400" cy="2358390"/>
            <wp:effectExtent l="0" t="0" r="0" b="381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8A84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恢复出厂设置</w:t>
      </w:r>
    </w:p>
    <w:p w14:paraId="463AB21C" w14:textId="77777777" w:rsidR="00085010" w:rsidRDefault="00E62AA8" w:rsidP="0007713B">
      <w:pPr>
        <w:pStyle w:val="31"/>
      </w:pPr>
      <w:bookmarkStart w:id="96" w:name="_Toc514870045"/>
      <w:r>
        <w:rPr>
          <w:rFonts w:hint="eastAsia"/>
        </w:rPr>
        <w:lastRenderedPageBreak/>
        <w:t>备份配置</w:t>
      </w:r>
      <w:bookmarkEnd w:id="96"/>
    </w:p>
    <w:p w14:paraId="54CFB2F0" w14:textId="77777777" w:rsidR="00085010" w:rsidRDefault="0077546C" w:rsidP="0007713B">
      <w:pPr>
        <w:pStyle w:val="Figure"/>
      </w:pPr>
      <w:r>
        <w:rPr>
          <w:noProof/>
        </w:rPr>
        <w:drawing>
          <wp:inline distT="0" distB="0" distL="0" distR="0" wp14:anchorId="2AD18639" wp14:editId="4316EFEE">
            <wp:extent cx="5486400" cy="2359025"/>
            <wp:effectExtent l="0" t="0" r="0" b="317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8810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备份配置</w:t>
      </w:r>
    </w:p>
    <w:p w14:paraId="7840B6B6" w14:textId="77777777" w:rsidR="00085010" w:rsidRDefault="00085010" w:rsidP="0007713B"/>
    <w:p w14:paraId="65AE4958" w14:textId="77777777" w:rsidR="00085010" w:rsidRDefault="00E62AA8">
      <w:pPr>
        <w:pStyle w:val="31"/>
      </w:pPr>
      <w:bookmarkStart w:id="97" w:name="_Toc514870046"/>
      <w:r>
        <w:rPr>
          <w:rFonts w:hint="eastAsia"/>
        </w:rPr>
        <w:t>恢复配置</w:t>
      </w:r>
      <w:bookmarkEnd w:id="97"/>
    </w:p>
    <w:p w14:paraId="6A409E17" w14:textId="77777777" w:rsidR="00085010" w:rsidRDefault="0077546C" w:rsidP="0007713B">
      <w:pPr>
        <w:pStyle w:val="Figure"/>
      </w:pPr>
      <w:r>
        <w:rPr>
          <w:noProof/>
        </w:rPr>
        <w:drawing>
          <wp:inline distT="0" distB="0" distL="0" distR="0" wp14:anchorId="61FF5247" wp14:editId="1B045F50">
            <wp:extent cx="5486400" cy="2375535"/>
            <wp:effectExtent l="0" t="0" r="0" b="5715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D27D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恢复配置</w:t>
      </w:r>
    </w:p>
    <w:p w14:paraId="6380E218" w14:textId="77777777" w:rsidR="00085010" w:rsidRDefault="00085010" w:rsidP="0007713B"/>
    <w:p w14:paraId="626EA701" w14:textId="77777777" w:rsidR="00085010" w:rsidRDefault="00E62AA8">
      <w:pPr>
        <w:pStyle w:val="31"/>
      </w:pPr>
      <w:bookmarkStart w:id="98" w:name="_Toc514870047"/>
      <w:r>
        <w:rPr>
          <w:rFonts w:hint="eastAsia"/>
        </w:rPr>
        <w:lastRenderedPageBreak/>
        <w:t>配置固件镜像位置</w:t>
      </w:r>
      <w:bookmarkEnd w:id="98"/>
    </w:p>
    <w:p w14:paraId="4A09CDF8" w14:textId="77777777" w:rsidR="00085010" w:rsidRDefault="0077546C" w:rsidP="0007713B">
      <w:pPr>
        <w:pStyle w:val="Figure"/>
      </w:pPr>
      <w:r>
        <w:rPr>
          <w:noProof/>
        </w:rPr>
        <w:drawing>
          <wp:inline distT="0" distB="0" distL="0" distR="0" wp14:anchorId="11C93AA9" wp14:editId="6FDC1A84">
            <wp:extent cx="5486400" cy="2360295"/>
            <wp:effectExtent l="0" t="0" r="0" b="1905"/>
            <wp:docPr id="640" name="图片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7F8D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更新固件镜像位置</w:t>
      </w:r>
    </w:p>
    <w:p w14:paraId="3A3D49F8" w14:textId="77777777" w:rsidR="00085010" w:rsidRDefault="00085010" w:rsidP="0007713B"/>
    <w:p w14:paraId="5C4B91C6" w14:textId="77777777" w:rsidR="00085010" w:rsidRDefault="00E62AA8">
      <w:pPr>
        <w:pStyle w:val="31"/>
      </w:pPr>
      <w:bookmarkStart w:id="99" w:name="_Toc514870048"/>
      <w:r>
        <w:rPr>
          <w:rFonts w:hint="eastAsia"/>
        </w:rPr>
        <w:t>更新</w:t>
      </w:r>
      <w:r>
        <w:rPr>
          <w:rFonts w:hint="eastAsia"/>
        </w:rPr>
        <w:t>BMC</w:t>
      </w:r>
      <w:r>
        <w:rPr>
          <w:rFonts w:hint="eastAsia"/>
        </w:rPr>
        <w:t>固件</w:t>
      </w:r>
      <w:bookmarkEnd w:id="99"/>
    </w:p>
    <w:p w14:paraId="5A243B3C" w14:textId="77777777" w:rsidR="00085010" w:rsidRDefault="0077546C" w:rsidP="0007713B">
      <w:pPr>
        <w:pStyle w:val="Figure"/>
      </w:pPr>
      <w:r>
        <w:rPr>
          <w:noProof/>
        </w:rPr>
        <w:drawing>
          <wp:inline distT="0" distB="0" distL="0" distR="0" wp14:anchorId="69F231D6" wp14:editId="0B6ED090">
            <wp:extent cx="5486400" cy="2362835"/>
            <wp:effectExtent l="0" t="0" r="0" b="0"/>
            <wp:docPr id="641" name="图片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52A0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更新</w:t>
      </w:r>
      <w:r>
        <w:rPr>
          <w:rFonts w:hint="eastAsia"/>
        </w:rPr>
        <w:t>BMC</w:t>
      </w:r>
      <w:r>
        <w:rPr>
          <w:rFonts w:hint="eastAsia"/>
        </w:rPr>
        <w:t>固件</w:t>
      </w:r>
    </w:p>
    <w:p w14:paraId="3CCB9832" w14:textId="77777777" w:rsidR="00085010" w:rsidRDefault="00E62AA8">
      <w:pPr>
        <w:pStyle w:val="31"/>
      </w:pPr>
      <w:bookmarkStart w:id="100" w:name="_Toc514870049"/>
      <w:r>
        <w:rPr>
          <w:rFonts w:hint="eastAsia"/>
        </w:rPr>
        <w:lastRenderedPageBreak/>
        <w:t>更新</w:t>
      </w:r>
      <w:r>
        <w:rPr>
          <w:rFonts w:hint="eastAsia"/>
        </w:rPr>
        <w:t>BIOS</w:t>
      </w:r>
      <w:r>
        <w:rPr>
          <w:rFonts w:hint="eastAsia"/>
        </w:rPr>
        <w:t>固件</w:t>
      </w:r>
      <w:bookmarkEnd w:id="100"/>
    </w:p>
    <w:p w14:paraId="699A885C" w14:textId="77777777" w:rsidR="00085010" w:rsidRDefault="0077546C" w:rsidP="0007713B">
      <w:pPr>
        <w:pStyle w:val="Figure"/>
      </w:pPr>
      <w:r>
        <w:rPr>
          <w:noProof/>
        </w:rPr>
        <w:drawing>
          <wp:inline distT="0" distB="0" distL="0" distR="0" wp14:anchorId="3543D46B" wp14:editId="0638D7E1">
            <wp:extent cx="5486400" cy="2349500"/>
            <wp:effectExtent l="0" t="0" r="0" b="0"/>
            <wp:docPr id="642" name="图片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1539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更新</w:t>
      </w:r>
      <w:r>
        <w:rPr>
          <w:rFonts w:hint="eastAsia"/>
        </w:rPr>
        <w:t>BIOS</w:t>
      </w:r>
      <w:r>
        <w:rPr>
          <w:rFonts w:hint="eastAsia"/>
        </w:rPr>
        <w:t>固件</w:t>
      </w:r>
    </w:p>
    <w:p w14:paraId="623129CF" w14:textId="77777777" w:rsidR="00085010" w:rsidRDefault="00085010" w:rsidP="0007713B"/>
    <w:p w14:paraId="131DDEF1" w14:textId="77777777" w:rsidR="00085010" w:rsidRDefault="00E62AA8">
      <w:pPr>
        <w:pStyle w:val="31"/>
      </w:pPr>
      <w:bookmarkStart w:id="101" w:name="_Toc514870050"/>
      <w:r>
        <w:rPr>
          <w:rFonts w:hint="eastAsia"/>
        </w:rPr>
        <w:t>更新</w:t>
      </w:r>
      <w:r>
        <w:rPr>
          <w:rFonts w:hint="eastAsia"/>
        </w:rPr>
        <w:t>CPLD</w:t>
      </w:r>
      <w:r>
        <w:rPr>
          <w:rFonts w:hint="eastAsia"/>
        </w:rPr>
        <w:t>固件</w:t>
      </w:r>
      <w:bookmarkEnd w:id="101"/>
    </w:p>
    <w:p w14:paraId="7BFE76E0" w14:textId="77777777" w:rsidR="00085010" w:rsidRDefault="0077546C" w:rsidP="0007713B">
      <w:pPr>
        <w:pStyle w:val="Figure"/>
      </w:pPr>
      <w:r>
        <w:rPr>
          <w:noProof/>
        </w:rPr>
        <w:drawing>
          <wp:inline distT="0" distB="0" distL="0" distR="0" wp14:anchorId="4DBE7F65" wp14:editId="202A296C">
            <wp:extent cx="5486400" cy="2367280"/>
            <wp:effectExtent l="0" t="0" r="0" b="0"/>
            <wp:docPr id="643" name="图片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5979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更新</w:t>
      </w:r>
      <w:r>
        <w:rPr>
          <w:rFonts w:hint="eastAsia"/>
        </w:rPr>
        <w:t>CPLD</w:t>
      </w:r>
      <w:r>
        <w:rPr>
          <w:rFonts w:hint="eastAsia"/>
        </w:rPr>
        <w:t>固件</w:t>
      </w:r>
    </w:p>
    <w:p w14:paraId="232C5897" w14:textId="77777777" w:rsidR="00085010" w:rsidRDefault="00E62AA8" w:rsidP="0007713B">
      <w:pPr>
        <w:pStyle w:val="21"/>
      </w:pPr>
      <w:bookmarkStart w:id="102" w:name="_Toc514870051"/>
      <w:r>
        <w:rPr>
          <w:rFonts w:hint="eastAsia"/>
        </w:rPr>
        <w:lastRenderedPageBreak/>
        <w:t>注销</w:t>
      </w:r>
      <w:bookmarkEnd w:id="102"/>
    </w:p>
    <w:p w14:paraId="774F6667" w14:textId="77777777" w:rsidR="00085010" w:rsidRDefault="0077546C" w:rsidP="0007713B">
      <w:pPr>
        <w:pStyle w:val="Figure"/>
      </w:pPr>
      <w:r>
        <w:rPr>
          <w:noProof/>
        </w:rPr>
        <w:drawing>
          <wp:inline distT="0" distB="0" distL="0" distR="0" wp14:anchorId="0C83E503" wp14:editId="3AF55039">
            <wp:extent cx="5486400" cy="2543810"/>
            <wp:effectExtent l="0" t="0" r="0" b="8890"/>
            <wp:docPr id="644" name="图片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7D8C" w14:textId="77777777" w:rsidR="0007713B" w:rsidRPr="0007713B" w:rsidRDefault="0007713B" w:rsidP="0007713B">
      <w:pPr>
        <w:pStyle w:val="FigureDescription"/>
      </w:pPr>
      <w:r>
        <w:rPr>
          <w:rFonts w:hint="eastAsia"/>
        </w:rPr>
        <w:t>注销界面</w:t>
      </w:r>
    </w:p>
    <w:p w14:paraId="12952EB7" w14:textId="77777777" w:rsidR="00085010" w:rsidRDefault="00085010">
      <w:pPr>
        <w:rPr>
          <w:lang w:val="zh-CN"/>
        </w:rPr>
      </w:pPr>
    </w:p>
    <w:p w14:paraId="002DE792" w14:textId="77777777" w:rsidR="00085010" w:rsidRDefault="00085010">
      <w:pPr>
        <w:rPr>
          <w:lang w:val="zh-CN"/>
        </w:rPr>
        <w:sectPr w:rsidR="00085010">
          <w:pgSz w:w="11907" w:h="16840"/>
          <w:pgMar w:top="1701" w:right="1134" w:bottom="1701" w:left="1134" w:header="567" w:footer="567" w:gutter="0"/>
          <w:cols w:space="425"/>
          <w:docGrid w:linePitch="312"/>
        </w:sectPr>
      </w:pPr>
    </w:p>
    <w:p w14:paraId="7C196B48" w14:textId="77777777" w:rsidR="00085010" w:rsidRDefault="00E62AA8">
      <w:pPr>
        <w:pStyle w:val="1"/>
        <w:rPr>
          <w:lang w:val="zh-CN"/>
        </w:rPr>
      </w:pPr>
      <w:bookmarkStart w:id="103" w:name="_Toc514870052"/>
      <w:r>
        <w:rPr>
          <w:rFonts w:hint="eastAsia"/>
          <w:lang w:val="zh-CN"/>
        </w:rPr>
        <w:lastRenderedPageBreak/>
        <w:t>配置</w:t>
      </w:r>
      <w:r>
        <w:rPr>
          <w:rFonts w:hint="eastAsia"/>
          <w:lang w:val="zh-CN"/>
        </w:rPr>
        <w:t>RAID</w:t>
      </w:r>
      <w:bookmarkEnd w:id="103"/>
    </w:p>
    <w:p w14:paraId="76359F8B" w14:textId="77777777" w:rsidR="00085010" w:rsidRDefault="00E62AA8">
      <w:pPr>
        <w:pStyle w:val="21"/>
        <w:rPr>
          <w:lang w:val="zh-CN" w:eastAsia="zh-CN"/>
        </w:rPr>
      </w:pPr>
      <w:bookmarkStart w:id="104" w:name="_Toc514870053"/>
      <w:r>
        <w:rPr>
          <w:rFonts w:hint="eastAsia"/>
          <w:lang w:val="zh-CN" w:eastAsia="zh-CN"/>
        </w:rPr>
        <w:t>通过</w:t>
      </w:r>
      <w:r>
        <w:rPr>
          <w:rFonts w:hint="eastAsia"/>
          <w:lang w:val="zh-CN" w:eastAsia="zh-CN"/>
        </w:rPr>
        <w:t>SAS HBA</w:t>
      </w:r>
      <w:r>
        <w:rPr>
          <w:rFonts w:hint="eastAsia"/>
          <w:lang w:val="zh-CN" w:eastAsia="zh-CN"/>
        </w:rPr>
        <w:t>卡配置</w:t>
      </w:r>
      <w:r>
        <w:rPr>
          <w:rFonts w:hint="eastAsia"/>
          <w:lang w:val="zh-CN" w:eastAsia="zh-CN"/>
        </w:rPr>
        <w:t>RAID</w:t>
      </w:r>
      <w:bookmarkEnd w:id="104"/>
    </w:p>
    <w:p w14:paraId="02367F6D" w14:textId="4BFA06C7" w:rsidR="00085010" w:rsidRDefault="00175240" w:rsidP="0007713B">
      <w:pPr>
        <w:rPr>
          <w:lang w:val="zh-CN"/>
        </w:rPr>
      </w:pPr>
      <w:r w:rsidRPr="00175240">
        <w:t>以</w:t>
      </w:r>
      <w:r>
        <w:t>SAS3008</w:t>
      </w:r>
      <w:r w:rsidR="00254FAF">
        <w:rPr>
          <w:rFonts w:hint="eastAsia"/>
        </w:rPr>
        <w:t>型号的</w:t>
      </w:r>
      <w:r w:rsidR="00254FAF">
        <w:rPr>
          <w:rFonts w:hint="eastAsia"/>
        </w:rPr>
        <w:t>HBA</w:t>
      </w:r>
      <w:r w:rsidR="00254FAF">
        <w:rPr>
          <w:rFonts w:hint="eastAsia"/>
        </w:rPr>
        <w:t>卡</w:t>
      </w:r>
      <w:r w:rsidRPr="00175240">
        <w:t>操作为例。</w:t>
      </w:r>
    </w:p>
    <w:p w14:paraId="7FC329AC" w14:textId="77777777" w:rsidR="00085010" w:rsidRDefault="00E62AA8">
      <w:pPr>
        <w:pStyle w:val="31"/>
        <w:rPr>
          <w:lang w:val="zh-CN"/>
        </w:rPr>
      </w:pPr>
      <w:bookmarkStart w:id="105" w:name="_Toc514870054"/>
      <w:r>
        <w:rPr>
          <w:rFonts w:hint="eastAsia"/>
          <w:lang w:val="zh-CN"/>
        </w:rPr>
        <w:t>支持配置的</w:t>
      </w:r>
      <w:r>
        <w:rPr>
          <w:rFonts w:hint="eastAsia"/>
          <w:lang w:val="zh-CN"/>
        </w:rPr>
        <w:t>RAID</w:t>
      </w:r>
      <w:r>
        <w:rPr>
          <w:rFonts w:hint="eastAsia"/>
          <w:lang w:val="zh-CN"/>
        </w:rPr>
        <w:t>级别</w:t>
      </w:r>
      <w:bookmarkEnd w:id="105"/>
    </w:p>
    <w:p w14:paraId="7D22AAB6" w14:textId="77777777" w:rsidR="00085010" w:rsidRDefault="00257737" w:rsidP="0007713B">
      <w:pPr>
        <w:rPr>
          <w:lang w:val="zh-CN"/>
        </w:rPr>
      </w:pPr>
      <w:r w:rsidRPr="00257737">
        <w:rPr>
          <w:lang w:val="zh-CN"/>
        </w:rPr>
        <w:t>RAID 0/1/</w:t>
      </w:r>
      <w:r w:rsidR="00006638">
        <w:rPr>
          <w:rFonts w:hint="eastAsia"/>
          <w:lang w:val="zh-CN"/>
        </w:rPr>
        <w:t>10/1E</w:t>
      </w:r>
    </w:p>
    <w:p w14:paraId="35FC095F" w14:textId="77777777" w:rsidR="00085010" w:rsidRDefault="00E62AA8" w:rsidP="00511B76">
      <w:pPr>
        <w:pStyle w:val="31"/>
        <w:rPr>
          <w:lang w:val="zh-CN"/>
        </w:rPr>
      </w:pPr>
      <w:bookmarkStart w:id="106" w:name="_Toc514870055"/>
      <w:r>
        <w:rPr>
          <w:rFonts w:hint="eastAsia"/>
          <w:lang w:val="zh-CN"/>
        </w:rPr>
        <w:t>配置</w:t>
      </w:r>
      <w:r>
        <w:rPr>
          <w:rFonts w:hint="eastAsia"/>
          <w:lang w:val="zh-CN"/>
        </w:rPr>
        <w:t>RAID</w:t>
      </w:r>
      <w:bookmarkEnd w:id="106"/>
    </w:p>
    <w:p w14:paraId="210041BA" w14:textId="77777777" w:rsidR="00085010" w:rsidRDefault="00257737" w:rsidP="00511B76">
      <w:pPr>
        <w:pStyle w:val="Step"/>
        <w:rPr>
          <w:lang w:val="zh-CN"/>
        </w:rPr>
      </w:pPr>
      <w:r w:rsidRPr="00257737">
        <w:rPr>
          <w:lang w:val="zh-CN"/>
        </w:rPr>
        <w:t>在机器启动</w:t>
      </w:r>
      <w:r w:rsidRPr="00257737">
        <w:rPr>
          <w:lang w:val="zh-CN"/>
        </w:rPr>
        <w:t xml:space="preserve"> POST </w:t>
      </w:r>
      <w:r w:rsidRPr="00257737">
        <w:rPr>
          <w:lang w:val="zh-CN"/>
        </w:rPr>
        <w:t>过程中在屏幕输出如下内容提示时，</w:t>
      </w:r>
      <w:r w:rsidRPr="00257737">
        <w:rPr>
          <w:lang w:val="zh-CN"/>
        </w:rPr>
        <w:t xml:space="preserve"> </w:t>
      </w:r>
      <w:r w:rsidRPr="00257737">
        <w:rPr>
          <w:lang w:val="zh-CN"/>
        </w:rPr>
        <w:t>按照提示键入</w:t>
      </w:r>
      <w:r w:rsidRPr="00257737">
        <w:rPr>
          <w:lang w:val="zh-CN"/>
        </w:rPr>
        <w:t xml:space="preserve"> Ctrl-C </w:t>
      </w:r>
      <w:r w:rsidRPr="00257737">
        <w:rPr>
          <w:lang w:val="zh-CN"/>
        </w:rPr>
        <w:t>进入</w:t>
      </w:r>
      <w:r w:rsidRPr="00257737">
        <w:rPr>
          <w:lang w:val="zh-CN"/>
        </w:rPr>
        <w:t xml:space="preserve"> SAS </w:t>
      </w:r>
      <w:r w:rsidRPr="00257737">
        <w:rPr>
          <w:lang w:val="zh-CN"/>
        </w:rPr>
        <w:t>卡配置界面</w:t>
      </w:r>
      <w:r w:rsidR="005E2560">
        <w:rPr>
          <w:rFonts w:hint="eastAsia"/>
          <w:lang w:val="zh-CN"/>
        </w:rPr>
        <w:t>。</w:t>
      </w:r>
    </w:p>
    <w:p w14:paraId="21E64999" w14:textId="77777777" w:rsidR="00257737" w:rsidRDefault="00257737" w:rsidP="00511B76">
      <w:pPr>
        <w:pStyle w:val="Figure"/>
        <w:rPr>
          <w:lang w:val="zh-CN"/>
        </w:rPr>
      </w:pPr>
      <w:r>
        <w:rPr>
          <w:noProof/>
        </w:rPr>
        <w:drawing>
          <wp:inline distT="0" distB="0" distL="0" distR="0" wp14:anchorId="70137405" wp14:editId="3556D170">
            <wp:extent cx="5486400" cy="1059180"/>
            <wp:effectExtent l="0" t="0" r="0" b="7620"/>
            <wp:docPr id="647" name="图片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41EF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POST</w:t>
      </w:r>
      <w:r>
        <w:rPr>
          <w:rFonts w:hint="eastAsia"/>
          <w:lang w:val="zh-CN"/>
        </w:rPr>
        <w:t>阶段进入</w:t>
      </w:r>
      <w:r>
        <w:rPr>
          <w:rFonts w:hint="eastAsia"/>
          <w:lang w:val="zh-CN"/>
        </w:rPr>
        <w:t>3008</w:t>
      </w:r>
      <w:r>
        <w:rPr>
          <w:rFonts w:hint="eastAsia"/>
          <w:lang w:val="zh-CN"/>
        </w:rPr>
        <w:t>卡管理界面</w:t>
      </w:r>
    </w:p>
    <w:p w14:paraId="5DC82F03" w14:textId="77777777" w:rsidR="00085010" w:rsidRDefault="00257737" w:rsidP="00511B76">
      <w:pPr>
        <w:pStyle w:val="Figure"/>
        <w:rPr>
          <w:lang w:val="zh-CN"/>
        </w:rPr>
      </w:pPr>
      <w:r>
        <w:rPr>
          <w:noProof/>
        </w:rPr>
        <w:drawing>
          <wp:inline distT="0" distB="0" distL="0" distR="0" wp14:anchorId="5EAD85A2" wp14:editId="41EC90C9">
            <wp:extent cx="5486400" cy="3048000"/>
            <wp:effectExtent l="0" t="0" r="0" b="0"/>
            <wp:docPr id="648" name="图片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60FA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3008</w:t>
      </w:r>
      <w:r>
        <w:rPr>
          <w:rFonts w:hint="eastAsia"/>
          <w:lang w:val="zh-CN"/>
        </w:rPr>
        <w:t>卡管理界面</w:t>
      </w:r>
    </w:p>
    <w:p w14:paraId="66553D52" w14:textId="77777777" w:rsidR="00257737" w:rsidRDefault="00257737" w:rsidP="00511B76">
      <w:pPr>
        <w:pStyle w:val="Step"/>
        <w:rPr>
          <w:lang w:val="zh-CN"/>
        </w:rPr>
      </w:pPr>
      <w:r w:rsidRPr="00257737">
        <w:rPr>
          <w:rFonts w:hint="eastAsia"/>
          <w:lang w:val="zh-CN"/>
        </w:rPr>
        <w:t>将光标移动到具体</w:t>
      </w:r>
      <w:r w:rsidRPr="00257737">
        <w:rPr>
          <w:rFonts w:hint="eastAsia"/>
          <w:lang w:val="zh-CN"/>
        </w:rPr>
        <w:t xml:space="preserve"> SAS </w:t>
      </w:r>
      <w:r w:rsidRPr="00257737">
        <w:rPr>
          <w:rFonts w:hint="eastAsia"/>
          <w:lang w:val="zh-CN"/>
        </w:rPr>
        <w:t>控制器上，然后键入</w:t>
      </w:r>
      <w:r>
        <w:rPr>
          <w:rFonts w:hint="eastAsia"/>
          <w:lang w:val="zh-CN"/>
        </w:rPr>
        <w:t>Enter</w:t>
      </w:r>
      <w:r w:rsidRPr="00257737">
        <w:rPr>
          <w:rFonts w:hint="eastAsia"/>
          <w:lang w:val="zh-CN"/>
        </w:rPr>
        <w:t>进入具体</w:t>
      </w:r>
      <w:r>
        <w:rPr>
          <w:rFonts w:hint="eastAsia"/>
          <w:lang w:val="zh-CN"/>
        </w:rPr>
        <w:t>SAS</w:t>
      </w:r>
      <w:r w:rsidRPr="00257737">
        <w:rPr>
          <w:rFonts w:hint="eastAsia"/>
          <w:lang w:val="zh-CN"/>
        </w:rPr>
        <w:t>控制器的主界面</w:t>
      </w:r>
      <w:r w:rsidR="005E2560">
        <w:rPr>
          <w:rFonts w:hint="eastAsia"/>
          <w:lang w:val="zh-CN"/>
        </w:rPr>
        <w:t>。</w:t>
      </w:r>
    </w:p>
    <w:p w14:paraId="6F1E5F35" w14:textId="77777777" w:rsidR="00257737" w:rsidRDefault="00257737" w:rsidP="00511B76">
      <w:pPr>
        <w:pStyle w:val="Figure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2B7B4F4E" wp14:editId="349E2679">
            <wp:extent cx="5486400" cy="3016250"/>
            <wp:effectExtent l="0" t="0" r="0" b="0"/>
            <wp:docPr id="649" name="图片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6E16" w14:textId="77777777" w:rsidR="00511B76" w:rsidRPr="00511B76" w:rsidRDefault="00950A18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R</w:t>
      </w:r>
      <w:r w:rsidR="00511B76">
        <w:rPr>
          <w:rFonts w:hint="eastAsia"/>
          <w:lang w:val="zh-CN"/>
        </w:rPr>
        <w:t>AID</w:t>
      </w:r>
      <w:r w:rsidR="00511B76">
        <w:rPr>
          <w:rFonts w:hint="eastAsia"/>
          <w:lang w:val="zh-CN"/>
        </w:rPr>
        <w:t>信息界面</w:t>
      </w:r>
    </w:p>
    <w:p w14:paraId="18872952" w14:textId="77777777" w:rsidR="00257737" w:rsidRDefault="00257737" w:rsidP="00511B76">
      <w:pPr>
        <w:pStyle w:val="Step"/>
        <w:rPr>
          <w:lang w:val="zh-CN"/>
        </w:rPr>
      </w:pPr>
      <w:r w:rsidRPr="00257737">
        <w:rPr>
          <w:lang w:val="zh-CN"/>
        </w:rPr>
        <w:t>将光标移至</w:t>
      </w:r>
      <w:r>
        <w:rPr>
          <w:lang w:val="zh-CN"/>
        </w:rPr>
        <w:t>RAID Properties</w:t>
      </w:r>
      <w:r w:rsidRPr="00257737">
        <w:rPr>
          <w:lang w:val="zh-CN"/>
        </w:rPr>
        <w:t>一栏，并键入</w:t>
      </w:r>
      <w:r>
        <w:rPr>
          <w:lang w:val="zh-CN"/>
        </w:rPr>
        <w:t>Enter</w:t>
      </w:r>
      <w:r w:rsidRPr="00257737">
        <w:rPr>
          <w:lang w:val="zh-CN"/>
        </w:rPr>
        <w:t>进行</w:t>
      </w:r>
      <w:r>
        <w:rPr>
          <w:lang w:val="zh-CN"/>
        </w:rPr>
        <w:t>RAID</w:t>
      </w:r>
      <w:r w:rsidRPr="00257737">
        <w:rPr>
          <w:lang w:val="zh-CN"/>
        </w:rPr>
        <w:t>配置界面</w:t>
      </w:r>
      <w:r w:rsidR="005E2560">
        <w:rPr>
          <w:rFonts w:hint="eastAsia"/>
          <w:lang w:val="zh-CN"/>
        </w:rPr>
        <w:t>。</w:t>
      </w:r>
    </w:p>
    <w:p w14:paraId="1448F4DA" w14:textId="77777777" w:rsidR="00257737" w:rsidRDefault="00257737" w:rsidP="00511B76">
      <w:pPr>
        <w:pStyle w:val="Figure"/>
        <w:rPr>
          <w:lang w:val="zh-CN"/>
        </w:rPr>
      </w:pPr>
      <w:r>
        <w:rPr>
          <w:noProof/>
        </w:rPr>
        <w:drawing>
          <wp:inline distT="0" distB="0" distL="0" distR="0" wp14:anchorId="3236C035" wp14:editId="79787955">
            <wp:extent cx="5486400" cy="3051810"/>
            <wp:effectExtent l="0" t="0" r="0" b="0"/>
            <wp:docPr id="650" name="图片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FC4D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选择要做</w:t>
      </w:r>
      <w:r>
        <w:rPr>
          <w:rFonts w:hint="eastAsia"/>
          <w:lang w:val="zh-CN"/>
        </w:rPr>
        <w:t>RAID</w:t>
      </w:r>
      <w:r>
        <w:rPr>
          <w:rFonts w:hint="eastAsia"/>
          <w:lang w:val="zh-CN"/>
        </w:rPr>
        <w:t>类型界面</w:t>
      </w:r>
    </w:p>
    <w:p w14:paraId="0B0CFD27" w14:textId="77777777" w:rsidR="00257737" w:rsidRDefault="00257737" w:rsidP="00511B76">
      <w:pPr>
        <w:pStyle w:val="Step"/>
        <w:rPr>
          <w:lang w:val="zh-CN"/>
        </w:rPr>
      </w:pPr>
      <w:r w:rsidRPr="00257737">
        <w:rPr>
          <w:lang w:val="zh-CN"/>
        </w:rPr>
        <w:t>创建</w:t>
      </w:r>
      <w:r w:rsidRPr="00257737">
        <w:rPr>
          <w:lang w:val="zh-CN"/>
        </w:rPr>
        <w:t xml:space="preserve"> RAID1</w:t>
      </w:r>
      <w:r w:rsidRPr="00257737">
        <w:rPr>
          <w:lang w:val="zh-CN"/>
        </w:rPr>
        <w:t>，</w:t>
      </w:r>
      <w:r w:rsidRPr="00257737">
        <w:rPr>
          <w:lang w:val="zh-CN"/>
        </w:rPr>
        <w:t xml:space="preserve"> RAID1 </w:t>
      </w:r>
      <w:r w:rsidRPr="00257737">
        <w:rPr>
          <w:lang w:val="zh-CN"/>
        </w:rPr>
        <w:t>的成员盘数量为</w:t>
      </w:r>
      <w:r w:rsidRPr="00257737">
        <w:rPr>
          <w:lang w:val="zh-CN"/>
        </w:rPr>
        <w:t>2</w:t>
      </w:r>
      <w:r w:rsidR="005E2560">
        <w:rPr>
          <w:rFonts w:hint="eastAsia"/>
          <w:lang w:val="zh-CN"/>
        </w:rPr>
        <w:t>。</w:t>
      </w:r>
    </w:p>
    <w:p w14:paraId="0C587938" w14:textId="77777777" w:rsidR="00257737" w:rsidRDefault="00257737" w:rsidP="00511B76">
      <w:pPr>
        <w:pStyle w:val="Figure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1DD3A80B" wp14:editId="5BE272B4">
            <wp:extent cx="5486400" cy="3021330"/>
            <wp:effectExtent l="0" t="0" r="0" b="7620"/>
            <wp:docPr id="651" name="图片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07BA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RAID</w:t>
      </w:r>
      <w:r>
        <w:rPr>
          <w:rFonts w:hint="eastAsia"/>
          <w:lang w:val="zh-CN"/>
        </w:rPr>
        <w:t>设置界面</w:t>
      </w:r>
    </w:p>
    <w:p w14:paraId="5C482EC1" w14:textId="77777777" w:rsidR="00257737" w:rsidRDefault="005F40F0" w:rsidP="00511B76">
      <w:pPr>
        <w:pStyle w:val="Step"/>
        <w:rPr>
          <w:lang w:val="zh-CN"/>
        </w:rPr>
      </w:pPr>
      <w:r w:rsidRPr="005F40F0">
        <w:rPr>
          <w:rFonts w:hint="eastAsia"/>
          <w:lang w:val="zh-CN"/>
        </w:rPr>
        <w:t>键入字母</w:t>
      </w:r>
      <w:r w:rsidR="00330FBC">
        <w:rPr>
          <w:rFonts w:hint="eastAsia"/>
          <w:lang w:val="zh-CN"/>
        </w:rPr>
        <w:t>C</w:t>
      </w:r>
      <w:r w:rsidRPr="005F40F0">
        <w:rPr>
          <w:rFonts w:hint="eastAsia"/>
          <w:lang w:val="zh-CN"/>
        </w:rPr>
        <w:t>创建</w:t>
      </w:r>
      <w:r w:rsidRPr="005F40F0">
        <w:rPr>
          <w:rFonts w:hint="eastAsia"/>
          <w:lang w:val="zh-CN"/>
        </w:rPr>
        <w:t>RAID</w:t>
      </w:r>
      <w:r w:rsidRPr="005F40F0">
        <w:rPr>
          <w:rFonts w:hint="eastAsia"/>
          <w:lang w:val="zh-CN"/>
        </w:rPr>
        <w:t>，选择</w:t>
      </w:r>
      <w:r w:rsidRPr="005F40F0">
        <w:rPr>
          <w:rFonts w:hint="eastAsia"/>
          <w:lang w:val="zh-CN"/>
        </w:rPr>
        <w:t xml:space="preserve"> Save changes then exit this menu:</w:t>
      </w:r>
    </w:p>
    <w:p w14:paraId="58368731" w14:textId="77777777" w:rsidR="005F40F0" w:rsidRDefault="005F40F0" w:rsidP="00511B76">
      <w:pPr>
        <w:pStyle w:val="Figure"/>
        <w:rPr>
          <w:lang w:val="zh-CN"/>
        </w:rPr>
      </w:pPr>
      <w:r>
        <w:rPr>
          <w:noProof/>
        </w:rPr>
        <w:drawing>
          <wp:inline distT="0" distB="0" distL="0" distR="0" wp14:anchorId="195752E3" wp14:editId="46138CBB">
            <wp:extent cx="5486400" cy="1930400"/>
            <wp:effectExtent l="0" t="0" r="0" b="0"/>
            <wp:docPr id="652" name="图片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3DEA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保存设置并退出</w:t>
      </w:r>
    </w:p>
    <w:p w14:paraId="2E6D0F0E" w14:textId="77777777" w:rsidR="00330FBC" w:rsidRPr="00330FBC" w:rsidRDefault="00330FBC" w:rsidP="00511B76">
      <w:pPr>
        <w:pStyle w:val="Step"/>
        <w:rPr>
          <w:lang w:val="zh-CN"/>
        </w:rPr>
      </w:pPr>
      <w:r w:rsidRPr="00330FBC">
        <w:rPr>
          <w:lang w:val="zh-CN"/>
        </w:rPr>
        <w:t>再次进入</w:t>
      </w:r>
      <w:r>
        <w:rPr>
          <w:lang w:val="zh-CN"/>
        </w:rPr>
        <w:t>RAID Properties</w:t>
      </w:r>
      <w:r w:rsidRPr="00330FBC">
        <w:rPr>
          <w:lang w:val="zh-CN"/>
        </w:rPr>
        <w:t>界面，查看组建完成的</w:t>
      </w:r>
      <w:r w:rsidRPr="00330FBC">
        <w:rPr>
          <w:lang w:val="zh-CN"/>
        </w:rPr>
        <w:t>RAID1</w:t>
      </w:r>
    </w:p>
    <w:p w14:paraId="28E745C8" w14:textId="77777777" w:rsidR="00330FBC" w:rsidRDefault="00330FBC" w:rsidP="00511B76">
      <w:pPr>
        <w:pStyle w:val="Figure"/>
        <w:rPr>
          <w:lang w:val="zh-CN"/>
        </w:rPr>
      </w:pPr>
      <w:r>
        <w:rPr>
          <w:noProof/>
        </w:rPr>
        <w:drawing>
          <wp:inline distT="0" distB="0" distL="0" distR="0" wp14:anchorId="770AB999" wp14:editId="717F1059">
            <wp:extent cx="5486400" cy="1478280"/>
            <wp:effectExtent l="0" t="0" r="0" b="7620"/>
            <wp:docPr id="653" name="图片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DE40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查看已创建的</w:t>
      </w:r>
      <w:r>
        <w:rPr>
          <w:rFonts w:hint="eastAsia"/>
          <w:lang w:val="zh-CN"/>
        </w:rPr>
        <w:t>RAID</w:t>
      </w:r>
    </w:p>
    <w:p w14:paraId="2A9719DD" w14:textId="77777777" w:rsidR="00330FBC" w:rsidRDefault="00330FBC" w:rsidP="00511B76">
      <w:pPr>
        <w:pStyle w:val="Figure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32A32A95" wp14:editId="38A56089">
            <wp:extent cx="5486400" cy="3023870"/>
            <wp:effectExtent l="0" t="0" r="0" b="5080"/>
            <wp:docPr id="654" name="图片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FA3F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RAID</w:t>
      </w:r>
      <w:r>
        <w:rPr>
          <w:rFonts w:hint="eastAsia"/>
          <w:lang w:val="zh-CN"/>
        </w:rPr>
        <w:t>信息</w:t>
      </w:r>
    </w:p>
    <w:p w14:paraId="6FD7F6E2" w14:textId="77777777" w:rsidR="00330FBC" w:rsidRPr="00330FBC" w:rsidRDefault="00330FBC" w:rsidP="00511B76">
      <w:pPr>
        <w:pStyle w:val="Step"/>
        <w:rPr>
          <w:lang w:val="zh-CN"/>
        </w:rPr>
      </w:pPr>
      <w:r w:rsidRPr="00330FBC">
        <w:rPr>
          <w:lang w:val="zh-CN"/>
        </w:rPr>
        <w:t>光标移至</w:t>
      </w:r>
      <w:r w:rsidRPr="00330FBC">
        <w:rPr>
          <w:lang w:val="zh-CN"/>
        </w:rPr>
        <w:t>Manage Volum</w:t>
      </w:r>
      <w:r>
        <w:rPr>
          <w:lang w:val="zh-CN"/>
        </w:rPr>
        <w:t>e</w:t>
      </w:r>
      <w:r w:rsidRPr="00330FBC">
        <w:rPr>
          <w:lang w:val="zh-CN"/>
        </w:rPr>
        <w:t>键入</w:t>
      </w:r>
      <w:r w:rsidRPr="00330FBC">
        <w:rPr>
          <w:lang w:val="zh-CN"/>
        </w:rPr>
        <w:t>Enter</w:t>
      </w:r>
      <w:r w:rsidR="005E2560">
        <w:rPr>
          <w:rFonts w:hint="eastAsia"/>
          <w:lang w:val="zh-CN"/>
        </w:rPr>
        <w:t>。</w:t>
      </w:r>
    </w:p>
    <w:p w14:paraId="4B273E8E" w14:textId="77777777" w:rsidR="00330FBC" w:rsidRDefault="00330FBC" w:rsidP="00511B76">
      <w:pPr>
        <w:pStyle w:val="Figure"/>
        <w:rPr>
          <w:lang w:val="zh-CN"/>
        </w:rPr>
      </w:pPr>
      <w:r>
        <w:rPr>
          <w:noProof/>
        </w:rPr>
        <w:drawing>
          <wp:inline distT="0" distB="0" distL="0" distR="0" wp14:anchorId="3B752968" wp14:editId="18C2591E">
            <wp:extent cx="5486400" cy="2969895"/>
            <wp:effectExtent l="0" t="0" r="0" b="1905"/>
            <wp:docPr id="656" name="图片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A122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管理</w:t>
      </w:r>
      <w:r>
        <w:rPr>
          <w:rFonts w:hint="eastAsia"/>
          <w:lang w:val="zh-CN"/>
        </w:rPr>
        <w:t>RAID</w:t>
      </w:r>
      <w:r>
        <w:rPr>
          <w:rFonts w:hint="eastAsia"/>
          <w:lang w:val="zh-CN"/>
        </w:rPr>
        <w:t>组列</w:t>
      </w:r>
    </w:p>
    <w:p w14:paraId="430D5D22" w14:textId="77777777" w:rsidR="00330FBC" w:rsidRPr="00330FBC" w:rsidRDefault="00330FBC" w:rsidP="00511B76">
      <w:pPr>
        <w:pStyle w:val="Step"/>
        <w:rPr>
          <w:lang w:val="zh-CN"/>
        </w:rPr>
      </w:pPr>
      <w:r w:rsidRPr="00330FBC">
        <w:rPr>
          <w:lang w:val="zh-CN"/>
        </w:rPr>
        <w:t>选择</w:t>
      </w:r>
      <w:r w:rsidRPr="00330FBC">
        <w:rPr>
          <w:lang w:val="zh-CN"/>
        </w:rPr>
        <w:t xml:space="preserve"> Manage Hot Spares </w:t>
      </w:r>
      <w:r w:rsidRPr="00330FBC">
        <w:rPr>
          <w:lang w:val="zh-CN"/>
        </w:rPr>
        <w:t>创建热备，</w:t>
      </w:r>
      <w:r w:rsidRPr="00330FBC">
        <w:rPr>
          <w:lang w:val="zh-CN"/>
        </w:rPr>
        <w:t xml:space="preserve"> </w:t>
      </w:r>
      <w:r w:rsidRPr="00330FBC">
        <w:rPr>
          <w:lang w:val="zh-CN"/>
        </w:rPr>
        <w:t>热备只能对</w:t>
      </w:r>
      <w:r w:rsidRPr="00330FBC">
        <w:rPr>
          <w:lang w:val="zh-CN"/>
        </w:rPr>
        <w:t xml:space="preserve"> RAID1/10/1E </w:t>
      </w:r>
      <w:r w:rsidRPr="00330FBC">
        <w:rPr>
          <w:lang w:val="zh-CN"/>
        </w:rPr>
        <w:t>创建，不支持</w:t>
      </w:r>
      <w:r w:rsidRPr="00330FBC">
        <w:rPr>
          <w:lang w:val="zh-CN"/>
        </w:rPr>
        <w:t xml:space="preserve"> RAID0</w:t>
      </w:r>
      <w:r w:rsidR="005E2560">
        <w:rPr>
          <w:rFonts w:hint="eastAsia"/>
          <w:lang w:val="zh-CN"/>
        </w:rPr>
        <w:t>。</w:t>
      </w:r>
    </w:p>
    <w:p w14:paraId="72BABBA3" w14:textId="77777777" w:rsidR="00330FBC" w:rsidRDefault="00330FBC" w:rsidP="00511B76">
      <w:pPr>
        <w:pStyle w:val="Figure"/>
        <w:rPr>
          <w:lang w:val="zh-CN"/>
        </w:rPr>
      </w:pPr>
      <w:r w:rsidRPr="00330FBC">
        <w:rPr>
          <w:noProof/>
        </w:rPr>
        <w:lastRenderedPageBreak/>
        <w:drawing>
          <wp:inline distT="0" distB="0" distL="0" distR="0" wp14:anchorId="72E1A1AC" wp14:editId="55043227">
            <wp:extent cx="5486400" cy="3076575"/>
            <wp:effectExtent l="0" t="0" r="0" b="9525"/>
            <wp:docPr id="657" name="图片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57B3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创建热备盘</w:t>
      </w:r>
    </w:p>
    <w:p w14:paraId="7ADA2EB0" w14:textId="77777777" w:rsidR="00330FBC" w:rsidRPr="00330FBC" w:rsidRDefault="00330FBC" w:rsidP="00511B76">
      <w:pPr>
        <w:pStyle w:val="Step"/>
        <w:rPr>
          <w:lang w:val="zh-CN"/>
        </w:rPr>
      </w:pPr>
      <w:r w:rsidRPr="00330FBC">
        <w:rPr>
          <w:lang w:val="zh-CN"/>
        </w:rPr>
        <w:t>键入</w:t>
      </w:r>
      <w:r w:rsidRPr="00330FBC">
        <w:rPr>
          <w:lang w:val="zh-CN"/>
        </w:rPr>
        <w:t>C</w:t>
      </w:r>
      <w:r w:rsidRPr="00330FBC">
        <w:rPr>
          <w:lang w:val="zh-CN"/>
        </w:rPr>
        <w:t>，确认修改，完成热备盘创建</w:t>
      </w:r>
      <w:r w:rsidR="005E2560">
        <w:rPr>
          <w:rFonts w:hint="eastAsia"/>
          <w:lang w:val="zh-CN"/>
        </w:rPr>
        <w:t>。</w:t>
      </w:r>
    </w:p>
    <w:p w14:paraId="1F3E0CC7" w14:textId="77777777" w:rsidR="00330FBC" w:rsidRDefault="00330FBC" w:rsidP="00511B76">
      <w:pPr>
        <w:pStyle w:val="Figure"/>
        <w:rPr>
          <w:lang w:val="zh-CN"/>
        </w:rPr>
      </w:pPr>
      <w:r>
        <w:rPr>
          <w:noProof/>
        </w:rPr>
        <w:drawing>
          <wp:inline distT="0" distB="0" distL="0" distR="0" wp14:anchorId="1D04E6F3" wp14:editId="601CB784">
            <wp:extent cx="5486400" cy="3063875"/>
            <wp:effectExtent l="0" t="0" r="0" b="3175"/>
            <wp:docPr id="658" name="图片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F075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查看热备信息</w:t>
      </w:r>
    </w:p>
    <w:p w14:paraId="16217AE5" w14:textId="77777777" w:rsidR="00085010" w:rsidRDefault="00E62AA8" w:rsidP="00511B76">
      <w:pPr>
        <w:pStyle w:val="21"/>
        <w:rPr>
          <w:lang w:val="zh-CN"/>
        </w:rPr>
      </w:pPr>
      <w:bookmarkStart w:id="107" w:name="_Toc514870056"/>
      <w:r>
        <w:rPr>
          <w:rFonts w:hint="eastAsia"/>
          <w:lang w:val="zh-CN"/>
        </w:rPr>
        <w:t>通过</w:t>
      </w:r>
      <w:r>
        <w:rPr>
          <w:rFonts w:hint="eastAsia"/>
          <w:lang w:val="zh-CN"/>
        </w:rPr>
        <w:t>SAS RAID</w:t>
      </w:r>
      <w:r>
        <w:rPr>
          <w:rFonts w:hint="eastAsia"/>
          <w:lang w:val="zh-CN"/>
        </w:rPr>
        <w:t>卡配置</w:t>
      </w:r>
      <w:r>
        <w:rPr>
          <w:rFonts w:hint="eastAsia"/>
          <w:lang w:val="zh-CN"/>
        </w:rPr>
        <w:t>RAID</w:t>
      </w:r>
      <w:bookmarkEnd w:id="107"/>
    </w:p>
    <w:p w14:paraId="1D74541F" w14:textId="24395939" w:rsidR="00085010" w:rsidRDefault="00E62AA8" w:rsidP="00511B76">
      <w:pPr>
        <w:rPr>
          <w:lang w:val="zh-CN"/>
        </w:rPr>
      </w:pPr>
      <w:r>
        <w:rPr>
          <w:rFonts w:hint="eastAsia"/>
          <w:lang w:val="zh-CN"/>
        </w:rPr>
        <w:t>介绍</w:t>
      </w:r>
      <w:r w:rsidR="00330FBC" w:rsidRPr="00330FBC">
        <w:rPr>
          <w:lang w:val="zh-CN"/>
        </w:rPr>
        <w:t>基于</w:t>
      </w:r>
      <w:r w:rsidR="00330FBC">
        <w:rPr>
          <w:lang w:val="zh-CN"/>
        </w:rPr>
        <w:t>LSI SAS3108</w:t>
      </w:r>
      <w:r w:rsidR="008F1283">
        <w:rPr>
          <w:rFonts w:hint="eastAsia"/>
          <w:lang w:val="zh-CN"/>
        </w:rPr>
        <w:t>型号</w:t>
      </w:r>
      <w:r w:rsidR="00330FBC" w:rsidRPr="00330FBC">
        <w:rPr>
          <w:lang w:val="zh-CN"/>
        </w:rPr>
        <w:t>的</w:t>
      </w:r>
      <w:r w:rsidR="00330FBC">
        <w:rPr>
          <w:lang w:val="zh-CN"/>
        </w:rPr>
        <w:t>RAID</w:t>
      </w:r>
      <w:r w:rsidR="00330FBC" w:rsidRPr="00330FBC">
        <w:rPr>
          <w:lang w:val="zh-CN"/>
        </w:rPr>
        <w:t>卡</w:t>
      </w:r>
      <w:r w:rsidR="009A55E7">
        <w:rPr>
          <w:rFonts w:hint="eastAsia"/>
          <w:lang w:val="zh-CN"/>
        </w:rPr>
        <w:t>的</w:t>
      </w:r>
      <w:r w:rsidR="00330FBC">
        <w:rPr>
          <w:rFonts w:hint="eastAsia"/>
          <w:lang w:val="zh-CN"/>
        </w:rPr>
        <w:t>配置方法</w:t>
      </w:r>
      <w:r w:rsidR="009A55E7">
        <w:rPr>
          <w:rFonts w:hint="eastAsia"/>
          <w:lang w:val="zh-CN"/>
        </w:rPr>
        <w:t>，如</w:t>
      </w:r>
      <w:r w:rsidR="009A55E7" w:rsidRPr="009A55E7">
        <w:rPr>
          <w:rFonts w:ascii="TimesNewRomanPSMT" w:hAnsi="TimesNewRomanPSMT"/>
          <w:color w:val="000000"/>
          <w:sz w:val="22"/>
          <w:szCs w:val="22"/>
        </w:rPr>
        <w:t>LSI 9361-8i</w:t>
      </w:r>
      <w:r w:rsidR="009A55E7">
        <w:rPr>
          <w:rFonts w:ascii="TimesNewRomanPSMT" w:hAnsi="TimesNewRomanPSMT" w:hint="eastAsia"/>
          <w:color w:val="000000"/>
          <w:sz w:val="22"/>
          <w:szCs w:val="22"/>
        </w:rPr>
        <w:t>。</w:t>
      </w:r>
    </w:p>
    <w:p w14:paraId="12CBF431" w14:textId="77777777" w:rsidR="00085010" w:rsidRDefault="00E62AA8" w:rsidP="00511B76">
      <w:pPr>
        <w:pStyle w:val="31"/>
        <w:rPr>
          <w:lang w:val="zh-CN"/>
        </w:rPr>
      </w:pPr>
      <w:bookmarkStart w:id="108" w:name="_Toc514870057"/>
      <w:r>
        <w:rPr>
          <w:rFonts w:hint="eastAsia"/>
          <w:lang w:val="zh-CN"/>
        </w:rPr>
        <w:lastRenderedPageBreak/>
        <w:t>支持配置的</w:t>
      </w:r>
      <w:r>
        <w:rPr>
          <w:rFonts w:hint="eastAsia"/>
          <w:lang w:val="zh-CN"/>
        </w:rPr>
        <w:t>RAID</w:t>
      </w:r>
      <w:r>
        <w:rPr>
          <w:rFonts w:hint="eastAsia"/>
          <w:lang w:val="zh-CN"/>
        </w:rPr>
        <w:t>级别</w:t>
      </w:r>
      <w:bookmarkEnd w:id="108"/>
    </w:p>
    <w:p w14:paraId="3563C7DB" w14:textId="77777777" w:rsidR="00085010" w:rsidRDefault="00257737" w:rsidP="00511B76">
      <w:pPr>
        <w:rPr>
          <w:lang w:val="zh-CN"/>
        </w:rPr>
      </w:pPr>
      <w:r w:rsidRPr="00257737">
        <w:rPr>
          <w:lang w:val="zh-CN"/>
        </w:rPr>
        <w:t>RAID 0/1/5/6</w:t>
      </w:r>
      <w:r w:rsidR="009A55E7">
        <w:rPr>
          <w:rFonts w:hint="eastAsia"/>
          <w:lang w:val="zh-CN"/>
        </w:rPr>
        <w:t>/10/50/60</w:t>
      </w:r>
      <w:commentRangeStart w:id="109"/>
      <w:r w:rsidR="00006638">
        <w:rPr>
          <w:rFonts w:hint="eastAsia"/>
          <w:lang w:val="zh-CN"/>
        </w:rPr>
        <w:t>/JBOD</w:t>
      </w:r>
      <w:commentRangeEnd w:id="109"/>
      <w:r w:rsidR="00BE5848">
        <w:rPr>
          <w:rStyle w:val="afff4"/>
        </w:rPr>
        <w:commentReference w:id="109"/>
      </w:r>
    </w:p>
    <w:p w14:paraId="4FF6DE0C" w14:textId="77777777" w:rsidR="00085010" w:rsidRDefault="00E62AA8" w:rsidP="00511B76">
      <w:pPr>
        <w:pStyle w:val="31"/>
        <w:rPr>
          <w:lang w:val="zh-CN"/>
        </w:rPr>
      </w:pPr>
      <w:bookmarkStart w:id="110" w:name="_Toc514870058"/>
      <w:r>
        <w:rPr>
          <w:rFonts w:hint="eastAsia"/>
          <w:lang w:val="zh-CN"/>
        </w:rPr>
        <w:t>配置</w:t>
      </w:r>
      <w:r>
        <w:rPr>
          <w:rFonts w:hint="eastAsia"/>
          <w:lang w:val="zh-CN"/>
        </w:rPr>
        <w:t>RAID</w:t>
      </w:r>
      <w:bookmarkEnd w:id="110"/>
    </w:p>
    <w:p w14:paraId="4CB142C2" w14:textId="77777777" w:rsidR="00085010" w:rsidRDefault="009A55E7" w:rsidP="00511B76">
      <w:pPr>
        <w:pStyle w:val="Step"/>
        <w:rPr>
          <w:lang w:val="zh-CN"/>
        </w:rPr>
      </w:pPr>
      <w:r w:rsidRPr="009A55E7">
        <w:rPr>
          <w:lang w:val="zh-CN"/>
        </w:rPr>
        <w:t>启动系统，在</w:t>
      </w:r>
      <w:r w:rsidRPr="009A55E7">
        <w:rPr>
          <w:lang w:val="zh-CN"/>
        </w:rPr>
        <w:t xml:space="preserve"> POST </w:t>
      </w:r>
      <w:r w:rsidRPr="009A55E7">
        <w:rPr>
          <w:lang w:val="zh-CN"/>
        </w:rPr>
        <w:t>界面出现如下提示信息时，键入</w:t>
      </w:r>
      <w:r w:rsidRPr="009A55E7">
        <w:rPr>
          <w:lang w:val="zh-CN"/>
        </w:rPr>
        <w:t>“Ctrl + R”</w:t>
      </w:r>
      <w:r w:rsidRPr="009A55E7">
        <w:rPr>
          <w:lang w:val="zh-CN"/>
        </w:rPr>
        <w:t>进入</w:t>
      </w:r>
      <w:r w:rsidRPr="009A55E7">
        <w:rPr>
          <w:lang w:val="zh-CN"/>
        </w:rPr>
        <w:t xml:space="preserve"> RAID </w:t>
      </w:r>
      <w:r w:rsidRPr="009A55E7">
        <w:rPr>
          <w:lang w:val="zh-CN"/>
        </w:rPr>
        <w:t>卡管理界面</w:t>
      </w:r>
      <w:r w:rsidR="005E2560">
        <w:rPr>
          <w:rFonts w:hint="eastAsia"/>
          <w:lang w:val="zh-CN"/>
        </w:rPr>
        <w:t>。</w:t>
      </w:r>
    </w:p>
    <w:p w14:paraId="475AE27E" w14:textId="77777777" w:rsidR="00085010" w:rsidRDefault="009A55E7" w:rsidP="00511B76">
      <w:pPr>
        <w:pStyle w:val="Figure"/>
        <w:rPr>
          <w:lang w:val="zh-CN"/>
        </w:rPr>
      </w:pPr>
      <w:r w:rsidRPr="009A55E7">
        <w:rPr>
          <w:noProof/>
        </w:rPr>
        <w:drawing>
          <wp:inline distT="0" distB="0" distL="0" distR="0" wp14:anchorId="48B9287B" wp14:editId="0252D53F">
            <wp:extent cx="5486400" cy="1221740"/>
            <wp:effectExtent l="0" t="0" r="0" b="0"/>
            <wp:docPr id="659" name="图片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E9B2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进入</w:t>
      </w:r>
      <w:r>
        <w:rPr>
          <w:rFonts w:hint="eastAsia"/>
          <w:lang w:val="zh-CN"/>
        </w:rPr>
        <w:t>RAID</w:t>
      </w:r>
      <w:r>
        <w:rPr>
          <w:rFonts w:hint="eastAsia"/>
          <w:lang w:val="zh-CN"/>
        </w:rPr>
        <w:t>管理界面</w:t>
      </w:r>
    </w:p>
    <w:p w14:paraId="6BA5170C" w14:textId="77777777" w:rsidR="00085010" w:rsidRPr="009A55E7" w:rsidRDefault="009A55E7" w:rsidP="00511B76">
      <w:pPr>
        <w:rPr>
          <w:lang w:val="zh-CN"/>
        </w:rPr>
      </w:pPr>
      <w:r w:rsidRPr="009A55E7">
        <w:rPr>
          <w:lang w:val="zh-CN"/>
        </w:rPr>
        <w:t>管理界面首页如下图：</w:t>
      </w:r>
    </w:p>
    <w:p w14:paraId="377208D8" w14:textId="77777777" w:rsidR="009A55E7" w:rsidRDefault="009A55E7" w:rsidP="00511B76">
      <w:pPr>
        <w:pStyle w:val="Figure"/>
        <w:rPr>
          <w:lang w:val="zh-CN"/>
        </w:rPr>
      </w:pPr>
      <w:r>
        <w:rPr>
          <w:noProof/>
        </w:rPr>
        <w:drawing>
          <wp:inline distT="0" distB="0" distL="0" distR="0" wp14:anchorId="3ECB8E34" wp14:editId="221B4333">
            <wp:extent cx="5486400" cy="3105785"/>
            <wp:effectExtent l="0" t="0" r="0" b="0"/>
            <wp:docPr id="660" name="图片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0616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RAID</w:t>
      </w:r>
      <w:r>
        <w:rPr>
          <w:rFonts w:hint="eastAsia"/>
          <w:lang w:val="zh-CN"/>
        </w:rPr>
        <w:t>管理界面</w:t>
      </w:r>
    </w:p>
    <w:p w14:paraId="5D5835A2" w14:textId="77777777" w:rsidR="009A55E7" w:rsidRPr="009A55E7" w:rsidRDefault="009A55E7" w:rsidP="00511B76">
      <w:pPr>
        <w:pStyle w:val="Step"/>
        <w:rPr>
          <w:lang w:val="zh-CN"/>
        </w:rPr>
      </w:pPr>
      <w:r w:rsidRPr="009A55E7">
        <w:rPr>
          <w:lang w:val="zh-CN"/>
        </w:rPr>
        <w:t>在</w:t>
      </w:r>
      <w:r w:rsidRPr="009A55E7">
        <w:rPr>
          <w:lang w:val="zh-CN"/>
        </w:rPr>
        <w:t>“VD Mgmt”</w:t>
      </w:r>
      <w:r w:rsidRPr="009A55E7">
        <w:rPr>
          <w:lang w:val="zh-CN"/>
        </w:rPr>
        <w:t>页面，使用</w:t>
      </w:r>
      <w:r w:rsidRPr="009A55E7">
        <w:rPr>
          <w:lang w:val="zh-CN"/>
        </w:rPr>
        <w:t>“↑↓”</w:t>
      </w:r>
      <w:r w:rsidRPr="009A55E7">
        <w:rPr>
          <w:lang w:val="zh-CN"/>
        </w:rPr>
        <w:t>键将光标移至控制器一栏，</w:t>
      </w:r>
      <w:r w:rsidRPr="009A55E7">
        <w:rPr>
          <w:lang w:val="zh-CN"/>
        </w:rPr>
        <w:t xml:space="preserve"> </w:t>
      </w:r>
      <w:r w:rsidRPr="009A55E7">
        <w:rPr>
          <w:lang w:val="zh-CN"/>
        </w:rPr>
        <w:t>使用依据底部提示键入</w:t>
      </w:r>
      <w:r w:rsidRPr="009A55E7">
        <w:rPr>
          <w:lang w:val="zh-CN"/>
        </w:rPr>
        <w:t>“F2”</w:t>
      </w:r>
      <w:r w:rsidRPr="009A55E7">
        <w:rPr>
          <w:lang w:val="zh-CN"/>
        </w:rPr>
        <w:t>，如下图</w:t>
      </w:r>
      <w:r w:rsidR="005E2560">
        <w:rPr>
          <w:rFonts w:hint="eastAsia"/>
          <w:lang w:val="zh-CN"/>
        </w:rPr>
        <w:t>。</w:t>
      </w:r>
    </w:p>
    <w:p w14:paraId="1C0E782C" w14:textId="77777777" w:rsidR="009A55E7" w:rsidRDefault="009A55E7" w:rsidP="00511B76">
      <w:pPr>
        <w:pStyle w:val="Figure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0AEDD200" wp14:editId="609DEEA3">
            <wp:extent cx="5486400" cy="3079750"/>
            <wp:effectExtent l="0" t="0" r="0" b="6350"/>
            <wp:docPr id="661" name="图片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EE2C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创建</w:t>
      </w:r>
      <w:r>
        <w:rPr>
          <w:rFonts w:hint="eastAsia"/>
          <w:lang w:val="zh-CN"/>
        </w:rPr>
        <w:t>RAID</w:t>
      </w:r>
    </w:p>
    <w:p w14:paraId="0DD2050C" w14:textId="77777777" w:rsidR="009A55E7" w:rsidRPr="00D86991" w:rsidRDefault="009A55E7" w:rsidP="00511B76">
      <w:pPr>
        <w:pStyle w:val="Step"/>
        <w:rPr>
          <w:lang w:val="zh-CN"/>
        </w:rPr>
      </w:pPr>
      <w:r w:rsidRPr="00D86991">
        <w:rPr>
          <w:lang w:val="zh-CN"/>
        </w:rPr>
        <w:t>选择</w:t>
      </w:r>
      <w:r w:rsidRPr="00D86991">
        <w:rPr>
          <w:lang w:val="zh-CN"/>
        </w:rPr>
        <w:t>“Create Virtual Drive”</w:t>
      </w:r>
      <w:r w:rsidRPr="00D86991">
        <w:rPr>
          <w:lang w:val="zh-CN"/>
        </w:rPr>
        <w:t>进入组建</w:t>
      </w:r>
      <w:r w:rsidRPr="00D86991">
        <w:rPr>
          <w:lang w:val="zh-CN"/>
        </w:rPr>
        <w:t xml:space="preserve"> RAID </w:t>
      </w:r>
      <w:r w:rsidRPr="00D86991">
        <w:rPr>
          <w:lang w:val="zh-CN"/>
        </w:rPr>
        <w:t>界面，如下图</w:t>
      </w:r>
      <w:r w:rsidR="005E2560">
        <w:rPr>
          <w:rFonts w:hint="eastAsia"/>
          <w:lang w:val="zh-CN"/>
        </w:rPr>
        <w:t>。</w:t>
      </w:r>
    </w:p>
    <w:p w14:paraId="4D1868F6" w14:textId="77777777" w:rsidR="009A55E7" w:rsidRDefault="009A55E7" w:rsidP="00511B76">
      <w:pPr>
        <w:pStyle w:val="Figure"/>
        <w:rPr>
          <w:lang w:val="zh-CN"/>
        </w:rPr>
      </w:pPr>
      <w:r>
        <w:rPr>
          <w:noProof/>
        </w:rPr>
        <w:drawing>
          <wp:inline distT="0" distB="0" distL="0" distR="0" wp14:anchorId="25D8DC9A" wp14:editId="0B93BD51">
            <wp:extent cx="5486400" cy="3074670"/>
            <wp:effectExtent l="0" t="0" r="0" b="0"/>
            <wp:docPr id="662" name="图片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89C6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RAID</w:t>
      </w:r>
      <w:r>
        <w:rPr>
          <w:rFonts w:hint="eastAsia"/>
          <w:lang w:val="zh-CN"/>
        </w:rPr>
        <w:t>创建页面</w:t>
      </w:r>
    </w:p>
    <w:p w14:paraId="03D533B2" w14:textId="77777777" w:rsidR="009A55E7" w:rsidRPr="00D86991" w:rsidRDefault="009A55E7" w:rsidP="00511B76">
      <w:pPr>
        <w:pStyle w:val="Step"/>
        <w:rPr>
          <w:lang w:val="zh-CN"/>
        </w:rPr>
      </w:pPr>
      <w:r w:rsidRPr="00D86991">
        <w:rPr>
          <w:lang w:val="zh-CN"/>
        </w:rPr>
        <w:t>“</w:t>
      </w:r>
      <w:r w:rsidRPr="00511B76">
        <w:t>RAID Level”</w:t>
      </w:r>
      <w:r w:rsidRPr="00511B76">
        <w:t>一栏选择要组建的</w:t>
      </w:r>
      <w:r w:rsidR="00D86991" w:rsidRPr="00511B76">
        <w:t>RAID</w:t>
      </w:r>
      <w:r w:rsidRPr="00511B76">
        <w:t>级别，</w:t>
      </w:r>
      <w:r w:rsidRPr="00511B76">
        <w:t xml:space="preserve"> </w:t>
      </w:r>
      <w:r w:rsidR="00D86991" w:rsidRPr="00511B76">
        <w:t>RAID</w:t>
      </w:r>
      <w:r w:rsidRPr="00511B76">
        <w:t>级别的显示可能依据不同型号的产品</w:t>
      </w:r>
      <w:r w:rsidRPr="00511B76">
        <w:t xml:space="preserve">RAID License </w:t>
      </w:r>
      <w:r w:rsidRPr="00511B76">
        <w:t>不同而不同，</w:t>
      </w:r>
      <w:r w:rsidRPr="00D86991">
        <w:rPr>
          <w:lang w:val="zh-CN"/>
        </w:rPr>
        <w:t>以</w:t>
      </w:r>
      <w:r w:rsidR="00D86991">
        <w:rPr>
          <w:lang w:val="zh-CN"/>
        </w:rPr>
        <w:t>LSI 9361-8i</w:t>
      </w:r>
      <w:r w:rsidRPr="00D86991">
        <w:rPr>
          <w:lang w:val="zh-CN"/>
        </w:rPr>
        <w:t>为例，如下图</w:t>
      </w:r>
      <w:r w:rsidR="005E2560">
        <w:rPr>
          <w:rFonts w:hint="eastAsia"/>
          <w:lang w:val="zh-CN"/>
        </w:rPr>
        <w:t>。</w:t>
      </w:r>
    </w:p>
    <w:p w14:paraId="252CE113" w14:textId="77777777" w:rsidR="009A55E7" w:rsidRDefault="009A55E7" w:rsidP="009A55E7">
      <w:pPr>
        <w:ind w:left="0"/>
        <w:jc w:val="center"/>
        <w:rPr>
          <w:rFonts w:ascii="FZSSJW--GB1-0" w:hAnsi="FZSSJW--GB1-0" w:hint="eastAsia"/>
          <w:color w:val="000000"/>
          <w:sz w:val="22"/>
          <w:szCs w:val="22"/>
        </w:rPr>
      </w:pPr>
    </w:p>
    <w:p w14:paraId="45C34C3A" w14:textId="77777777" w:rsidR="009A55E7" w:rsidRDefault="009A55E7" w:rsidP="00511B76">
      <w:pPr>
        <w:pStyle w:val="Figure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3DD276D6" wp14:editId="4E25C23D">
            <wp:extent cx="3629025" cy="2409825"/>
            <wp:effectExtent l="0" t="0" r="9525" b="9525"/>
            <wp:docPr id="663" name="图片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1AFE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RAID</w:t>
      </w:r>
      <w:r>
        <w:rPr>
          <w:rFonts w:hint="eastAsia"/>
          <w:lang w:val="zh-CN"/>
        </w:rPr>
        <w:t>级别</w:t>
      </w:r>
    </w:p>
    <w:p w14:paraId="4C287EE1" w14:textId="77777777" w:rsidR="00D86991" w:rsidRDefault="009A55E7" w:rsidP="00511B76">
      <w:pPr>
        <w:pStyle w:val="Step"/>
        <w:rPr>
          <w:lang w:val="zh-CN"/>
        </w:rPr>
      </w:pPr>
      <w:r w:rsidRPr="00D86991">
        <w:rPr>
          <w:lang w:val="zh-CN"/>
        </w:rPr>
        <w:t>确定</w:t>
      </w:r>
      <w:r w:rsidRPr="00D86991">
        <w:rPr>
          <w:lang w:val="zh-CN"/>
        </w:rPr>
        <w:t xml:space="preserve"> RAID </w:t>
      </w:r>
      <w:r w:rsidRPr="00D86991">
        <w:rPr>
          <w:lang w:val="zh-CN"/>
        </w:rPr>
        <w:t>级别后，如果所要组建</w:t>
      </w:r>
      <w:r w:rsidRPr="00D86991">
        <w:rPr>
          <w:lang w:val="zh-CN"/>
        </w:rPr>
        <w:t xml:space="preserve"> RAID </w:t>
      </w:r>
      <w:r w:rsidRPr="00D86991">
        <w:rPr>
          <w:lang w:val="zh-CN"/>
        </w:rPr>
        <w:t>为</w:t>
      </w:r>
      <w:r w:rsidRPr="00D86991">
        <w:rPr>
          <w:lang w:val="zh-CN"/>
        </w:rPr>
        <w:t xml:space="preserve"> RAID10/RAID50/RAID60</w:t>
      </w:r>
      <w:r w:rsidRPr="00D86991">
        <w:rPr>
          <w:lang w:val="zh-CN"/>
        </w:rPr>
        <w:t>，需要设置</w:t>
      </w:r>
      <w:r w:rsidRPr="00D86991">
        <w:rPr>
          <w:lang w:val="zh-CN"/>
        </w:rPr>
        <w:t>“PD per</w:t>
      </w:r>
      <w:r w:rsidR="00D86991">
        <w:rPr>
          <w:rFonts w:hint="eastAsia"/>
          <w:lang w:val="zh-CN"/>
        </w:rPr>
        <w:t xml:space="preserve"> </w:t>
      </w:r>
      <w:r w:rsidRPr="00D86991">
        <w:rPr>
          <w:lang w:val="zh-CN"/>
        </w:rPr>
        <w:t>Span”</w:t>
      </w:r>
      <w:r w:rsidRPr="00D86991">
        <w:rPr>
          <w:lang w:val="zh-CN"/>
        </w:rPr>
        <w:t>值，即每个底层</w:t>
      </w:r>
      <w:r w:rsidRPr="00D86991">
        <w:rPr>
          <w:lang w:val="zh-CN"/>
        </w:rPr>
        <w:t xml:space="preserve"> RAID </w:t>
      </w:r>
      <w:r w:rsidRPr="00D86991">
        <w:rPr>
          <w:lang w:val="zh-CN"/>
        </w:rPr>
        <w:t>所包含硬盘数，依据连接不同数量的硬盘，</w:t>
      </w:r>
      <w:r w:rsidRPr="00D86991">
        <w:rPr>
          <w:lang w:val="zh-CN"/>
        </w:rPr>
        <w:t xml:space="preserve"> RAID10 </w:t>
      </w:r>
      <w:r w:rsidRPr="00D86991">
        <w:rPr>
          <w:lang w:val="zh-CN"/>
        </w:rPr>
        <w:t>只能选择大于等于</w:t>
      </w:r>
      <w:r w:rsidRPr="00D86991">
        <w:rPr>
          <w:lang w:val="zh-CN"/>
        </w:rPr>
        <w:t xml:space="preserve">2 </w:t>
      </w:r>
      <w:r w:rsidR="00D86991">
        <w:rPr>
          <w:lang w:val="zh-CN"/>
        </w:rPr>
        <w:t>的偶数</w:t>
      </w:r>
      <w:r w:rsidR="00D86991">
        <w:rPr>
          <w:rFonts w:hint="eastAsia"/>
          <w:lang w:val="zh-CN"/>
        </w:rPr>
        <w:t>；</w:t>
      </w:r>
      <w:r w:rsidRPr="00D86991">
        <w:rPr>
          <w:lang w:val="zh-CN"/>
        </w:rPr>
        <w:t xml:space="preserve">RAID50/60 </w:t>
      </w:r>
      <w:r w:rsidRPr="00D86991">
        <w:rPr>
          <w:lang w:val="zh-CN"/>
        </w:rPr>
        <w:t>可以选择大于等于</w:t>
      </w:r>
      <w:r w:rsidR="00D86991">
        <w:rPr>
          <w:lang w:val="zh-CN"/>
        </w:rPr>
        <w:t>3</w:t>
      </w:r>
      <w:r w:rsidRPr="00D86991">
        <w:rPr>
          <w:lang w:val="zh-CN"/>
        </w:rPr>
        <w:t>的数值</w:t>
      </w:r>
      <w:r w:rsidR="00391584">
        <w:rPr>
          <w:rFonts w:hint="eastAsia"/>
          <w:lang w:val="zh-CN"/>
        </w:rPr>
        <w:t>。</w:t>
      </w:r>
    </w:p>
    <w:p w14:paraId="48985A46" w14:textId="77777777" w:rsidR="009A55E7" w:rsidRPr="00D86991" w:rsidRDefault="009A55E7" w:rsidP="00511B76">
      <w:pPr>
        <w:pStyle w:val="Step"/>
        <w:rPr>
          <w:lang w:val="zh-CN"/>
        </w:rPr>
      </w:pPr>
      <w:r w:rsidRPr="00D86991">
        <w:rPr>
          <w:lang w:val="zh-CN"/>
        </w:rPr>
        <w:t>选择</w:t>
      </w:r>
      <w:r w:rsidRPr="00D86991">
        <w:rPr>
          <w:lang w:val="zh-CN"/>
        </w:rPr>
        <w:t xml:space="preserve"> RAID </w:t>
      </w:r>
      <w:r w:rsidRPr="00D86991">
        <w:rPr>
          <w:lang w:val="zh-CN"/>
        </w:rPr>
        <w:t>组列的成员硬盘，以组建</w:t>
      </w:r>
      <w:r w:rsidRPr="00D86991">
        <w:rPr>
          <w:lang w:val="zh-CN"/>
        </w:rPr>
        <w:t xml:space="preserve"> RAID1 </w:t>
      </w:r>
      <w:r w:rsidRPr="00D86991">
        <w:rPr>
          <w:lang w:val="zh-CN"/>
        </w:rPr>
        <w:t>为例</w:t>
      </w:r>
      <w:r w:rsidR="005E2560">
        <w:rPr>
          <w:rFonts w:hint="eastAsia"/>
          <w:lang w:val="zh-CN"/>
        </w:rPr>
        <w:t>。</w:t>
      </w:r>
    </w:p>
    <w:p w14:paraId="17CC15C9" w14:textId="77777777" w:rsidR="009A55E7" w:rsidRDefault="009A55E7" w:rsidP="00511B76">
      <w:pPr>
        <w:pStyle w:val="Figure"/>
        <w:rPr>
          <w:lang w:val="zh-CN"/>
        </w:rPr>
      </w:pPr>
      <w:r>
        <w:rPr>
          <w:noProof/>
        </w:rPr>
        <w:drawing>
          <wp:inline distT="0" distB="0" distL="0" distR="0" wp14:anchorId="1999777A" wp14:editId="2F894A94">
            <wp:extent cx="5486400" cy="3126740"/>
            <wp:effectExtent l="0" t="0" r="0" b="0"/>
            <wp:docPr id="665" name="图片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7825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配置</w:t>
      </w:r>
      <w:r>
        <w:rPr>
          <w:rFonts w:hint="eastAsia"/>
          <w:lang w:val="zh-CN"/>
        </w:rPr>
        <w:t>RAID</w:t>
      </w:r>
    </w:p>
    <w:p w14:paraId="5B49D8CA" w14:textId="77777777" w:rsidR="009A55E7" w:rsidRPr="00D86991" w:rsidRDefault="009A55E7" w:rsidP="00511B76">
      <w:pPr>
        <w:pStyle w:val="Step"/>
        <w:rPr>
          <w:lang w:val="zh-CN"/>
        </w:rPr>
      </w:pPr>
      <w:r w:rsidRPr="00D86991">
        <w:rPr>
          <w:lang w:val="zh-CN"/>
        </w:rPr>
        <w:t>选择</w:t>
      </w:r>
      <w:r w:rsidRPr="00D86991">
        <w:rPr>
          <w:lang w:val="zh-CN"/>
        </w:rPr>
        <w:t>“OK”</w:t>
      </w:r>
      <w:r w:rsidRPr="00D86991">
        <w:rPr>
          <w:lang w:val="zh-CN"/>
        </w:rPr>
        <w:t>完成</w:t>
      </w:r>
      <w:r w:rsidRPr="00D86991">
        <w:rPr>
          <w:lang w:val="zh-CN"/>
        </w:rPr>
        <w:t xml:space="preserve"> RAID </w:t>
      </w:r>
      <w:r w:rsidRPr="00D86991">
        <w:rPr>
          <w:lang w:val="zh-CN"/>
        </w:rPr>
        <w:t>组建。</w:t>
      </w:r>
    </w:p>
    <w:p w14:paraId="3B0EA3CF" w14:textId="77777777" w:rsidR="009A55E7" w:rsidRDefault="009A55E7" w:rsidP="009A55E7">
      <w:pPr>
        <w:ind w:left="0"/>
        <w:jc w:val="center"/>
        <w:rPr>
          <w:lang w:val="zh-CN"/>
        </w:rPr>
      </w:pPr>
    </w:p>
    <w:p w14:paraId="3BAF21A7" w14:textId="77777777" w:rsidR="00D86991" w:rsidRDefault="00D86991" w:rsidP="00511B76">
      <w:pPr>
        <w:pStyle w:val="Figure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40FEDFA4" wp14:editId="0CD6622F">
            <wp:extent cx="5486400" cy="2170430"/>
            <wp:effectExtent l="0" t="0" r="0" b="1270"/>
            <wp:docPr id="666" name="图片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DB42" w14:textId="77777777" w:rsidR="00511B76" w:rsidRPr="00511B76" w:rsidRDefault="00511B76" w:rsidP="00511B76">
      <w:pPr>
        <w:pStyle w:val="FigureDescription"/>
        <w:rPr>
          <w:lang w:val="zh-CN"/>
        </w:rPr>
      </w:pPr>
      <w:r>
        <w:rPr>
          <w:rFonts w:hint="eastAsia"/>
          <w:lang w:val="zh-CN"/>
        </w:rPr>
        <w:t>完成</w:t>
      </w:r>
      <w:r>
        <w:rPr>
          <w:rFonts w:hint="eastAsia"/>
          <w:lang w:val="zh-CN"/>
        </w:rPr>
        <w:t>RAID</w:t>
      </w:r>
      <w:r>
        <w:rPr>
          <w:rFonts w:hint="eastAsia"/>
          <w:lang w:val="zh-CN"/>
        </w:rPr>
        <w:t>配置</w:t>
      </w:r>
    </w:p>
    <w:p w14:paraId="5DAA59C7" w14:textId="77777777" w:rsidR="00511B76" w:rsidRDefault="00511B76" w:rsidP="00511B76">
      <w:pPr>
        <w:rPr>
          <w:lang w:val="zh-CN"/>
        </w:rPr>
      </w:pPr>
    </w:p>
    <w:p w14:paraId="6B430939" w14:textId="77777777" w:rsidR="00511B76" w:rsidRDefault="00511B76" w:rsidP="009A55E7">
      <w:pPr>
        <w:ind w:left="0"/>
        <w:jc w:val="center"/>
        <w:rPr>
          <w:lang w:val="zh-CN"/>
        </w:rPr>
        <w:sectPr w:rsidR="00511B76">
          <w:pgSz w:w="11907" w:h="16840"/>
          <w:pgMar w:top="1701" w:right="1134" w:bottom="1701" w:left="1134" w:header="567" w:footer="567" w:gutter="0"/>
          <w:cols w:space="425"/>
          <w:docGrid w:linePitch="312"/>
        </w:sectPr>
      </w:pPr>
    </w:p>
    <w:p w14:paraId="05C5B90F" w14:textId="77777777" w:rsidR="00085010" w:rsidRDefault="00E62AA8">
      <w:pPr>
        <w:pStyle w:val="1"/>
        <w:rPr>
          <w:lang w:val="zh-CN"/>
        </w:rPr>
      </w:pPr>
      <w:bookmarkStart w:id="111" w:name="_Toc514870059"/>
      <w:r>
        <w:rPr>
          <w:rFonts w:hint="eastAsia"/>
          <w:lang w:val="zh-CN"/>
        </w:rPr>
        <w:lastRenderedPageBreak/>
        <w:t>安装操作系统</w:t>
      </w:r>
      <w:bookmarkEnd w:id="111"/>
    </w:p>
    <w:p w14:paraId="0D5936EA" w14:textId="77777777" w:rsidR="00085010" w:rsidRDefault="00E62AA8" w:rsidP="00181D50">
      <w:pPr>
        <w:rPr>
          <w:lang w:val="zh-CN"/>
        </w:rPr>
      </w:pPr>
      <w:r>
        <w:rPr>
          <w:rFonts w:hint="eastAsia"/>
          <w:lang w:val="zh-CN"/>
        </w:rPr>
        <w:t>安装操作系统的方式。</w:t>
      </w:r>
    </w:p>
    <w:p w14:paraId="329C66E8" w14:textId="77777777" w:rsidR="00085010" w:rsidRDefault="00E62AA8" w:rsidP="00181D50">
      <w:pPr>
        <w:rPr>
          <w:lang w:val="zh-CN"/>
        </w:rPr>
      </w:pPr>
      <w:r>
        <w:rPr>
          <w:rFonts w:hint="eastAsia"/>
          <w:lang w:val="zh-CN"/>
        </w:rPr>
        <w:t>本文以</w:t>
      </w:r>
      <w:r>
        <w:rPr>
          <w:rFonts w:hint="eastAsia"/>
          <w:lang w:val="zh-CN"/>
        </w:rPr>
        <w:t>Windows Server 2016</w:t>
      </w:r>
      <w:r>
        <w:rPr>
          <w:rFonts w:hint="eastAsia"/>
          <w:lang w:val="zh-CN"/>
        </w:rPr>
        <w:t>和</w:t>
      </w:r>
      <w:r>
        <w:rPr>
          <w:rFonts w:hint="eastAsia"/>
          <w:lang w:val="zh-CN"/>
        </w:rPr>
        <w:t>CentOS 7.4</w:t>
      </w:r>
      <w:r>
        <w:rPr>
          <w:rFonts w:hint="eastAsia"/>
          <w:lang w:val="zh-CN"/>
        </w:rPr>
        <w:t>为例进行安装。</w:t>
      </w:r>
    </w:p>
    <w:p w14:paraId="35249917" w14:textId="77777777" w:rsidR="00085010" w:rsidRDefault="00E62AA8">
      <w:pPr>
        <w:pStyle w:val="21"/>
        <w:rPr>
          <w:lang w:eastAsia="zh-CN"/>
        </w:rPr>
      </w:pPr>
      <w:bookmarkStart w:id="112" w:name="_Toc514870060"/>
      <w:r>
        <w:rPr>
          <w:rFonts w:hint="eastAsia"/>
          <w:lang w:eastAsia="zh-CN"/>
        </w:rPr>
        <w:t>安装前准备</w:t>
      </w:r>
      <w:bookmarkEnd w:id="112"/>
    </w:p>
    <w:p w14:paraId="5811D3C8" w14:textId="77777777" w:rsidR="00085010" w:rsidRDefault="00E62AA8">
      <w:pPr>
        <w:pStyle w:val="31"/>
      </w:pPr>
      <w:bookmarkStart w:id="113" w:name="_Toc514870061"/>
      <w:r>
        <w:rPr>
          <w:rFonts w:hint="eastAsia"/>
        </w:rPr>
        <w:t>登录服务器</w:t>
      </w:r>
      <w:bookmarkEnd w:id="113"/>
    </w:p>
    <w:p w14:paraId="3EF683FC" w14:textId="77777777" w:rsidR="00085010" w:rsidRDefault="00E62AA8" w:rsidP="00181D50">
      <w:pPr>
        <w:rPr>
          <w:lang w:val="zh-CN"/>
        </w:rPr>
      </w:pPr>
      <w:r>
        <w:rPr>
          <w:rFonts w:hint="eastAsia"/>
          <w:lang w:val="zh-CN"/>
        </w:rPr>
        <w:t>可以通过直连显示器、鼠标、键盘或远程控制台登录服务器。</w:t>
      </w:r>
    </w:p>
    <w:p w14:paraId="12323CB5" w14:textId="77777777" w:rsidR="00AD6A4D" w:rsidRPr="002D4BD3" w:rsidRDefault="00E62AA8" w:rsidP="00181D50">
      <w:pPr>
        <w:pStyle w:val="z-Block"/>
      </w:pPr>
      <w:r w:rsidRPr="002D4BD3">
        <w:rPr>
          <w:rFonts w:hint="eastAsia"/>
        </w:rPr>
        <w:t>通过直连方式登录服务器</w:t>
      </w:r>
      <w:bookmarkStart w:id="114" w:name="OLE_LINK7"/>
      <w:bookmarkStart w:id="115" w:name="OLE_LINK8"/>
    </w:p>
    <w:bookmarkEnd w:id="114"/>
    <w:bookmarkEnd w:id="115"/>
    <w:p w14:paraId="2C4F9D48" w14:textId="77777777" w:rsidR="00085010" w:rsidRDefault="00511F36" w:rsidP="00181D50">
      <w:pPr>
        <w:pStyle w:val="Step"/>
        <w:rPr>
          <w:lang w:val="zh-CN"/>
        </w:rPr>
      </w:pPr>
      <w:r>
        <w:rPr>
          <w:rFonts w:hint="eastAsia"/>
          <w:lang w:val="zh-CN"/>
        </w:rPr>
        <w:t>检查连线</w:t>
      </w:r>
      <w:r w:rsidR="002F7481">
        <w:rPr>
          <w:rFonts w:hint="eastAsia"/>
          <w:lang w:val="zh-CN"/>
        </w:rPr>
        <w:t>，给服务器上电</w:t>
      </w:r>
      <w:r w:rsidR="00B11A12">
        <w:rPr>
          <w:rFonts w:hint="eastAsia"/>
          <w:lang w:val="zh-CN"/>
        </w:rPr>
        <w:t>。</w:t>
      </w:r>
    </w:p>
    <w:p w14:paraId="0551AF79" w14:textId="77777777" w:rsidR="00511F36" w:rsidRDefault="002F7481" w:rsidP="00181D50">
      <w:pPr>
        <w:pStyle w:val="Step"/>
        <w:rPr>
          <w:lang w:val="zh-CN"/>
        </w:rPr>
      </w:pPr>
      <w:r>
        <w:rPr>
          <w:rFonts w:hint="eastAsia"/>
          <w:lang w:val="zh-CN"/>
        </w:rPr>
        <w:t>按电源键开机。</w:t>
      </w:r>
    </w:p>
    <w:p w14:paraId="29C5600B" w14:textId="77777777" w:rsidR="00085010" w:rsidRDefault="00E62AA8" w:rsidP="00181D50">
      <w:pPr>
        <w:pStyle w:val="z-Block"/>
      </w:pPr>
      <w:r w:rsidRPr="002D4BD3">
        <w:rPr>
          <w:rFonts w:hint="eastAsia"/>
        </w:rPr>
        <w:t>通过远程控制台登录服务器</w:t>
      </w:r>
    </w:p>
    <w:p w14:paraId="14024A7C" w14:textId="77777777" w:rsidR="006368F4" w:rsidRDefault="006368F4" w:rsidP="006368F4">
      <w:pPr>
        <w:pStyle w:val="E-Note"/>
        <w:rPr>
          <w:lang w:val="zh-CN"/>
        </w:rPr>
      </w:pPr>
      <w:bookmarkStart w:id="116" w:name="OLE_LINK28"/>
      <w:bookmarkStart w:id="117" w:name="OLE_LINK29"/>
    </w:p>
    <w:p w14:paraId="36F02B46" w14:textId="77777777" w:rsidR="006368F4" w:rsidRPr="006368F4" w:rsidRDefault="006368F4" w:rsidP="006368F4">
      <w:pPr>
        <w:pStyle w:val="E-NoteText"/>
        <w:rPr>
          <w:lang w:val="zh-CN"/>
        </w:rPr>
      </w:pPr>
      <w:r>
        <w:rPr>
          <w:rFonts w:hint="eastAsia"/>
        </w:rPr>
        <w:t>请先安装最新的</w:t>
      </w:r>
      <w:r>
        <w:rPr>
          <w:rFonts w:hint="eastAsia"/>
        </w:rPr>
        <w:t>Java</w:t>
      </w:r>
      <w:r>
        <w:rPr>
          <w:rFonts w:hint="eastAsia"/>
        </w:rPr>
        <w:t>环境，否则无法启动远程控制台。</w:t>
      </w:r>
    </w:p>
    <w:bookmarkEnd w:id="116"/>
    <w:bookmarkEnd w:id="117"/>
    <w:p w14:paraId="36B8E70F" w14:textId="77777777" w:rsidR="00511F36" w:rsidRDefault="00511F36" w:rsidP="00181D50">
      <w:pPr>
        <w:pStyle w:val="Step"/>
      </w:pPr>
      <w:r>
        <w:rPr>
          <w:rFonts w:hint="eastAsia"/>
        </w:rPr>
        <w:t>登录</w:t>
      </w:r>
      <w:r>
        <w:rPr>
          <w:rFonts w:hint="eastAsia"/>
        </w:rPr>
        <w:t>BMC</w:t>
      </w:r>
      <w:r>
        <w:rPr>
          <w:rFonts w:hint="eastAsia"/>
        </w:rPr>
        <w:t>管理界面</w:t>
      </w:r>
      <w:r w:rsidR="00BA096C">
        <w:rPr>
          <w:rFonts w:hint="eastAsia"/>
        </w:rPr>
        <w:t>user</w:t>
      </w:r>
      <w:r w:rsidR="00BA096C">
        <w:rPr>
          <w:rFonts w:hint="eastAsia"/>
        </w:rPr>
        <w:t>：</w:t>
      </w:r>
      <w:r w:rsidR="00BA096C">
        <w:rPr>
          <w:rFonts w:hint="eastAsia"/>
        </w:rPr>
        <w:t>ADMIN</w:t>
      </w:r>
      <w:r w:rsidR="00BA096C">
        <w:rPr>
          <w:rFonts w:hint="eastAsia"/>
        </w:rPr>
        <w:t>；</w:t>
      </w:r>
      <w:r w:rsidR="00BA096C">
        <w:rPr>
          <w:rFonts w:hint="eastAsia"/>
        </w:rPr>
        <w:t>Password</w:t>
      </w:r>
      <w:r w:rsidR="00BA096C">
        <w:rPr>
          <w:rFonts w:hint="eastAsia"/>
        </w:rPr>
        <w:t>：</w:t>
      </w:r>
      <w:r w:rsidR="00BA096C">
        <w:rPr>
          <w:rFonts w:hint="eastAsia"/>
        </w:rPr>
        <w:t>hik</w:t>
      </w:r>
      <w:r w:rsidR="00993095">
        <w:rPr>
          <w:rFonts w:hint="eastAsia"/>
        </w:rPr>
        <w:t>1</w:t>
      </w:r>
      <w:r w:rsidR="00BA096C">
        <w:rPr>
          <w:rFonts w:hint="eastAsia"/>
        </w:rPr>
        <w:t>2345+</w:t>
      </w:r>
      <w:r w:rsidR="00BA096C">
        <w:rPr>
          <w:rFonts w:hint="eastAsia"/>
        </w:rPr>
        <w:t>。</w:t>
      </w:r>
      <w:r>
        <w:rPr>
          <w:rFonts w:hint="eastAsia"/>
        </w:rPr>
        <w:t>打开远程控制，进入控制台重定向</w:t>
      </w:r>
      <w:r w:rsidR="00B11A12">
        <w:rPr>
          <w:rFonts w:hint="eastAsia"/>
        </w:rPr>
        <w:t>。</w:t>
      </w:r>
    </w:p>
    <w:p w14:paraId="6E8500FD" w14:textId="77777777" w:rsidR="00511F36" w:rsidRDefault="00511F36" w:rsidP="00181D50">
      <w:pPr>
        <w:pStyle w:val="Figure"/>
        <w:rPr>
          <w:lang w:val="zh-CN"/>
        </w:rPr>
      </w:pPr>
      <w:r>
        <w:rPr>
          <w:noProof/>
        </w:rPr>
        <w:drawing>
          <wp:inline distT="0" distB="0" distL="0" distR="0" wp14:anchorId="1781631E" wp14:editId="59C438A9">
            <wp:extent cx="5486400" cy="2512060"/>
            <wp:effectExtent l="0" t="0" r="0" b="2540"/>
            <wp:docPr id="904" name="图片 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E23E" w14:textId="77777777" w:rsidR="00181D50" w:rsidRPr="00181D50" w:rsidRDefault="00181D50" w:rsidP="00181D50">
      <w:pPr>
        <w:pStyle w:val="FigureDescription"/>
        <w:rPr>
          <w:lang w:val="zh-CN"/>
        </w:rPr>
      </w:pPr>
      <w:r>
        <w:rPr>
          <w:rFonts w:hint="eastAsia"/>
          <w:lang w:val="zh-CN"/>
        </w:rPr>
        <w:t>远程控制界面</w:t>
      </w:r>
    </w:p>
    <w:p w14:paraId="018B59F1" w14:textId="77777777" w:rsidR="00511F36" w:rsidRDefault="002F7481" w:rsidP="00181D50">
      <w:pPr>
        <w:pStyle w:val="Step"/>
        <w:rPr>
          <w:lang w:val="zh-CN"/>
        </w:rPr>
      </w:pPr>
      <w:r>
        <w:rPr>
          <w:rFonts w:hint="eastAsia"/>
          <w:lang w:val="zh-CN"/>
        </w:rPr>
        <w:t>启动</w:t>
      </w:r>
      <w:r>
        <w:rPr>
          <w:rFonts w:hint="eastAsia"/>
          <w:lang w:val="zh-CN"/>
        </w:rPr>
        <w:t>KVM</w:t>
      </w:r>
      <w:r>
        <w:rPr>
          <w:rFonts w:hint="eastAsia"/>
          <w:lang w:val="zh-CN"/>
        </w:rPr>
        <w:t>，下载</w:t>
      </w:r>
      <w:r>
        <w:rPr>
          <w:rFonts w:hint="eastAsia"/>
          <w:lang w:val="zh-CN"/>
        </w:rPr>
        <w:t>jviewer</w:t>
      </w:r>
      <w:r>
        <w:rPr>
          <w:rFonts w:hint="eastAsia"/>
          <w:lang w:val="zh-CN"/>
        </w:rPr>
        <w:t>文件</w:t>
      </w:r>
      <w:r w:rsidR="00B11A12">
        <w:rPr>
          <w:rFonts w:hint="eastAsia"/>
          <w:lang w:val="zh-CN"/>
        </w:rPr>
        <w:t>。</w:t>
      </w:r>
    </w:p>
    <w:p w14:paraId="5A0617F0" w14:textId="77777777" w:rsidR="00511F36" w:rsidRDefault="00511F36" w:rsidP="00181D50">
      <w:pPr>
        <w:pStyle w:val="Figure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57BE7F2A" wp14:editId="42214AF2">
            <wp:extent cx="5486400" cy="1705610"/>
            <wp:effectExtent l="0" t="0" r="0" b="8890"/>
            <wp:docPr id="906" name="图片 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4488" w14:textId="77777777" w:rsidR="00181D50" w:rsidRDefault="00181D50" w:rsidP="00181D50">
      <w:pPr>
        <w:pStyle w:val="FigureDescription"/>
        <w:rPr>
          <w:lang w:val="zh-CN"/>
        </w:rPr>
      </w:pPr>
      <w:r>
        <w:rPr>
          <w:rFonts w:hint="eastAsia"/>
          <w:lang w:val="zh-CN"/>
        </w:rPr>
        <w:t>控制台重定向界面</w:t>
      </w:r>
    </w:p>
    <w:p w14:paraId="153EDB64" w14:textId="77777777" w:rsidR="00B625B8" w:rsidRDefault="00B625B8" w:rsidP="00B625B8">
      <w:pPr>
        <w:pStyle w:val="E-Note"/>
        <w:rPr>
          <w:lang w:val="zh-CN"/>
        </w:rPr>
      </w:pPr>
    </w:p>
    <w:p w14:paraId="277357D5" w14:textId="77777777" w:rsidR="00B625B8" w:rsidRPr="00683437" w:rsidRDefault="00B625B8" w:rsidP="00B625B8">
      <w:pPr>
        <w:pStyle w:val="E-NoteText"/>
        <w:rPr>
          <w:lang w:val="zh-CN"/>
        </w:rPr>
      </w:pPr>
      <w:r>
        <w:rPr>
          <w:rFonts w:hint="eastAsia"/>
          <w:lang w:val="zh-CN"/>
        </w:rPr>
        <w:t>请</w:t>
      </w:r>
      <w:r w:rsidRPr="00683437">
        <w:rPr>
          <w:rFonts w:hint="eastAsia"/>
          <w:lang w:val="zh-CN"/>
        </w:rPr>
        <w:t>到控制面板，</w:t>
      </w:r>
      <w:r w:rsidRPr="00683437">
        <w:rPr>
          <w:rFonts w:hint="eastAsia"/>
          <w:lang w:val="zh-CN"/>
        </w:rPr>
        <w:t>java</w:t>
      </w:r>
      <w:r w:rsidRPr="00683437">
        <w:rPr>
          <w:rFonts w:hint="eastAsia"/>
          <w:lang w:val="zh-CN"/>
        </w:rPr>
        <w:t>配置，安全里面</w:t>
      </w:r>
      <w:r w:rsidR="00DB2AC0">
        <w:rPr>
          <w:rFonts w:hint="eastAsia"/>
          <w:lang w:val="zh-CN"/>
        </w:rPr>
        <w:t>将</w:t>
      </w:r>
      <w:r w:rsidR="00DB2AC0">
        <w:rPr>
          <w:rFonts w:hint="eastAsia"/>
          <w:lang w:val="zh-CN"/>
        </w:rPr>
        <w:t>BMC</w:t>
      </w:r>
      <w:r w:rsidR="00DB2AC0">
        <w:rPr>
          <w:rFonts w:hint="eastAsia"/>
          <w:lang w:val="zh-CN"/>
        </w:rPr>
        <w:t>的</w:t>
      </w:r>
      <w:r w:rsidR="00DB2AC0">
        <w:rPr>
          <w:rFonts w:hint="eastAsia"/>
          <w:lang w:val="zh-CN"/>
        </w:rPr>
        <w:t>IP</w:t>
      </w:r>
      <w:r w:rsidRPr="00683437">
        <w:rPr>
          <w:rFonts w:hint="eastAsia"/>
          <w:lang w:val="zh-CN"/>
        </w:rPr>
        <w:t>增加</w:t>
      </w:r>
      <w:r w:rsidR="00DB2AC0">
        <w:rPr>
          <w:rFonts w:hint="eastAsia"/>
          <w:lang w:val="zh-CN"/>
        </w:rPr>
        <w:t>例外站点列表</w:t>
      </w:r>
      <w:r>
        <w:rPr>
          <w:rFonts w:hint="eastAsia"/>
          <w:lang w:val="zh-CN"/>
        </w:rPr>
        <w:t>。</w:t>
      </w:r>
    </w:p>
    <w:p w14:paraId="0EFD4B51" w14:textId="77777777" w:rsidR="00511F36" w:rsidRDefault="00511F36" w:rsidP="00181D50">
      <w:pPr>
        <w:pStyle w:val="Step"/>
        <w:rPr>
          <w:lang w:val="zh-CN"/>
        </w:rPr>
      </w:pPr>
      <w:r>
        <w:rPr>
          <w:rFonts w:hint="eastAsia"/>
          <w:lang w:val="zh-CN"/>
        </w:rPr>
        <w:t>打开下载的</w:t>
      </w:r>
      <w:r>
        <w:rPr>
          <w:rFonts w:hint="eastAsia"/>
          <w:lang w:val="zh-CN"/>
        </w:rPr>
        <w:t>jviewer</w:t>
      </w:r>
      <w:r>
        <w:rPr>
          <w:rFonts w:hint="eastAsia"/>
          <w:lang w:val="zh-CN"/>
        </w:rPr>
        <w:t>文件，并允许运行</w:t>
      </w:r>
      <w:r w:rsidR="006368F4">
        <w:rPr>
          <w:rFonts w:hint="eastAsia"/>
          <w:lang w:val="zh-CN"/>
        </w:rPr>
        <w:t>。</w:t>
      </w:r>
    </w:p>
    <w:p w14:paraId="263F1A19" w14:textId="77777777" w:rsidR="00511F36" w:rsidRDefault="00511F36" w:rsidP="00181D50">
      <w:pPr>
        <w:pStyle w:val="Figure"/>
        <w:rPr>
          <w:lang w:val="zh-CN"/>
        </w:rPr>
      </w:pPr>
      <w:r>
        <w:rPr>
          <w:noProof/>
        </w:rPr>
        <w:drawing>
          <wp:inline distT="0" distB="0" distL="0" distR="0" wp14:anchorId="1244F3D8" wp14:editId="7A4B5558">
            <wp:extent cx="5334000" cy="3314700"/>
            <wp:effectExtent l="0" t="0" r="0" b="0"/>
            <wp:docPr id="907" name="图片 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0959" w14:textId="77777777" w:rsidR="00181D50" w:rsidRPr="00181D50" w:rsidRDefault="00181D50" w:rsidP="00181D50">
      <w:pPr>
        <w:pStyle w:val="FigureDescription"/>
        <w:rPr>
          <w:lang w:val="zh-CN"/>
        </w:rPr>
      </w:pPr>
      <w:r>
        <w:rPr>
          <w:rFonts w:hint="eastAsia"/>
          <w:lang w:val="zh-CN"/>
        </w:rPr>
        <w:t>安全警告界面</w:t>
      </w:r>
    </w:p>
    <w:p w14:paraId="6A48741F" w14:textId="77777777" w:rsidR="00511F36" w:rsidRDefault="00F95567" w:rsidP="00181D50">
      <w:pPr>
        <w:pStyle w:val="Step"/>
        <w:rPr>
          <w:lang w:val="zh-CN"/>
        </w:rPr>
      </w:pPr>
      <w:r>
        <w:rPr>
          <w:rFonts w:hint="eastAsia"/>
          <w:lang w:val="zh-CN"/>
        </w:rPr>
        <w:t>可通过界面远程控制服务器</w:t>
      </w:r>
      <w:r w:rsidR="00483A5C">
        <w:rPr>
          <w:rStyle w:val="afff4"/>
          <w:snapToGrid/>
          <w:kern w:val="2"/>
        </w:rPr>
        <w:commentReference w:id="118"/>
      </w:r>
      <w:r w:rsidR="00B11A12">
        <w:rPr>
          <w:rFonts w:hint="eastAsia"/>
          <w:lang w:val="zh-CN"/>
        </w:rPr>
        <w:t>。</w:t>
      </w:r>
    </w:p>
    <w:p w14:paraId="789BAC77" w14:textId="77777777" w:rsidR="00511F36" w:rsidRDefault="00511F36" w:rsidP="00181D50">
      <w:pPr>
        <w:pStyle w:val="Figure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371613CB" wp14:editId="65023247">
            <wp:extent cx="5486400" cy="2924175"/>
            <wp:effectExtent l="0" t="0" r="0" b="9525"/>
            <wp:docPr id="911" name="图片 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3DF5" w14:textId="77777777" w:rsidR="00181D50" w:rsidRPr="00181D50" w:rsidRDefault="00181D50" w:rsidP="00181D50">
      <w:pPr>
        <w:pStyle w:val="FigureDescription"/>
        <w:rPr>
          <w:lang w:val="zh-CN"/>
        </w:rPr>
      </w:pPr>
      <w:r>
        <w:rPr>
          <w:rFonts w:hint="eastAsia"/>
          <w:lang w:val="zh-CN"/>
        </w:rPr>
        <w:t>JViewer</w:t>
      </w:r>
      <w:r>
        <w:rPr>
          <w:rFonts w:hint="eastAsia"/>
          <w:lang w:val="zh-CN"/>
        </w:rPr>
        <w:t>界面</w:t>
      </w:r>
    </w:p>
    <w:p w14:paraId="7A3982B1" w14:textId="77777777" w:rsidR="00085010" w:rsidRDefault="00E62AA8" w:rsidP="00FE6427">
      <w:pPr>
        <w:pStyle w:val="31"/>
        <w:rPr>
          <w:lang w:val="zh-CN"/>
        </w:rPr>
      </w:pPr>
      <w:bookmarkStart w:id="119" w:name="_Ref514865939"/>
      <w:bookmarkStart w:id="120" w:name="_Toc514870062"/>
      <w:r>
        <w:rPr>
          <w:rFonts w:hint="eastAsia"/>
          <w:lang w:val="zh-CN"/>
        </w:rPr>
        <w:t>获取</w:t>
      </w:r>
      <w:r>
        <w:rPr>
          <w:rFonts w:hint="eastAsia"/>
          <w:lang w:val="zh-CN"/>
        </w:rPr>
        <w:t>OS</w:t>
      </w:r>
      <w:r>
        <w:rPr>
          <w:rFonts w:hint="eastAsia"/>
          <w:lang w:val="zh-CN"/>
        </w:rPr>
        <w:t>镜像文件</w:t>
      </w:r>
      <w:bookmarkEnd w:id="119"/>
      <w:bookmarkEnd w:id="120"/>
    </w:p>
    <w:p w14:paraId="0B57C454" w14:textId="77777777" w:rsidR="00085010" w:rsidRDefault="00E62AA8" w:rsidP="00FE6427">
      <w:pPr>
        <w:rPr>
          <w:lang w:val="zh-CN"/>
        </w:rPr>
      </w:pPr>
      <w:r>
        <w:rPr>
          <w:rFonts w:hint="eastAsia"/>
          <w:lang w:val="zh-CN"/>
        </w:rPr>
        <w:t>安装</w:t>
      </w:r>
      <w:r>
        <w:rPr>
          <w:rFonts w:hint="eastAsia"/>
          <w:lang w:val="zh-CN"/>
        </w:rPr>
        <w:t>OS</w:t>
      </w:r>
      <w:r>
        <w:rPr>
          <w:rFonts w:hint="eastAsia"/>
          <w:lang w:val="zh-CN"/>
        </w:rPr>
        <w:t>前，请从操作系统官网获取您所需的</w:t>
      </w:r>
      <w:r>
        <w:rPr>
          <w:rFonts w:hint="eastAsia"/>
          <w:lang w:val="zh-CN"/>
        </w:rPr>
        <w:t>OS</w:t>
      </w:r>
      <w:r>
        <w:rPr>
          <w:rFonts w:hint="eastAsia"/>
          <w:lang w:val="zh-CN"/>
        </w:rPr>
        <w:t>镜像文件，并将包含</w:t>
      </w:r>
      <w:r>
        <w:rPr>
          <w:rFonts w:hint="eastAsia"/>
          <w:lang w:val="zh-CN"/>
        </w:rPr>
        <w:t>OS</w:t>
      </w:r>
      <w:r>
        <w:rPr>
          <w:rFonts w:hint="eastAsia"/>
          <w:lang w:val="zh-CN"/>
        </w:rPr>
        <w:t>镜像文件的引导介质连接到服务器。</w:t>
      </w:r>
    </w:p>
    <w:p w14:paraId="41138017" w14:textId="77777777" w:rsidR="00085010" w:rsidRDefault="00E62AA8" w:rsidP="00FE6427">
      <w:pPr>
        <w:rPr>
          <w:lang w:val="zh-CN"/>
        </w:rPr>
      </w:pPr>
      <w:r>
        <w:rPr>
          <w:rFonts w:hint="eastAsia"/>
          <w:lang w:val="zh-CN"/>
        </w:rPr>
        <w:t>通过直连方式登录服务器时，引导介质可以是物理光盘、可引导</w:t>
      </w:r>
      <w:r>
        <w:rPr>
          <w:rFonts w:hint="eastAsia"/>
          <w:lang w:val="zh-CN"/>
        </w:rPr>
        <w:t>U</w:t>
      </w:r>
      <w:r>
        <w:rPr>
          <w:rFonts w:hint="eastAsia"/>
          <w:lang w:val="zh-CN"/>
        </w:rPr>
        <w:t>盘。</w:t>
      </w:r>
    </w:p>
    <w:p w14:paraId="2425C754" w14:textId="77777777" w:rsidR="00085010" w:rsidRDefault="00E62AA8">
      <w:pPr>
        <w:rPr>
          <w:lang w:val="zh-CN"/>
        </w:rPr>
      </w:pPr>
      <w:r>
        <w:rPr>
          <w:rFonts w:hint="eastAsia"/>
          <w:lang w:val="zh-CN"/>
        </w:rPr>
        <w:t>通过</w:t>
      </w:r>
      <w:r>
        <w:rPr>
          <w:rFonts w:hint="eastAsia"/>
          <w:lang w:val="zh-CN"/>
        </w:rPr>
        <w:t>BMC</w:t>
      </w:r>
      <w:r>
        <w:rPr>
          <w:rFonts w:hint="eastAsia"/>
          <w:lang w:val="zh-CN"/>
        </w:rPr>
        <w:t>登录服务器远程控制台时，引导介质可以是物理光盘、可引导</w:t>
      </w:r>
      <w:r>
        <w:rPr>
          <w:rFonts w:hint="eastAsia"/>
          <w:lang w:val="zh-CN"/>
        </w:rPr>
        <w:t>U</w:t>
      </w:r>
      <w:r>
        <w:rPr>
          <w:rFonts w:hint="eastAsia"/>
          <w:lang w:val="zh-CN"/>
        </w:rPr>
        <w:t>盘和虚拟媒体（虚拟软盘、虚拟</w:t>
      </w:r>
      <w:r>
        <w:rPr>
          <w:rFonts w:hint="eastAsia"/>
          <w:lang w:val="zh-CN"/>
        </w:rPr>
        <w:t xml:space="preserve">CD/DVD </w:t>
      </w:r>
      <w:r>
        <w:rPr>
          <w:rFonts w:hint="eastAsia"/>
          <w:lang w:val="zh-CN"/>
        </w:rPr>
        <w:t>和虚拟硬盘</w:t>
      </w:r>
      <w:r>
        <w:rPr>
          <w:rFonts w:hint="eastAsia"/>
          <w:lang w:val="zh-CN"/>
        </w:rPr>
        <w:t>/USB</w:t>
      </w:r>
      <w:r>
        <w:rPr>
          <w:rFonts w:hint="eastAsia"/>
          <w:lang w:val="zh-CN"/>
        </w:rPr>
        <w:t>）。</w:t>
      </w:r>
    </w:p>
    <w:p w14:paraId="585C943E" w14:textId="77777777" w:rsidR="00085010" w:rsidRDefault="00E62AA8">
      <w:pPr>
        <w:pStyle w:val="TableDescription"/>
      </w:pPr>
      <w:r>
        <w:rPr>
          <w:rFonts w:hint="eastAsia"/>
        </w:rPr>
        <w:t>连接</w:t>
      </w:r>
      <w:r>
        <w:rPr>
          <w:rFonts w:hint="eastAsia"/>
        </w:rPr>
        <w:t>OS</w:t>
      </w:r>
      <w:r>
        <w:rPr>
          <w:rFonts w:hint="eastAsia"/>
        </w:rPr>
        <w:t>镜像文件</w:t>
      </w:r>
    </w:p>
    <w:tbl>
      <w:tblPr>
        <w:tblStyle w:val="table"/>
        <w:tblW w:w="9067" w:type="dxa"/>
        <w:tblLayout w:type="fixed"/>
        <w:tblLook w:val="04A0" w:firstRow="1" w:lastRow="0" w:firstColumn="1" w:lastColumn="0" w:noHBand="0" w:noVBand="1"/>
      </w:tblPr>
      <w:tblGrid>
        <w:gridCol w:w="2263"/>
        <w:gridCol w:w="6804"/>
      </w:tblGrid>
      <w:tr w:rsidR="00085010" w14:paraId="78C1729B" w14:textId="77777777" w:rsidTr="00085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72AFE73C" w14:textId="77777777" w:rsidR="00085010" w:rsidRDefault="00E62AA8">
            <w:pPr>
              <w:pStyle w:val="TableHeading"/>
            </w:pPr>
            <w:r>
              <w:rPr>
                <w:rFonts w:hint="eastAsia"/>
              </w:rPr>
              <w:t>引导介质</w:t>
            </w:r>
          </w:p>
        </w:tc>
        <w:tc>
          <w:tcPr>
            <w:tcW w:w="6804" w:type="dxa"/>
          </w:tcPr>
          <w:p w14:paraId="6146EB65" w14:textId="77777777" w:rsidR="00085010" w:rsidRDefault="00E62AA8">
            <w:pPr>
              <w:pStyle w:val="TableHeading"/>
            </w:pPr>
            <w:r>
              <w:rPr>
                <w:rFonts w:hint="eastAsia"/>
              </w:rPr>
              <w:t>说明</w:t>
            </w:r>
          </w:p>
        </w:tc>
      </w:tr>
      <w:tr w:rsidR="00085010" w14:paraId="0A648374" w14:textId="77777777" w:rsidTr="00085010">
        <w:tc>
          <w:tcPr>
            <w:tcW w:w="2263" w:type="dxa"/>
          </w:tcPr>
          <w:p w14:paraId="30569A3F" w14:textId="77777777" w:rsidR="00085010" w:rsidRDefault="00E62AA8">
            <w:pPr>
              <w:pStyle w:val="TableText"/>
            </w:pPr>
            <w:r>
              <w:rPr>
                <w:rFonts w:hint="eastAsia"/>
              </w:rPr>
              <w:t>物理光盘</w:t>
            </w:r>
          </w:p>
        </w:tc>
        <w:tc>
          <w:tcPr>
            <w:tcW w:w="6804" w:type="dxa"/>
          </w:tcPr>
          <w:p w14:paraId="05683922" w14:textId="77777777" w:rsidR="00085010" w:rsidRDefault="00E62AA8">
            <w:pPr>
              <w:pStyle w:val="TableText"/>
            </w:pPr>
            <w:r>
              <w:rPr>
                <w:rFonts w:hint="eastAsia"/>
              </w:rPr>
              <w:t>将包含有</w:t>
            </w:r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镜像文件的物理光盘放入光驱。</w:t>
            </w:r>
          </w:p>
        </w:tc>
      </w:tr>
      <w:tr w:rsidR="00085010" w14:paraId="20F456D7" w14:textId="77777777" w:rsidTr="00085010">
        <w:tc>
          <w:tcPr>
            <w:tcW w:w="2263" w:type="dxa"/>
            <w:vAlign w:val="center"/>
          </w:tcPr>
          <w:p w14:paraId="4D13B229" w14:textId="77777777" w:rsidR="00085010" w:rsidRDefault="00E62AA8">
            <w:pPr>
              <w:pStyle w:val="TableText"/>
            </w:pPr>
            <w:r>
              <w:rPr>
                <w:rFonts w:hint="eastAsia"/>
              </w:rPr>
              <w:t>可引导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盘</w:t>
            </w:r>
          </w:p>
        </w:tc>
        <w:tc>
          <w:tcPr>
            <w:tcW w:w="6804" w:type="dxa"/>
            <w:vAlign w:val="center"/>
          </w:tcPr>
          <w:p w14:paraId="07A6B181" w14:textId="77777777" w:rsidR="00085010" w:rsidRDefault="00E62AA8">
            <w:pPr>
              <w:pStyle w:val="TableText"/>
            </w:pPr>
            <w:r>
              <w:rPr>
                <w:rFonts w:hint="eastAsia"/>
              </w:rPr>
              <w:t>将包含有</w:t>
            </w:r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镜像文件的可引导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盘插入</w:t>
            </w: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接口。</w:t>
            </w:r>
          </w:p>
        </w:tc>
      </w:tr>
      <w:tr w:rsidR="00085010" w14:paraId="0A4A225C" w14:textId="77777777" w:rsidTr="00085010">
        <w:tc>
          <w:tcPr>
            <w:tcW w:w="2263" w:type="dxa"/>
          </w:tcPr>
          <w:p w14:paraId="58B439B1" w14:textId="77777777" w:rsidR="00085010" w:rsidRDefault="00E62AA8">
            <w:pPr>
              <w:pStyle w:val="TableText"/>
            </w:pPr>
            <w:r>
              <w:rPr>
                <w:rFonts w:hint="eastAsia"/>
              </w:rPr>
              <w:t>虚拟媒体</w:t>
            </w:r>
          </w:p>
        </w:tc>
        <w:tc>
          <w:tcPr>
            <w:tcW w:w="6804" w:type="dxa"/>
          </w:tcPr>
          <w:p w14:paraId="15160F00" w14:textId="77777777" w:rsidR="00085010" w:rsidRDefault="00E62AA8" w:rsidP="00694474">
            <w:pPr>
              <w:pStyle w:val="TableText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BMC</w:t>
            </w:r>
            <w:r>
              <w:rPr>
                <w:rFonts w:hint="eastAsia"/>
              </w:rPr>
              <w:t>挂载</w:t>
            </w:r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镜像文件，具体步骤请参见</w:t>
            </w:r>
            <w:r w:rsidR="00694474">
              <w:rPr>
                <w:rFonts w:hint="eastAsia"/>
              </w:rPr>
              <w:t>“</w:t>
            </w:r>
            <w:r w:rsidR="00694474">
              <w:fldChar w:fldCharType="begin"/>
            </w:r>
            <w:r w:rsidR="00694474">
              <w:instrText xml:space="preserve"> </w:instrText>
            </w:r>
            <w:r w:rsidR="00694474">
              <w:rPr>
                <w:rFonts w:hint="eastAsia"/>
              </w:rPr>
              <w:instrText>REF _Ref509582083 \h</w:instrText>
            </w:r>
            <w:r w:rsidR="00694474">
              <w:instrText xml:space="preserve">  \* MERGEFORMAT </w:instrText>
            </w:r>
            <w:r w:rsidR="00694474">
              <w:fldChar w:fldCharType="separate"/>
            </w:r>
            <w:r w:rsidR="00246B3A" w:rsidRPr="00246B3A">
              <w:rPr>
                <w:rFonts w:hint="eastAsia"/>
              </w:rPr>
              <w:t>通过</w:t>
            </w:r>
            <w:r w:rsidR="00246B3A" w:rsidRPr="00246B3A">
              <w:rPr>
                <w:rFonts w:hint="eastAsia"/>
              </w:rPr>
              <w:t>BMC</w:t>
            </w:r>
            <w:r w:rsidR="00246B3A" w:rsidRPr="00246B3A">
              <w:rPr>
                <w:rFonts w:hint="eastAsia"/>
              </w:rPr>
              <w:t>挂载</w:t>
            </w:r>
            <w:r w:rsidR="00246B3A" w:rsidRPr="00246B3A">
              <w:rPr>
                <w:rFonts w:hint="eastAsia"/>
              </w:rPr>
              <w:t>OS</w:t>
            </w:r>
            <w:r w:rsidR="00246B3A" w:rsidRPr="00246B3A">
              <w:rPr>
                <w:rFonts w:hint="eastAsia"/>
              </w:rPr>
              <w:t>镜像文件</w:t>
            </w:r>
            <w:r w:rsidR="00694474">
              <w:fldChar w:fldCharType="end"/>
            </w:r>
            <w:r w:rsidR="00694474">
              <w:rPr>
                <w:rFonts w:hint="eastAsia"/>
              </w:rPr>
              <w:t>”。</w:t>
            </w:r>
          </w:p>
        </w:tc>
      </w:tr>
    </w:tbl>
    <w:p w14:paraId="5914CF1B" w14:textId="77777777" w:rsidR="00085010" w:rsidRDefault="00085010">
      <w:pPr>
        <w:rPr>
          <w:lang w:val="zh-CN"/>
        </w:rPr>
      </w:pPr>
    </w:p>
    <w:p w14:paraId="0E5A14AE" w14:textId="77777777" w:rsidR="00085010" w:rsidRPr="008634DD" w:rsidRDefault="00E62AA8" w:rsidP="008634DD">
      <w:pPr>
        <w:ind w:left="0"/>
        <w:rPr>
          <w:rFonts w:ascii="黑体" w:eastAsia="黑体" w:hAnsi="黑体"/>
          <w:sz w:val="28"/>
        </w:rPr>
      </w:pPr>
      <w:bookmarkStart w:id="121" w:name="_Ref509582083"/>
      <w:r w:rsidRPr="008634DD">
        <w:rPr>
          <w:rFonts w:ascii="黑体" w:eastAsia="黑体" w:hAnsi="黑体" w:hint="eastAsia"/>
          <w:sz w:val="28"/>
        </w:rPr>
        <w:t>通过BMC挂载OS镜像文件</w:t>
      </w:r>
      <w:bookmarkEnd w:id="121"/>
    </w:p>
    <w:p w14:paraId="30D810D5" w14:textId="77777777" w:rsidR="00F95567" w:rsidRPr="00FC2473" w:rsidRDefault="00F95567" w:rsidP="00FC2473">
      <w:pPr>
        <w:pStyle w:val="Step"/>
        <w:numPr>
          <w:ilvl w:val="5"/>
          <w:numId w:val="48"/>
        </w:numPr>
        <w:rPr>
          <w:lang w:val="zh-CN"/>
        </w:rPr>
      </w:pPr>
      <w:r w:rsidRPr="00FC2473">
        <w:rPr>
          <w:rFonts w:hint="eastAsia"/>
          <w:lang w:val="zh-CN"/>
        </w:rPr>
        <w:t>打开</w:t>
      </w:r>
      <w:r w:rsidRPr="00FC2473">
        <w:rPr>
          <w:rFonts w:hint="eastAsia"/>
          <w:lang w:val="zh-CN"/>
        </w:rPr>
        <w:t>J</w:t>
      </w:r>
      <w:r w:rsidRPr="00FC2473">
        <w:rPr>
          <w:lang w:val="zh-CN"/>
        </w:rPr>
        <w:t>v</w:t>
      </w:r>
      <w:r w:rsidRPr="00FC2473">
        <w:rPr>
          <w:rFonts w:hint="eastAsia"/>
          <w:lang w:val="zh-CN"/>
        </w:rPr>
        <w:t>iewer</w:t>
      </w:r>
      <w:r w:rsidRPr="00FC2473">
        <w:rPr>
          <w:rFonts w:hint="eastAsia"/>
          <w:lang w:val="zh-CN"/>
        </w:rPr>
        <w:t>进入</w:t>
      </w:r>
      <w:r w:rsidRPr="00FC2473">
        <w:rPr>
          <w:rFonts w:hint="eastAsia"/>
          <w:lang w:val="zh-CN"/>
        </w:rPr>
        <w:t>media</w:t>
      </w:r>
      <w:r w:rsidRPr="00FC2473">
        <w:rPr>
          <w:rFonts w:hint="eastAsia"/>
          <w:lang w:val="zh-CN"/>
        </w:rPr>
        <w:t>设置</w:t>
      </w:r>
      <w:r w:rsidR="00694474" w:rsidRPr="00FC2473">
        <w:rPr>
          <w:rFonts w:hint="eastAsia"/>
          <w:lang w:val="zh-CN"/>
        </w:rPr>
        <w:t>。</w:t>
      </w:r>
    </w:p>
    <w:p w14:paraId="6C0A8901" w14:textId="77777777" w:rsidR="00F95567" w:rsidRDefault="00F95567" w:rsidP="00FE6427">
      <w:pPr>
        <w:pStyle w:val="Figure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204FBE56" wp14:editId="2E45BC57">
            <wp:extent cx="5486400" cy="2615565"/>
            <wp:effectExtent l="0" t="0" r="0" b="0"/>
            <wp:docPr id="646" name="图片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CC18" w14:textId="77777777" w:rsidR="00FE6427" w:rsidRPr="00FE6427" w:rsidRDefault="00FE6427" w:rsidP="00FE6427">
      <w:pPr>
        <w:pStyle w:val="FigureDescription"/>
        <w:rPr>
          <w:lang w:val="zh-CN"/>
        </w:rPr>
      </w:pPr>
      <w:r>
        <w:rPr>
          <w:rFonts w:hint="eastAsia"/>
          <w:lang w:val="zh-CN"/>
        </w:rPr>
        <w:t>JViewer</w:t>
      </w:r>
      <w:r>
        <w:rPr>
          <w:rFonts w:hint="eastAsia"/>
          <w:lang w:val="zh-CN"/>
        </w:rPr>
        <w:t>界面</w:t>
      </w:r>
    </w:p>
    <w:p w14:paraId="3040A1BE" w14:textId="77777777" w:rsidR="00967A30" w:rsidRDefault="00967A30" w:rsidP="00FE6427">
      <w:pPr>
        <w:pStyle w:val="Step"/>
        <w:rPr>
          <w:lang w:val="zh-CN"/>
        </w:rPr>
      </w:pPr>
      <w:r>
        <w:rPr>
          <w:rFonts w:hint="eastAsia"/>
          <w:lang w:val="zh-CN"/>
        </w:rPr>
        <w:t>选择镜像并连接</w:t>
      </w:r>
      <w:r w:rsidR="00694474">
        <w:rPr>
          <w:rFonts w:hint="eastAsia"/>
          <w:lang w:val="zh-CN"/>
        </w:rPr>
        <w:t>。</w:t>
      </w:r>
    </w:p>
    <w:p w14:paraId="3A89B497" w14:textId="77777777" w:rsidR="00967A30" w:rsidRDefault="00967A30" w:rsidP="00FE6427">
      <w:pPr>
        <w:pStyle w:val="Figure"/>
        <w:rPr>
          <w:lang w:val="zh-CN"/>
        </w:rPr>
      </w:pPr>
      <w:r>
        <w:rPr>
          <w:noProof/>
        </w:rPr>
        <w:drawing>
          <wp:inline distT="0" distB="0" distL="0" distR="0" wp14:anchorId="445719F1" wp14:editId="5C8AFF33">
            <wp:extent cx="4476307" cy="3197140"/>
            <wp:effectExtent l="0" t="0" r="635" b="3810"/>
            <wp:docPr id="909" name="图片 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482947" cy="320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D208" w14:textId="77777777" w:rsidR="00FE6427" w:rsidRPr="00FE6427" w:rsidRDefault="00FE6427" w:rsidP="00FE6427">
      <w:pPr>
        <w:pStyle w:val="FigureDescription"/>
        <w:rPr>
          <w:lang w:val="zh-CN"/>
        </w:rPr>
      </w:pPr>
      <w:r>
        <w:rPr>
          <w:rFonts w:hint="eastAsia"/>
          <w:lang w:val="zh-CN"/>
        </w:rPr>
        <w:t>选择镜像挂载界面</w:t>
      </w:r>
    </w:p>
    <w:p w14:paraId="25435A32" w14:textId="77777777" w:rsidR="00511F36" w:rsidRDefault="00F95567" w:rsidP="00FE6427">
      <w:pPr>
        <w:pStyle w:val="Step"/>
        <w:rPr>
          <w:lang w:val="zh-CN"/>
        </w:rPr>
      </w:pPr>
      <w:r>
        <w:rPr>
          <w:rFonts w:hint="eastAsia"/>
          <w:lang w:val="zh-CN"/>
        </w:rPr>
        <w:t>出现成功连接提示，关闭该弹窗即可正常操作服务。</w:t>
      </w:r>
    </w:p>
    <w:p w14:paraId="23E7E91D" w14:textId="77777777" w:rsidR="00511F36" w:rsidRDefault="00511F36" w:rsidP="00FE6427">
      <w:pPr>
        <w:pStyle w:val="Figure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5B6D40C3" wp14:editId="095A4EA3">
            <wp:extent cx="4492371" cy="3242930"/>
            <wp:effectExtent l="0" t="0" r="3810" b="0"/>
            <wp:docPr id="910" name="图片 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492371" cy="32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B2D0" w14:textId="77777777" w:rsidR="00FE6427" w:rsidRPr="00FE6427" w:rsidRDefault="00FE6427" w:rsidP="00FE6427">
      <w:pPr>
        <w:pStyle w:val="FigureDescription"/>
        <w:rPr>
          <w:lang w:val="zh-CN"/>
        </w:rPr>
      </w:pPr>
      <w:r>
        <w:rPr>
          <w:rFonts w:hint="eastAsia"/>
          <w:lang w:val="zh-CN"/>
        </w:rPr>
        <w:t>成功连接提示框</w:t>
      </w:r>
    </w:p>
    <w:p w14:paraId="37668EA9" w14:textId="77777777" w:rsidR="00085010" w:rsidRDefault="00E62AA8" w:rsidP="00FE6427">
      <w:pPr>
        <w:pStyle w:val="21"/>
        <w:rPr>
          <w:lang w:val="zh-CN"/>
        </w:rPr>
      </w:pPr>
      <w:bookmarkStart w:id="122" w:name="_Toc514870063"/>
      <w:r>
        <w:rPr>
          <w:rFonts w:hint="eastAsia"/>
          <w:lang w:val="zh-CN"/>
        </w:rPr>
        <w:t>安装</w:t>
      </w:r>
      <w:r>
        <w:rPr>
          <w:rFonts w:hint="eastAsia"/>
          <w:lang w:val="zh-CN"/>
        </w:rPr>
        <w:t>Windows Server 2016</w:t>
      </w:r>
      <w:r>
        <w:rPr>
          <w:rFonts w:hint="eastAsia"/>
          <w:lang w:val="zh-CN"/>
        </w:rPr>
        <w:t>操作系统</w:t>
      </w:r>
      <w:bookmarkEnd w:id="122"/>
    </w:p>
    <w:p w14:paraId="747BAC9A" w14:textId="77777777" w:rsidR="0079056C" w:rsidRPr="0081434C" w:rsidRDefault="0079056C" w:rsidP="00FE6427">
      <w:pPr>
        <w:pStyle w:val="Step"/>
      </w:pPr>
      <w:r w:rsidRPr="0081434C">
        <w:rPr>
          <w:rFonts w:hint="eastAsia"/>
        </w:rPr>
        <w:t>先将装有操作系统镜像的介质（</w:t>
      </w:r>
      <w:r w:rsidRPr="0081434C">
        <w:t>DVD/USB/</w:t>
      </w:r>
      <w:r w:rsidRPr="0081434C">
        <w:rPr>
          <w:rFonts w:hint="eastAsia"/>
        </w:rPr>
        <w:t>远程镜像等）连接到服务器上</w:t>
      </w:r>
      <w:r w:rsidR="00694474">
        <w:rPr>
          <w:rFonts w:hint="eastAsia"/>
        </w:rPr>
        <w:t>。</w:t>
      </w:r>
    </w:p>
    <w:p w14:paraId="47998D86" w14:textId="77777777" w:rsidR="0079056C" w:rsidRDefault="0079056C" w:rsidP="00FE6427">
      <w:pPr>
        <w:pStyle w:val="Step"/>
        <w:rPr>
          <w:noProof/>
        </w:rPr>
      </w:pPr>
      <w:r w:rsidRPr="0081434C">
        <w:rPr>
          <w:rFonts w:hint="eastAsia"/>
        </w:rPr>
        <w:t>启动服务器，当开机界面提示“</w:t>
      </w:r>
      <w:r w:rsidRPr="0081434C">
        <w:t>Press F7 To Enter BBS POPUP</w:t>
      </w:r>
      <w:r w:rsidRPr="0081434C">
        <w:rPr>
          <w:rFonts w:hint="eastAsia"/>
        </w:rPr>
        <w:t>”时，按“</w:t>
      </w:r>
      <w:r w:rsidRPr="0081434C">
        <w:t>F7</w:t>
      </w:r>
      <w:r w:rsidRPr="0081434C">
        <w:rPr>
          <w:rFonts w:hint="eastAsia"/>
        </w:rPr>
        <w:t>”键进入系统启动项选择界面</w:t>
      </w:r>
      <w:r w:rsidR="00694474">
        <w:rPr>
          <w:rFonts w:hint="eastAsia"/>
        </w:rPr>
        <w:t>。</w:t>
      </w:r>
    </w:p>
    <w:p w14:paraId="68D73800" w14:textId="77777777" w:rsidR="00085010" w:rsidRDefault="0079056C" w:rsidP="00F43189">
      <w:pPr>
        <w:pStyle w:val="Figure"/>
      </w:pPr>
      <w:r>
        <w:rPr>
          <w:noProof/>
        </w:rPr>
        <w:lastRenderedPageBreak/>
        <w:drawing>
          <wp:inline distT="0" distB="0" distL="0" distR="0" wp14:anchorId="688775DD" wp14:editId="2FC19766">
            <wp:extent cx="5486400" cy="3809365"/>
            <wp:effectExtent l="0" t="0" r="0" b="635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4E8A" w14:textId="77777777" w:rsidR="00F43189" w:rsidRPr="00F43189" w:rsidRDefault="00F43189" w:rsidP="00F43189">
      <w:pPr>
        <w:pStyle w:val="FigureDescription"/>
      </w:pPr>
      <w:r>
        <w:rPr>
          <w:rFonts w:hint="eastAsia"/>
          <w:lang w:val="zh-CN"/>
        </w:rPr>
        <w:t>开机界面</w:t>
      </w:r>
    </w:p>
    <w:p w14:paraId="58ADC53F" w14:textId="77777777" w:rsidR="0079056C" w:rsidRPr="0081434C" w:rsidRDefault="0079056C" w:rsidP="00F43189">
      <w:pPr>
        <w:pStyle w:val="Step"/>
      </w:pPr>
      <w:r w:rsidRPr="0081434C">
        <w:rPr>
          <w:rFonts w:hint="eastAsia"/>
        </w:rPr>
        <w:t>选择装有操作系统镜像的选项来引导启动（</w:t>
      </w:r>
      <w:r w:rsidRPr="0081434C">
        <w:t>DVD/USB/</w:t>
      </w:r>
      <w:r w:rsidRPr="0081434C">
        <w:rPr>
          <w:rFonts w:hint="eastAsia"/>
        </w:rPr>
        <w:t>远程镜像等）</w:t>
      </w:r>
      <w:r w:rsidR="00694474">
        <w:rPr>
          <w:rFonts w:hint="eastAsia"/>
        </w:rPr>
        <w:t>。</w:t>
      </w:r>
    </w:p>
    <w:p w14:paraId="1D74D5CF" w14:textId="77777777" w:rsidR="00085010" w:rsidRDefault="0079056C" w:rsidP="00F43189">
      <w:pPr>
        <w:pStyle w:val="Figure"/>
      </w:pPr>
      <w:r>
        <w:rPr>
          <w:noProof/>
        </w:rPr>
        <w:drawing>
          <wp:inline distT="0" distB="0" distL="0" distR="0" wp14:anchorId="30D9DE0D" wp14:editId="312862D4">
            <wp:extent cx="3200400" cy="2623538"/>
            <wp:effectExtent l="0" t="0" r="0" b="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2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2A76" w14:textId="77777777" w:rsidR="00F43189" w:rsidRPr="00F43189" w:rsidRDefault="00F43189" w:rsidP="00F43189">
      <w:pPr>
        <w:pStyle w:val="FigureDescription"/>
      </w:pPr>
      <w:r w:rsidRPr="00F95567">
        <w:rPr>
          <w:lang w:val="zh-CN"/>
        </w:rPr>
        <w:t>启动项选择界面</w:t>
      </w:r>
    </w:p>
    <w:p w14:paraId="46D8B68D" w14:textId="77777777" w:rsidR="0079056C" w:rsidRDefault="0079056C" w:rsidP="00F43189">
      <w:pPr>
        <w:pStyle w:val="Step"/>
      </w:pPr>
      <w:r w:rsidRPr="0081434C">
        <w:rPr>
          <w:rFonts w:hint="eastAsia"/>
        </w:rPr>
        <w:t>待镜像读取完毕后，在输入语言和其他首选项设置界面设置“要安装的语言”、“时间和货币格式”、“键盘和输入方法”并点击“下一步”</w:t>
      </w:r>
      <w:r w:rsidR="00694474">
        <w:rPr>
          <w:rFonts w:hint="eastAsia"/>
        </w:rPr>
        <w:t>。</w:t>
      </w:r>
    </w:p>
    <w:p w14:paraId="02E01638" w14:textId="77777777" w:rsidR="00085010" w:rsidRDefault="00EB3E6F" w:rsidP="00F43189">
      <w:pPr>
        <w:pStyle w:val="Figure"/>
      </w:pPr>
      <w:r>
        <w:rPr>
          <w:noProof/>
        </w:rPr>
        <w:lastRenderedPageBreak/>
        <w:drawing>
          <wp:inline distT="0" distB="0" distL="0" distR="0" wp14:anchorId="75642B24" wp14:editId="1ED7F2E6">
            <wp:extent cx="4311266" cy="3242931"/>
            <wp:effectExtent l="0" t="0" r="0" b="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316553" cy="324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1166" w14:textId="77777777" w:rsidR="00F43189" w:rsidRPr="00F43189" w:rsidRDefault="00F43189" w:rsidP="00F43189">
      <w:pPr>
        <w:pStyle w:val="FigureDescription"/>
      </w:pPr>
      <w:r w:rsidRPr="00F95567">
        <w:rPr>
          <w:lang w:val="zh-CN"/>
        </w:rPr>
        <w:t>语言和其他首选项选择界面</w:t>
      </w:r>
    </w:p>
    <w:p w14:paraId="2EC55298" w14:textId="77777777" w:rsidR="00EB3E6F" w:rsidRPr="00F67E82" w:rsidRDefault="00EB3E6F" w:rsidP="00F43189">
      <w:pPr>
        <w:pStyle w:val="Step"/>
      </w:pPr>
      <w:r w:rsidRPr="00F67E82">
        <w:rPr>
          <w:rFonts w:hint="eastAsia"/>
        </w:rPr>
        <w:t>点击“现在安装”</w:t>
      </w:r>
      <w:r w:rsidR="00694474">
        <w:rPr>
          <w:rFonts w:hint="eastAsia"/>
        </w:rPr>
        <w:t>。</w:t>
      </w:r>
    </w:p>
    <w:p w14:paraId="62FE6835" w14:textId="77777777" w:rsidR="00EB3E6F" w:rsidRDefault="00EB3E6F" w:rsidP="00F43189">
      <w:pPr>
        <w:pStyle w:val="Figure"/>
      </w:pPr>
      <w:r>
        <w:rPr>
          <w:noProof/>
        </w:rPr>
        <w:drawing>
          <wp:inline distT="0" distB="0" distL="0" distR="0" wp14:anchorId="5D8E2DE8" wp14:editId="3283FAA5">
            <wp:extent cx="4529469" cy="3414402"/>
            <wp:effectExtent l="0" t="0" r="4445" b="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529468" cy="34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B509" w14:textId="77777777" w:rsidR="00F43189" w:rsidRPr="00F43189" w:rsidRDefault="00F43189" w:rsidP="00F43189">
      <w:pPr>
        <w:pStyle w:val="FigureDescription"/>
      </w:pPr>
      <w:r w:rsidRPr="00F95567">
        <w:rPr>
          <w:lang w:val="zh-CN"/>
        </w:rPr>
        <w:t xml:space="preserve">Windows Server 2012 </w:t>
      </w:r>
      <w:r w:rsidRPr="00F95567">
        <w:rPr>
          <w:lang w:val="zh-CN"/>
        </w:rPr>
        <w:t>安装选择界面</w:t>
      </w:r>
    </w:p>
    <w:p w14:paraId="315DF6CF" w14:textId="77777777" w:rsidR="00EB3E6F" w:rsidRPr="00F67E82" w:rsidRDefault="00EB3E6F" w:rsidP="00F43189">
      <w:pPr>
        <w:pStyle w:val="Step"/>
      </w:pPr>
      <w:r w:rsidRPr="00F67E82">
        <w:rPr>
          <w:rFonts w:hint="eastAsia"/>
        </w:rPr>
        <w:t>输入产品安装密钥，点击“下一步”</w:t>
      </w:r>
      <w:r w:rsidR="00694474">
        <w:rPr>
          <w:rFonts w:hint="eastAsia"/>
        </w:rPr>
        <w:t>。</w:t>
      </w:r>
    </w:p>
    <w:p w14:paraId="7CD2232F" w14:textId="77777777" w:rsidR="00EB3E6F" w:rsidRDefault="00EB3E6F" w:rsidP="00F43189">
      <w:pPr>
        <w:pStyle w:val="Figure"/>
      </w:pPr>
      <w:r>
        <w:rPr>
          <w:noProof/>
        </w:rPr>
        <w:lastRenderedPageBreak/>
        <w:drawing>
          <wp:inline distT="0" distB="0" distL="0" distR="0" wp14:anchorId="0C334BDC" wp14:editId="26F1E814">
            <wp:extent cx="5323505" cy="4061637"/>
            <wp:effectExtent l="0" t="0" r="0" b="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323505" cy="406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C6ED" w14:textId="77777777" w:rsidR="00F43189" w:rsidRPr="00F43189" w:rsidRDefault="00F43189" w:rsidP="00F43189">
      <w:pPr>
        <w:pStyle w:val="FigureDescription"/>
      </w:pPr>
      <w:r w:rsidRPr="00F95567">
        <w:rPr>
          <w:lang w:val="zh-CN"/>
        </w:rPr>
        <w:t>安装密钥输入界面</w:t>
      </w:r>
    </w:p>
    <w:p w14:paraId="2D882786" w14:textId="77777777" w:rsidR="00EB3E6F" w:rsidRDefault="00EB3E6F" w:rsidP="00F43189">
      <w:pPr>
        <w:pStyle w:val="Step"/>
      </w:pPr>
      <w:r w:rsidRPr="00F67E82">
        <w:rPr>
          <w:rFonts w:hint="eastAsia"/>
        </w:rPr>
        <w:t>选择“带有</w:t>
      </w:r>
      <w:r w:rsidRPr="00F67E82">
        <w:rPr>
          <w:rFonts w:hint="eastAsia"/>
        </w:rPr>
        <w:t>GUI</w:t>
      </w:r>
      <w:r w:rsidRPr="00F67E82">
        <w:rPr>
          <w:rFonts w:hint="eastAsia"/>
        </w:rPr>
        <w:t>的服务器”</w:t>
      </w:r>
      <w:r>
        <w:rPr>
          <w:rFonts w:hint="eastAsia"/>
        </w:rPr>
        <w:t>并</w:t>
      </w:r>
      <w:r w:rsidRPr="00F67E82">
        <w:rPr>
          <w:rFonts w:hint="eastAsia"/>
        </w:rPr>
        <w:t>点击“下一步”</w:t>
      </w:r>
      <w:r w:rsidR="00694474">
        <w:rPr>
          <w:rFonts w:hint="eastAsia"/>
        </w:rPr>
        <w:t>。</w:t>
      </w:r>
    </w:p>
    <w:p w14:paraId="5B6106B6" w14:textId="77777777" w:rsidR="003926F4" w:rsidRPr="00F67E82" w:rsidRDefault="003926F4" w:rsidP="00F43189">
      <w:pPr>
        <w:pStyle w:val="Step"/>
      </w:pPr>
      <w:r w:rsidRPr="00F67E82">
        <w:rPr>
          <w:rFonts w:hint="eastAsia"/>
        </w:rPr>
        <w:t>勾上“我接受许可条款”，点击“下一步”</w:t>
      </w:r>
      <w:r w:rsidR="00694474">
        <w:rPr>
          <w:rFonts w:hint="eastAsia"/>
        </w:rPr>
        <w:t>。</w:t>
      </w:r>
    </w:p>
    <w:p w14:paraId="344B5573" w14:textId="77777777" w:rsidR="00EB3E6F" w:rsidRDefault="003926F4" w:rsidP="00F43189">
      <w:pPr>
        <w:pStyle w:val="Figure"/>
        <w:rPr>
          <w:rFonts w:ascii="宋体" w:eastAsia="宋体" w:hAnsi="宋体" w:cs="宋体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296100BD" wp14:editId="0966125A">
            <wp:extent cx="4861047" cy="3657600"/>
            <wp:effectExtent l="0" t="0" r="0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861047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F4BE" w14:textId="77777777" w:rsidR="00F43189" w:rsidRPr="00F43189" w:rsidRDefault="00F43189" w:rsidP="00F43189">
      <w:pPr>
        <w:pStyle w:val="FigureDescription"/>
      </w:pPr>
      <w:r w:rsidRPr="00F95567">
        <w:rPr>
          <w:lang w:val="zh-CN"/>
        </w:rPr>
        <w:t>许可条款</w:t>
      </w:r>
    </w:p>
    <w:p w14:paraId="03CF004F" w14:textId="77777777" w:rsidR="003926F4" w:rsidRPr="00F67E82" w:rsidRDefault="003926F4" w:rsidP="00F43189">
      <w:pPr>
        <w:pStyle w:val="Step"/>
      </w:pPr>
      <w:r w:rsidRPr="00F67E82">
        <w:rPr>
          <w:rFonts w:hint="eastAsia"/>
        </w:rPr>
        <w:t>在安装类型中选择</w:t>
      </w:r>
      <w:r>
        <w:rPr>
          <w:rFonts w:hint="eastAsia"/>
        </w:rPr>
        <w:t>“</w:t>
      </w:r>
      <w:r w:rsidRPr="00F67E82">
        <w:rPr>
          <w:rFonts w:hint="eastAsia"/>
        </w:rPr>
        <w:t>自定义安装</w:t>
      </w:r>
      <w:r>
        <w:rPr>
          <w:rFonts w:hint="eastAsia"/>
        </w:rPr>
        <w:t>”</w:t>
      </w:r>
      <w:r w:rsidRPr="00F67E82">
        <w:rPr>
          <w:rFonts w:hint="eastAsia"/>
        </w:rPr>
        <w:t>以便手动进行硬盘分区</w:t>
      </w:r>
      <w:r w:rsidR="00694474">
        <w:rPr>
          <w:rFonts w:hint="eastAsia"/>
        </w:rPr>
        <w:t>。</w:t>
      </w:r>
    </w:p>
    <w:p w14:paraId="374B7DAA" w14:textId="77777777" w:rsidR="003926F4" w:rsidRDefault="00652C6C" w:rsidP="00F43189">
      <w:pPr>
        <w:pStyle w:val="Figure"/>
        <w:rPr>
          <w:rFonts w:ascii="宋体" w:eastAsia="宋体" w:hAnsi="宋体" w:cs="宋体"/>
          <w:kern w:val="0"/>
          <w:szCs w:val="24"/>
        </w:rPr>
      </w:pPr>
      <w:r>
        <w:rPr>
          <w:noProof/>
        </w:rPr>
        <w:drawing>
          <wp:inline distT="0" distB="0" distL="0" distR="0" wp14:anchorId="2BDAC94F" wp14:editId="0369A189">
            <wp:extent cx="4886325" cy="365760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A79D" w14:textId="77777777" w:rsidR="00F43189" w:rsidRPr="00F43189" w:rsidRDefault="00F43189" w:rsidP="00F43189">
      <w:pPr>
        <w:pStyle w:val="FigureDescription"/>
      </w:pPr>
      <w:r w:rsidRPr="006D3D2C">
        <w:rPr>
          <w:lang w:val="zh-CN"/>
        </w:rPr>
        <w:t>安装模式选择界面</w:t>
      </w:r>
    </w:p>
    <w:p w14:paraId="0DCB2F78" w14:textId="77777777" w:rsidR="00652C6C" w:rsidRDefault="003926F4" w:rsidP="00F43189">
      <w:pPr>
        <w:pStyle w:val="Step"/>
      </w:pPr>
      <w:r w:rsidRPr="00F67E82">
        <w:rPr>
          <w:rFonts w:hint="eastAsia"/>
        </w:rPr>
        <w:lastRenderedPageBreak/>
        <w:t>选中“驱动器</w:t>
      </w:r>
      <w:r w:rsidRPr="00F67E82">
        <w:rPr>
          <w:rFonts w:hint="eastAsia"/>
        </w:rPr>
        <w:t>0</w:t>
      </w:r>
      <w:r w:rsidRPr="00F67E82">
        <w:rPr>
          <w:rFonts w:hint="eastAsia"/>
        </w:rPr>
        <w:t>”，点击“新建”进行分区。</w:t>
      </w:r>
    </w:p>
    <w:p w14:paraId="46E8C49E" w14:textId="77777777" w:rsidR="00652C6C" w:rsidRDefault="00652C6C" w:rsidP="00F43189">
      <w:pPr>
        <w:pStyle w:val="Figure"/>
      </w:pPr>
      <w:r>
        <w:rPr>
          <w:noProof/>
        </w:rPr>
        <w:drawing>
          <wp:inline distT="0" distB="0" distL="0" distR="0" wp14:anchorId="0666C357" wp14:editId="2F60876B">
            <wp:extent cx="4774967" cy="3604437"/>
            <wp:effectExtent l="0" t="0" r="6985" b="0"/>
            <wp:docPr id="897" name="图片 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784651" cy="361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B9D0" w14:textId="77777777" w:rsidR="00F43189" w:rsidRPr="00F43189" w:rsidRDefault="00F43189" w:rsidP="00F43189">
      <w:pPr>
        <w:pStyle w:val="FigureDescription"/>
      </w:pPr>
      <w:r w:rsidRPr="006D3D2C">
        <w:rPr>
          <w:lang w:val="zh-CN"/>
        </w:rPr>
        <w:t>磁盘分区界面</w:t>
      </w:r>
    </w:p>
    <w:p w14:paraId="24A4474B" w14:textId="77777777" w:rsidR="00652C6C" w:rsidRPr="00652C6C" w:rsidRDefault="00652C6C" w:rsidP="00F43189">
      <w:pPr>
        <w:pStyle w:val="Step"/>
        <w:rPr>
          <w:lang w:val="zh-CN"/>
        </w:rPr>
      </w:pPr>
      <w:r>
        <w:rPr>
          <w:rFonts w:hint="eastAsia"/>
        </w:rPr>
        <w:t>点击确定</w:t>
      </w:r>
      <w:r w:rsidR="003926F4" w:rsidRPr="00F67E82">
        <w:rPr>
          <w:rFonts w:hint="eastAsia"/>
        </w:rPr>
        <w:t>选中安装系统的主分区，</w:t>
      </w:r>
      <w:r w:rsidR="003926F4" w:rsidRPr="006D3D2C">
        <w:rPr>
          <w:rFonts w:hint="eastAsia"/>
          <w:lang w:val="zh-CN"/>
        </w:rPr>
        <w:t>点击</w:t>
      </w:r>
      <w:r w:rsidR="003926F4" w:rsidRPr="00F67E82">
        <w:rPr>
          <w:rFonts w:hint="eastAsia"/>
        </w:rPr>
        <w:t>“下一步”</w:t>
      </w:r>
      <w:r w:rsidR="00694474">
        <w:rPr>
          <w:rFonts w:hint="eastAsia"/>
        </w:rPr>
        <w:t>。</w:t>
      </w:r>
    </w:p>
    <w:p w14:paraId="4D4FBCEC" w14:textId="77777777" w:rsidR="006D3D2C" w:rsidRDefault="003926F4" w:rsidP="00F43189">
      <w:pPr>
        <w:pStyle w:val="Step"/>
      </w:pPr>
      <w:r w:rsidRPr="00F67E82">
        <w:rPr>
          <w:rFonts w:hint="eastAsia"/>
        </w:rPr>
        <w:t>选中安装系统的主分区，点击“下一步”开始安装</w:t>
      </w:r>
      <w:r w:rsidR="00694474">
        <w:rPr>
          <w:rFonts w:hint="eastAsia"/>
        </w:rPr>
        <w:t>。</w:t>
      </w:r>
    </w:p>
    <w:p w14:paraId="070F77D0" w14:textId="77777777" w:rsidR="006D3D2C" w:rsidRDefault="006D3D2C" w:rsidP="00F43189">
      <w:pPr>
        <w:pStyle w:val="Figure"/>
      </w:pPr>
      <w:r>
        <w:rPr>
          <w:noProof/>
        </w:rPr>
        <w:drawing>
          <wp:inline distT="0" distB="0" distL="0" distR="0" wp14:anchorId="2537F129" wp14:editId="6E2B6AD6">
            <wp:extent cx="4486940" cy="3403634"/>
            <wp:effectExtent l="0" t="0" r="8890" b="6350"/>
            <wp:docPr id="898" name="图片 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491753" cy="3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2460" w14:textId="77777777" w:rsidR="00F43189" w:rsidRPr="00F43189" w:rsidRDefault="00F43189" w:rsidP="00F43189">
      <w:pPr>
        <w:pStyle w:val="FigureDescription"/>
      </w:pPr>
      <w:r>
        <w:rPr>
          <w:rFonts w:hint="eastAsia"/>
          <w:lang w:val="zh-CN"/>
        </w:rPr>
        <w:t>开始安装系统界面</w:t>
      </w:r>
    </w:p>
    <w:p w14:paraId="3DA47175" w14:textId="77777777" w:rsidR="003926F4" w:rsidRDefault="003926F4" w:rsidP="00F43189">
      <w:pPr>
        <w:pStyle w:val="Step"/>
      </w:pPr>
      <w:r w:rsidRPr="001C36B9">
        <w:rPr>
          <w:rFonts w:hint="eastAsia"/>
        </w:rPr>
        <w:lastRenderedPageBreak/>
        <w:t>待安装程序完成下图显示的所有步骤后系统将自动重启</w:t>
      </w:r>
      <w:r w:rsidR="00694474">
        <w:rPr>
          <w:rFonts w:hint="eastAsia"/>
        </w:rPr>
        <w:t>。</w:t>
      </w:r>
    </w:p>
    <w:p w14:paraId="68A175A2" w14:textId="77777777" w:rsidR="003926F4" w:rsidRDefault="003926F4" w:rsidP="00F43189">
      <w:pPr>
        <w:pStyle w:val="Figure"/>
        <w:rPr>
          <w:rFonts w:ascii="宋体" w:eastAsia="宋体" w:hAnsi="宋体" w:cs="宋体"/>
          <w:kern w:val="0"/>
          <w:szCs w:val="24"/>
        </w:rPr>
      </w:pPr>
      <w:r>
        <w:rPr>
          <w:noProof/>
        </w:rPr>
        <w:drawing>
          <wp:inline distT="0" distB="0" distL="0" distR="0" wp14:anchorId="12AE95BF" wp14:editId="4EB3798E">
            <wp:extent cx="5486400" cy="4039235"/>
            <wp:effectExtent l="0" t="0" r="0" b="0"/>
            <wp:docPr id="900" name="图片 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C9C8" w14:textId="77777777" w:rsidR="00F43189" w:rsidRPr="00F43189" w:rsidRDefault="00F43189" w:rsidP="00F43189">
      <w:pPr>
        <w:pStyle w:val="FigureDescription"/>
      </w:pPr>
      <w:r>
        <w:rPr>
          <w:rFonts w:hint="eastAsia"/>
          <w:lang w:val="zh-CN"/>
        </w:rPr>
        <w:t>安装完成准备重启界面</w:t>
      </w:r>
    </w:p>
    <w:p w14:paraId="258BAFC9" w14:textId="77777777" w:rsidR="003926F4" w:rsidRPr="00F67E82" w:rsidRDefault="003926F4" w:rsidP="00F43189">
      <w:pPr>
        <w:pStyle w:val="Step"/>
      </w:pPr>
      <w:r w:rsidRPr="00F67E82">
        <w:rPr>
          <w:rFonts w:hint="eastAsia"/>
        </w:rPr>
        <w:t>第一次重启之后</w:t>
      </w:r>
      <w:r w:rsidR="000D0301">
        <w:rPr>
          <w:rFonts w:hint="eastAsia"/>
        </w:rPr>
        <w:t>，移除启动介质。</w:t>
      </w:r>
      <w:r w:rsidRPr="00F67E82">
        <w:rPr>
          <w:rFonts w:hint="eastAsia"/>
        </w:rPr>
        <w:t>系统将</w:t>
      </w:r>
      <w:r>
        <w:rPr>
          <w:rFonts w:hint="eastAsia"/>
        </w:rPr>
        <w:t>再次</w:t>
      </w:r>
      <w:r w:rsidRPr="00F67E82">
        <w:rPr>
          <w:rFonts w:hint="eastAsia"/>
        </w:rPr>
        <w:t>重启</w:t>
      </w:r>
      <w:r w:rsidR="00DE1F62">
        <w:rPr>
          <w:rFonts w:hint="eastAsia"/>
        </w:rPr>
        <w:t>。</w:t>
      </w:r>
    </w:p>
    <w:p w14:paraId="7AE37959" w14:textId="77777777" w:rsidR="003926F4" w:rsidRDefault="003926F4" w:rsidP="00F43189">
      <w:pPr>
        <w:pStyle w:val="Figure"/>
        <w:rPr>
          <w:rFonts w:ascii="宋体" w:eastAsia="宋体" w:hAnsi="宋体" w:cs="宋体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564B2D21" wp14:editId="1D0F1E16">
            <wp:extent cx="5486400" cy="4121150"/>
            <wp:effectExtent l="0" t="0" r="0" b="0"/>
            <wp:docPr id="901" name="图片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488B" w14:textId="77777777" w:rsidR="00F43189" w:rsidRPr="00F43189" w:rsidRDefault="00F43189" w:rsidP="00F43189">
      <w:pPr>
        <w:pStyle w:val="FigureDescription"/>
      </w:pPr>
      <w:r w:rsidRPr="00181E46">
        <w:rPr>
          <w:rFonts w:hint="eastAsia"/>
          <w:lang w:val="zh-CN"/>
        </w:rPr>
        <w:t>系统准备就绪界面</w:t>
      </w:r>
    </w:p>
    <w:p w14:paraId="0FF29DB1" w14:textId="77777777" w:rsidR="003926F4" w:rsidRPr="00F67E82" w:rsidRDefault="003926F4" w:rsidP="00F43189">
      <w:pPr>
        <w:pStyle w:val="Step"/>
      </w:pPr>
      <w:r w:rsidRPr="00F67E82">
        <w:rPr>
          <w:rFonts w:hint="eastAsia"/>
        </w:rPr>
        <w:t>第二次重启后将进入设置</w:t>
      </w:r>
      <w:r w:rsidRPr="00F67E82">
        <w:rPr>
          <w:rFonts w:hint="eastAsia"/>
        </w:rPr>
        <w:t>Administrator</w:t>
      </w:r>
      <w:r w:rsidRPr="00F67E82">
        <w:rPr>
          <w:rFonts w:hint="eastAsia"/>
        </w:rPr>
        <w:t>密码界面，设置完后进入锁屏界面</w:t>
      </w:r>
      <w:r>
        <w:rPr>
          <w:rFonts w:hint="eastAsia"/>
        </w:rPr>
        <w:t>，</w:t>
      </w:r>
      <w:r w:rsidRPr="00F67E82">
        <w:rPr>
          <w:rFonts w:hint="eastAsia"/>
        </w:rPr>
        <w:t>按</w:t>
      </w:r>
      <w:r w:rsidRPr="00F67E82">
        <w:rPr>
          <w:rFonts w:hint="eastAsia"/>
        </w:rPr>
        <w:t>Ctrl + Alt + Delete</w:t>
      </w:r>
      <w:r w:rsidRPr="00F67E82">
        <w:rPr>
          <w:rFonts w:hint="eastAsia"/>
        </w:rPr>
        <w:t>组合键登录，输入正确的密码即可进入系统</w:t>
      </w:r>
      <w:r>
        <w:rPr>
          <w:rFonts w:hint="eastAsia"/>
        </w:rPr>
        <w:t>，</w:t>
      </w:r>
      <w:r w:rsidRPr="00F67E82">
        <w:rPr>
          <w:rFonts w:hint="eastAsia"/>
        </w:rPr>
        <w:t>至此系统</w:t>
      </w:r>
      <w:r w:rsidRPr="00F67E82">
        <w:t>安装完成。</w:t>
      </w:r>
    </w:p>
    <w:p w14:paraId="699854AF" w14:textId="77777777" w:rsidR="003926F4" w:rsidRDefault="003926F4" w:rsidP="00F43189">
      <w:pPr>
        <w:pStyle w:val="Figure"/>
        <w:rPr>
          <w:rFonts w:ascii="宋体" w:eastAsia="宋体" w:hAnsi="宋体" w:cs="宋体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6801F653" wp14:editId="2E53C12B">
            <wp:extent cx="5486400" cy="3778885"/>
            <wp:effectExtent l="0" t="0" r="0" b="0"/>
            <wp:docPr id="902" name="图片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9F0F" w14:textId="77777777" w:rsidR="00F43189" w:rsidRPr="00F43189" w:rsidRDefault="00F43189" w:rsidP="00F43189">
      <w:pPr>
        <w:pStyle w:val="FigureDescription"/>
      </w:pPr>
      <w:r w:rsidRPr="00181E46">
        <w:rPr>
          <w:rFonts w:hint="eastAsia"/>
          <w:lang w:val="zh-CN"/>
        </w:rPr>
        <w:t>设置密码界面</w:t>
      </w:r>
    </w:p>
    <w:p w14:paraId="50E3C1FD" w14:textId="77777777" w:rsidR="003926F4" w:rsidRDefault="003926F4" w:rsidP="00F43189">
      <w:pPr>
        <w:pStyle w:val="Figure"/>
        <w:rPr>
          <w:rFonts w:ascii="宋体" w:eastAsia="宋体" w:hAnsi="宋体" w:cs="宋体"/>
          <w:kern w:val="0"/>
          <w:szCs w:val="24"/>
        </w:rPr>
      </w:pPr>
      <w:r>
        <w:rPr>
          <w:noProof/>
        </w:rPr>
        <w:drawing>
          <wp:inline distT="0" distB="0" distL="0" distR="0" wp14:anchorId="5E26617E" wp14:editId="0176F492">
            <wp:extent cx="5486400" cy="3782060"/>
            <wp:effectExtent l="0" t="0" r="0" b="8890"/>
            <wp:docPr id="903" name="图片 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E1F3" w14:textId="77777777" w:rsidR="00F43189" w:rsidRPr="00F43189" w:rsidRDefault="00F43189" w:rsidP="00F43189">
      <w:pPr>
        <w:pStyle w:val="FigureDescription"/>
      </w:pPr>
      <w:r w:rsidRPr="00181E46">
        <w:rPr>
          <w:rFonts w:hint="eastAsia"/>
          <w:lang w:val="zh-CN"/>
        </w:rPr>
        <w:t>安装完成</w:t>
      </w:r>
    </w:p>
    <w:p w14:paraId="2D09F55B" w14:textId="77777777" w:rsidR="00F43189" w:rsidRDefault="00F43189" w:rsidP="00F43189">
      <w:pPr>
        <w:pStyle w:val="E-Note"/>
      </w:pPr>
    </w:p>
    <w:p w14:paraId="721661DF" w14:textId="77777777" w:rsidR="00967A30" w:rsidRPr="006278A9" w:rsidRDefault="00967A30" w:rsidP="00F43189">
      <w:pPr>
        <w:pStyle w:val="E-NoteText"/>
      </w:pPr>
      <w:r w:rsidRPr="00F67E82">
        <w:rPr>
          <w:rFonts w:hint="eastAsia"/>
        </w:rPr>
        <w:t>有些外插卡可能需要用户自己加载驱动。</w:t>
      </w:r>
    </w:p>
    <w:p w14:paraId="5FB5A298" w14:textId="77777777" w:rsidR="00085010" w:rsidRDefault="00E62AA8" w:rsidP="00F43189">
      <w:pPr>
        <w:pStyle w:val="21"/>
        <w:rPr>
          <w:lang w:val="zh-CN"/>
        </w:rPr>
      </w:pPr>
      <w:bookmarkStart w:id="123" w:name="_Toc514870064"/>
      <w:commentRangeStart w:id="124"/>
      <w:r>
        <w:rPr>
          <w:rFonts w:hint="eastAsia"/>
          <w:lang w:val="zh-CN"/>
        </w:rPr>
        <w:t>安装</w:t>
      </w:r>
      <w:r>
        <w:rPr>
          <w:rFonts w:hint="eastAsia"/>
          <w:lang w:val="zh-CN"/>
        </w:rPr>
        <w:t>CentOS 7.</w:t>
      </w:r>
      <w:r w:rsidR="003C2059">
        <w:rPr>
          <w:rFonts w:hint="eastAsia"/>
          <w:lang w:val="zh-CN" w:eastAsia="zh-CN"/>
        </w:rPr>
        <w:t>x</w:t>
      </w:r>
      <w:r>
        <w:rPr>
          <w:rFonts w:hint="eastAsia"/>
          <w:lang w:val="zh-CN"/>
        </w:rPr>
        <w:t>系列操作系统</w:t>
      </w:r>
      <w:commentRangeEnd w:id="124"/>
      <w:r w:rsidR="003C2059">
        <w:rPr>
          <w:rStyle w:val="afff4"/>
          <w:rFonts w:ascii="Calibri" w:eastAsia="华文细黑" w:hAnsi="Calibri" w:cs="Arial"/>
          <w:bCs w:val="0"/>
          <w:noProof w:val="0"/>
          <w:kern w:val="2"/>
          <w:lang w:eastAsia="zh-CN"/>
        </w:rPr>
        <w:commentReference w:id="124"/>
      </w:r>
      <w:bookmarkEnd w:id="123"/>
    </w:p>
    <w:p w14:paraId="562B815A" w14:textId="77777777" w:rsidR="00085010" w:rsidRDefault="00E62AA8" w:rsidP="00F43189">
      <w:pPr>
        <w:rPr>
          <w:lang w:val="zh-CN"/>
        </w:rPr>
      </w:pPr>
      <w:r>
        <w:rPr>
          <w:rFonts w:hint="eastAsia"/>
          <w:lang w:val="zh-CN"/>
        </w:rPr>
        <w:t>介绍安装</w:t>
      </w:r>
      <w:r>
        <w:rPr>
          <w:rFonts w:hint="eastAsia"/>
          <w:lang w:val="zh-CN"/>
        </w:rPr>
        <w:t>CentOS</w:t>
      </w:r>
      <w:r>
        <w:rPr>
          <w:rFonts w:hint="eastAsia"/>
          <w:lang w:val="zh-CN"/>
        </w:rPr>
        <w:t>操作系统的方法。</w:t>
      </w:r>
    </w:p>
    <w:p w14:paraId="5E0E3542" w14:textId="77777777" w:rsidR="00E62AA8" w:rsidRPr="0081434C" w:rsidRDefault="00E62AA8" w:rsidP="00F43189">
      <w:pPr>
        <w:pStyle w:val="Step"/>
      </w:pPr>
      <w:r w:rsidRPr="0081434C">
        <w:rPr>
          <w:rFonts w:hint="eastAsia"/>
        </w:rPr>
        <w:t>先将装有操作系统镜像的介质（</w:t>
      </w:r>
      <w:r w:rsidRPr="0081434C">
        <w:t>DVD/USB/</w:t>
      </w:r>
      <w:r w:rsidRPr="0081434C">
        <w:rPr>
          <w:rFonts w:hint="eastAsia"/>
        </w:rPr>
        <w:t>远程镜像等）连接到服务器上</w:t>
      </w:r>
      <w:r w:rsidR="00694474">
        <w:rPr>
          <w:rFonts w:hint="eastAsia"/>
        </w:rPr>
        <w:t>。</w:t>
      </w:r>
    </w:p>
    <w:p w14:paraId="621DFD77" w14:textId="77777777" w:rsidR="00E62AA8" w:rsidRPr="0081434C" w:rsidRDefault="00E62AA8" w:rsidP="00F43189">
      <w:pPr>
        <w:pStyle w:val="Step"/>
      </w:pPr>
      <w:r w:rsidRPr="0081434C">
        <w:rPr>
          <w:rFonts w:hint="eastAsia"/>
        </w:rPr>
        <w:t>启动服务器，当开机界面提示“</w:t>
      </w:r>
      <w:r w:rsidRPr="0081434C">
        <w:t>Press F7 To Enter BBS POPUP</w:t>
      </w:r>
      <w:r w:rsidRPr="0081434C">
        <w:rPr>
          <w:rFonts w:hint="eastAsia"/>
        </w:rPr>
        <w:t>”时，按“</w:t>
      </w:r>
      <w:r w:rsidRPr="0081434C">
        <w:t>F7</w:t>
      </w:r>
      <w:r w:rsidRPr="0081434C">
        <w:rPr>
          <w:rFonts w:hint="eastAsia"/>
        </w:rPr>
        <w:t>”键进入系统启动项选择界面</w:t>
      </w:r>
      <w:r w:rsidR="00694474">
        <w:rPr>
          <w:rFonts w:hint="eastAsia"/>
        </w:rPr>
        <w:t>。</w:t>
      </w:r>
    </w:p>
    <w:p w14:paraId="3391ABED" w14:textId="77777777" w:rsidR="00085010" w:rsidRDefault="00E62AA8" w:rsidP="00F43189">
      <w:pPr>
        <w:pStyle w:val="Figure"/>
      </w:pPr>
      <w:r>
        <w:rPr>
          <w:noProof/>
        </w:rPr>
        <w:drawing>
          <wp:inline distT="0" distB="0" distL="0" distR="0" wp14:anchorId="4B9137B1" wp14:editId="1D12530D">
            <wp:extent cx="5486400" cy="380936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79F0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开机界面</w:t>
      </w:r>
    </w:p>
    <w:p w14:paraId="46BBDA08" w14:textId="77777777" w:rsidR="00E62AA8" w:rsidRPr="0081434C" w:rsidRDefault="00E62AA8" w:rsidP="00F43189">
      <w:pPr>
        <w:pStyle w:val="Step"/>
      </w:pPr>
      <w:r w:rsidRPr="0081434C">
        <w:rPr>
          <w:rFonts w:hint="eastAsia"/>
        </w:rPr>
        <w:t>选择装有操作系统镜像的选项来引导启动（</w:t>
      </w:r>
      <w:r w:rsidRPr="0081434C">
        <w:t>DVD/USB/</w:t>
      </w:r>
      <w:r w:rsidRPr="0081434C">
        <w:rPr>
          <w:rFonts w:hint="eastAsia"/>
        </w:rPr>
        <w:t>远程镜像等）</w:t>
      </w:r>
      <w:r w:rsidR="00694474">
        <w:rPr>
          <w:rFonts w:hint="eastAsia"/>
        </w:rPr>
        <w:t>。</w:t>
      </w:r>
    </w:p>
    <w:p w14:paraId="2FA849D6" w14:textId="77777777" w:rsidR="00E62AA8" w:rsidRDefault="0079056C" w:rsidP="00F43189">
      <w:pPr>
        <w:pStyle w:val="Figure"/>
        <w:rPr>
          <w:rFonts w:ascii="Times New Roman" w:eastAsia="方正书宋简体" w:hAnsi="Times New Roman" w:cs="Times New Roman"/>
          <w:noProof/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6308DF2E" wp14:editId="6666D029">
            <wp:extent cx="3200400" cy="2623538"/>
            <wp:effectExtent l="0" t="0" r="0" b="0"/>
            <wp:docPr id="922" name="图片 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2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63EB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启动项选择界面</w:t>
      </w:r>
    </w:p>
    <w:p w14:paraId="43770BA8" w14:textId="77777777" w:rsidR="00085010" w:rsidRDefault="00E62AA8" w:rsidP="00F43189">
      <w:pPr>
        <w:pStyle w:val="Step"/>
      </w:pPr>
      <w:r w:rsidRPr="0081434C">
        <w:rPr>
          <w:rFonts w:hint="eastAsia"/>
        </w:rPr>
        <w:t>待镜像读取完毕后，在此界面选择“</w:t>
      </w:r>
      <w:r w:rsidRPr="0081434C">
        <w:t xml:space="preserve">Install </w:t>
      </w:r>
      <w:r w:rsidR="005A0CDC">
        <w:rPr>
          <w:rFonts w:hint="eastAsia"/>
        </w:rPr>
        <w:t>CentOS</w:t>
      </w:r>
      <w:r w:rsidRPr="0081434C">
        <w:t xml:space="preserve"> 7.</w:t>
      </w:r>
      <w:r>
        <w:rPr>
          <w:rFonts w:hint="eastAsia"/>
        </w:rPr>
        <w:t>4</w:t>
      </w:r>
      <w:r w:rsidRPr="0081434C">
        <w:rPr>
          <w:rFonts w:hint="eastAsia"/>
        </w:rPr>
        <w:t>”并按回车继续</w:t>
      </w:r>
      <w:r w:rsidR="00694474">
        <w:rPr>
          <w:rFonts w:hint="eastAsia"/>
        </w:rPr>
        <w:t>。</w:t>
      </w:r>
    </w:p>
    <w:p w14:paraId="49070B57" w14:textId="77777777" w:rsidR="00A420AC" w:rsidRDefault="005A0CDC" w:rsidP="00F43189">
      <w:pPr>
        <w:pStyle w:val="Figure"/>
      </w:pPr>
      <w:r>
        <w:rPr>
          <w:noProof/>
        </w:rPr>
        <w:drawing>
          <wp:inline distT="0" distB="0" distL="0" distR="0" wp14:anchorId="114C96AE" wp14:editId="423D4643">
            <wp:extent cx="5486400" cy="415798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E43F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安装系统选择界面</w:t>
      </w:r>
    </w:p>
    <w:p w14:paraId="0A22FDFC" w14:textId="77777777" w:rsidR="00E62AA8" w:rsidRPr="000073C9" w:rsidRDefault="00E62AA8" w:rsidP="00F43189">
      <w:pPr>
        <w:pStyle w:val="Step"/>
      </w:pPr>
      <w:r w:rsidRPr="000073C9">
        <w:rPr>
          <w:rFonts w:hint="eastAsia"/>
        </w:rPr>
        <w:t>欢迎界面</w:t>
      </w:r>
      <w:r w:rsidRPr="000073C9">
        <w:t>加载</w:t>
      </w:r>
      <w:r w:rsidRPr="000073C9">
        <w:rPr>
          <w:rFonts w:hint="eastAsia"/>
        </w:rPr>
        <w:t>后选择安装过程中使用的语言，按回车到下一界面</w:t>
      </w:r>
      <w:r w:rsidR="00694474">
        <w:rPr>
          <w:rFonts w:hint="eastAsia"/>
        </w:rPr>
        <w:t>。</w:t>
      </w:r>
    </w:p>
    <w:p w14:paraId="7B766FC1" w14:textId="77777777" w:rsidR="00E62AA8" w:rsidRDefault="005A0CDC" w:rsidP="00F43189">
      <w:pPr>
        <w:pStyle w:val="Figure"/>
      </w:pPr>
      <w:r>
        <w:rPr>
          <w:noProof/>
        </w:rPr>
        <w:lastRenderedPageBreak/>
        <w:drawing>
          <wp:inline distT="0" distB="0" distL="0" distR="0" wp14:anchorId="43BD42E5" wp14:editId="4EBC1AC4">
            <wp:extent cx="5486400" cy="310896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3CB2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语言选择界面</w:t>
      </w:r>
    </w:p>
    <w:p w14:paraId="62E73C9F" w14:textId="77777777" w:rsidR="00574275" w:rsidRPr="000073C9" w:rsidRDefault="00574275" w:rsidP="00F43189">
      <w:pPr>
        <w:pStyle w:val="Step"/>
      </w:pPr>
      <w:r>
        <w:rPr>
          <w:rFonts w:hint="eastAsia"/>
        </w:rPr>
        <w:t>下图</w:t>
      </w:r>
      <w:r w:rsidRPr="000073C9">
        <w:t>显示</w:t>
      </w:r>
      <w:r w:rsidRPr="000073C9">
        <w:rPr>
          <w:rFonts w:hint="eastAsia"/>
        </w:rPr>
        <w:t>安装</w:t>
      </w:r>
      <w:r w:rsidRPr="000073C9">
        <w:rPr>
          <w:rFonts w:hint="eastAsia"/>
        </w:rPr>
        <w:t>RHEL</w:t>
      </w:r>
      <w:r w:rsidRPr="000073C9">
        <w:rPr>
          <w:rFonts w:hint="eastAsia"/>
        </w:rPr>
        <w:t>需要设置项的概览。首先点击“</w:t>
      </w:r>
      <w:r w:rsidRPr="000073C9">
        <w:rPr>
          <w:rFonts w:hint="eastAsia"/>
        </w:rPr>
        <w:t>DATE&amp;TIME</w:t>
      </w:r>
      <w:r w:rsidRPr="000073C9">
        <w:rPr>
          <w:rFonts w:hint="eastAsia"/>
        </w:rPr>
        <w:t>”并在地图中选择设备所在地区</w:t>
      </w:r>
      <w:r>
        <w:rPr>
          <w:rFonts w:hint="eastAsia"/>
        </w:rPr>
        <w:t>，然后</w:t>
      </w:r>
      <w:r w:rsidRPr="000073C9">
        <w:rPr>
          <w:rFonts w:hint="eastAsia"/>
        </w:rPr>
        <w:t>点击“</w:t>
      </w:r>
      <w:r w:rsidRPr="000073C9">
        <w:rPr>
          <w:rFonts w:hint="eastAsia"/>
        </w:rPr>
        <w:t>Done</w:t>
      </w:r>
      <w:r w:rsidRPr="000073C9">
        <w:rPr>
          <w:rFonts w:hint="eastAsia"/>
        </w:rPr>
        <w:t>”保存</w:t>
      </w:r>
      <w:r w:rsidR="00694474">
        <w:rPr>
          <w:rFonts w:hint="eastAsia"/>
        </w:rPr>
        <w:t>。</w:t>
      </w:r>
    </w:p>
    <w:p w14:paraId="5C0D964C" w14:textId="77777777" w:rsidR="00574275" w:rsidRDefault="005A0CDC" w:rsidP="00F43189">
      <w:pPr>
        <w:pStyle w:val="Figure"/>
      </w:pPr>
      <w:r>
        <w:rPr>
          <w:noProof/>
        </w:rPr>
        <w:drawing>
          <wp:inline distT="0" distB="0" distL="0" distR="0" wp14:anchorId="215BA74C" wp14:editId="542DDD22">
            <wp:extent cx="5486400" cy="3178810"/>
            <wp:effectExtent l="0" t="0" r="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C917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安装配置总览界面</w:t>
      </w:r>
    </w:p>
    <w:p w14:paraId="466E24E9" w14:textId="77777777" w:rsidR="00E62AA8" w:rsidRDefault="005A0CDC" w:rsidP="00F43189">
      <w:pPr>
        <w:pStyle w:val="Figure"/>
      </w:pPr>
      <w:r>
        <w:rPr>
          <w:noProof/>
        </w:rPr>
        <w:lastRenderedPageBreak/>
        <w:drawing>
          <wp:inline distT="0" distB="0" distL="0" distR="0" wp14:anchorId="7E8948F9" wp14:editId="73C180AD">
            <wp:extent cx="5486400" cy="309308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E945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时间日期配置界面</w:t>
      </w:r>
    </w:p>
    <w:p w14:paraId="0E23C1C1" w14:textId="77777777" w:rsidR="00574275" w:rsidRPr="000073C9" w:rsidRDefault="00574275" w:rsidP="00F43189">
      <w:pPr>
        <w:pStyle w:val="Step"/>
      </w:pPr>
      <w:r w:rsidRPr="000073C9">
        <w:rPr>
          <w:rFonts w:hint="eastAsia"/>
        </w:rPr>
        <w:t>配置“</w:t>
      </w:r>
      <w:r w:rsidRPr="000073C9">
        <w:rPr>
          <w:rFonts w:hint="eastAsia"/>
        </w:rPr>
        <w:t>Keyboard</w:t>
      </w:r>
      <w:r w:rsidRPr="000073C9">
        <w:rPr>
          <w:rFonts w:hint="eastAsia"/>
        </w:rPr>
        <w:t>”布局并点击“</w:t>
      </w:r>
      <w:r w:rsidRPr="000073C9">
        <w:rPr>
          <w:rFonts w:hint="eastAsia"/>
        </w:rPr>
        <w:t>Done</w:t>
      </w:r>
      <w:r w:rsidRPr="000073C9">
        <w:rPr>
          <w:rFonts w:hint="eastAsia"/>
        </w:rPr>
        <w:t>”保存</w:t>
      </w:r>
      <w:r w:rsidR="00694474">
        <w:rPr>
          <w:rFonts w:hint="eastAsia"/>
        </w:rPr>
        <w:t>。</w:t>
      </w:r>
    </w:p>
    <w:p w14:paraId="0CCCB9BF" w14:textId="77777777" w:rsidR="00574275" w:rsidRDefault="005A0CDC" w:rsidP="00F43189">
      <w:pPr>
        <w:pStyle w:val="Figure"/>
      </w:pPr>
      <w:r>
        <w:rPr>
          <w:noProof/>
        </w:rPr>
        <w:drawing>
          <wp:inline distT="0" distB="0" distL="0" distR="0" wp14:anchorId="61724F60" wp14:editId="795C10AE">
            <wp:extent cx="5486400" cy="306895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8372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键盘布局配置界面</w:t>
      </w:r>
    </w:p>
    <w:p w14:paraId="53056296" w14:textId="77777777" w:rsidR="00574275" w:rsidRPr="000073C9" w:rsidRDefault="00574275" w:rsidP="00F43189">
      <w:pPr>
        <w:pStyle w:val="Step"/>
      </w:pPr>
      <w:r w:rsidRPr="000073C9">
        <w:rPr>
          <w:rFonts w:hint="eastAsia"/>
        </w:rPr>
        <w:t>配置</w:t>
      </w:r>
      <w:r w:rsidRPr="00991C03">
        <w:rPr>
          <w:rFonts w:asciiTheme="minorHAnsi" w:hAnsiTheme="minorHAnsi" w:hint="eastAsia"/>
        </w:rPr>
        <w:t>“</w:t>
      </w:r>
      <w:r w:rsidRPr="00991C03">
        <w:rPr>
          <w:rFonts w:asciiTheme="minorHAnsi" w:hAnsiTheme="minorHAnsi" w:hint="eastAsia"/>
        </w:rPr>
        <w:t>L</w:t>
      </w:r>
      <w:r w:rsidRPr="000073C9">
        <w:rPr>
          <w:rFonts w:hint="eastAsia"/>
        </w:rPr>
        <w:t>anguage Support</w:t>
      </w:r>
      <w:r w:rsidRPr="00991C03">
        <w:rPr>
          <w:rFonts w:asciiTheme="minorHAnsi" w:hAnsiTheme="minorHAnsi" w:hint="eastAsia"/>
        </w:rPr>
        <w:t>”</w:t>
      </w:r>
      <w:r w:rsidRPr="000073C9">
        <w:rPr>
          <w:rFonts w:hint="eastAsia"/>
        </w:rPr>
        <w:t>并点击“</w:t>
      </w:r>
      <w:r w:rsidRPr="000073C9">
        <w:rPr>
          <w:rFonts w:hint="eastAsia"/>
        </w:rPr>
        <w:t>Done</w:t>
      </w:r>
      <w:r w:rsidRPr="000073C9">
        <w:rPr>
          <w:rFonts w:hint="eastAsia"/>
        </w:rPr>
        <w:t>”保存</w:t>
      </w:r>
      <w:r w:rsidR="00694474">
        <w:rPr>
          <w:rFonts w:hint="eastAsia"/>
        </w:rPr>
        <w:t>。</w:t>
      </w:r>
    </w:p>
    <w:p w14:paraId="10A3FAD9" w14:textId="77777777" w:rsidR="00574275" w:rsidRDefault="005A0CDC" w:rsidP="00F43189">
      <w:pPr>
        <w:pStyle w:val="Figure"/>
      </w:pPr>
      <w:r>
        <w:rPr>
          <w:noProof/>
        </w:rPr>
        <w:lastRenderedPageBreak/>
        <w:drawing>
          <wp:inline distT="0" distB="0" distL="0" distR="0" wp14:anchorId="5BF8D83F" wp14:editId="748CDE99">
            <wp:extent cx="5486400" cy="305752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0EF3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语言选择界面</w:t>
      </w:r>
    </w:p>
    <w:p w14:paraId="57D9825A" w14:textId="77777777" w:rsidR="00574275" w:rsidRPr="000073C9" w:rsidRDefault="00574275" w:rsidP="00F43189">
      <w:pPr>
        <w:pStyle w:val="Step"/>
      </w:pPr>
      <w:r w:rsidRPr="000073C9">
        <w:rPr>
          <w:rFonts w:hint="eastAsia"/>
        </w:rPr>
        <w:t>配置安装源</w:t>
      </w:r>
      <w:r w:rsidRPr="000073C9">
        <w:rPr>
          <w:rFonts w:asciiTheme="minorHAnsi" w:hAnsiTheme="minorHAnsi" w:hint="eastAsia"/>
        </w:rPr>
        <w:t>“</w:t>
      </w:r>
      <w:r w:rsidRPr="000073C9">
        <w:rPr>
          <w:rFonts w:hint="eastAsia"/>
        </w:rPr>
        <w:t>Installation Source</w:t>
      </w:r>
      <w:r w:rsidRPr="000073C9">
        <w:rPr>
          <w:rFonts w:asciiTheme="minorHAnsi" w:hAnsiTheme="minorHAnsi" w:hint="eastAsia"/>
        </w:rPr>
        <w:t>”</w:t>
      </w:r>
      <w:r w:rsidRPr="001C36B9">
        <w:rPr>
          <w:rFonts w:hint="eastAsia"/>
        </w:rPr>
        <w:t>，选择默认配置即可</w:t>
      </w:r>
      <w:r w:rsidRPr="000073C9">
        <w:rPr>
          <w:rFonts w:hint="eastAsia"/>
        </w:rPr>
        <w:t>（本</w:t>
      </w:r>
      <w:r w:rsidRPr="000073C9">
        <w:t>指南使用</w:t>
      </w:r>
      <w:r w:rsidRPr="000073C9">
        <w:rPr>
          <w:rFonts w:hint="eastAsia"/>
        </w:rPr>
        <w:t>本地安装</w:t>
      </w:r>
      <w:r w:rsidRPr="000073C9">
        <w:t>）</w:t>
      </w:r>
      <w:r w:rsidR="00694474">
        <w:rPr>
          <w:rFonts w:hint="eastAsia"/>
        </w:rPr>
        <w:t>。</w:t>
      </w:r>
    </w:p>
    <w:p w14:paraId="4E6A9D1F" w14:textId="77777777" w:rsidR="00574275" w:rsidRPr="000073C9" w:rsidRDefault="00574275" w:rsidP="00F43189">
      <w:pPr>
        <w:pStyle w:val="Step"/>
      </w:pPr>
      <w:r w:rsidRPr="000073C9">
        <w:rPr>
          <w:rFonts w:hint="eastAsia"/>
        </w:rPr>
        <w:t>配置“</w:t>
      </w:r>
      <w:r w:rsidRPr="000073C9">
        <w:rPr>
          <w:rFonts w:hint="eastAsia"/>
        </w:rPr>
        <w:t>Software Selection</w:t>
      </w:r>
      <w:r w:rsidRPr="000073C9">
        <w:rPr>
          <w:rFonts w:hint="eastAsia"/>
        </w:rPr>
        <w:t>”，</w:t>
      </w:r>
      <w:r w:rsidRPr="000073C9">
        <w:t>按应用需求选择</w:t>
      </w:r>
      <w:r>
        <w:t>相应安装包</w:t>
      </w:r>
      <w:r w:rsidRPr="000073C9">
        <w:rPr>
          <w:rFonts w:hint="eastAsia"/>
        </w:rPr>
        <w:t>并点击“</w:t>
      </w:r>
      <w:r w:rsidRPr="000073C9">
        <w:rPr>
          <w:rFonts w:hint="eastAsia"/>
        </w:rPr>
        <w:t>Done</w:t>
      </w:r>
      <w:r w:rsidRPr="000073C9">
        <w:rPr>
          <w:rFonts w:hint="eastAsia"/>
        </w:rPr>
        <w:t>”保存</w:t>
      </w:r>
      <w:r w:rsidR="00694474">
        <w:rPr>
          <w:rFonts w:hint="eastAsia"/>
        </w:rPr>
        <w:t>。</w:t>
      </w:r>
    </w:p>
    <w:p w14:paraId="6B1A93B6" w14:textId="77777777" w:rsidR="00574275" w:rsidRDefault="005A0CDC" w:rsidP="00F43189">
      <w:pPr>
        <w:pStyle w:val="Figure"/>
      </w:pPr>
      <w:r>
        <w:rPr>
          <w:noProof/>
        </w:rPr>
        <w:drawing>
          <wp:inline distT="0" distB="0" distL="0" distR="0" wp14:anchorId="5B447B22" wp14:editId="6D34A263">
            <wp:extent cx="5486400" cy="302133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AB12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安装包选择界面</w:t>
      </w:r>
    </w:p>
    <w:p w14:paraId="562CB86A" w14:textId="77777777" w:rsidR="00574275" w:rsidRDefault="00574275" w:rsidP="00F43189">
      <w:pPr>
        <w:pStyle w:val="Step"/>
      </w:pPr>
      <w:r w:rsidRPr="00574275">
        <w:rPr>
          <w:rFonts w:hint="eastAsia"/>
        </w:rPr>
        <w:t>配置“</w:t>
      </w:r>
      <w:r w:rsidRPr="00574275">
        <w:rPr>
          <w:rFonts w:hint="eastAsia"/>
        </w:rPr>
        <w:t>Installation Destination</w:t>
      </w:r>
      <w:r w:rsidRPr="00574275">
        <w:rPr>
          <w:rFonts w:hint="eastAsia"/>
        </w:rPr>
        <w:t>”进行磁盘分区，然后点击“</w:t>
      </w:r>
      <w:r w:rsidRPr="00574275">
        <w:rPr>
          <w:rFonts w:hint="eastAsia"/>
        </w:rPr>
        <w:t>Done</w:t>
      </w:r>
      <w:r w:rsidRPr="00574275">
        <w:rPr>
          <w:rFonts w:hint="eastAsia"/>
        </w:rPr>
        <w:t>”保存</w:t>
      </w:r>
      <w:r w:rsidR="00694474">
        <w:rPr>
          <w:rFonts w:hint="eastAsia"/>
        </w:rPr>
        <w:t>。</w:t>
      </w:r>
    </w:p>
    <w:p w14:paraId="0CABA37C" w14:textId="77777777" w:rsidR="00574275" w:rsidRDefault="005A0CDC" w:rsidP="00F43189">
      <w:pPr>
        <w:pStyle w:val="Figure"/>
      </w:pPr>
      <w:r>
        <w:rPr>
          <w:noProof/>
        </w:rPr>
        <w:lastRenderedPageBreak/>
        <w:drawing>
          <wp:inline distT="0" distB="0" distL="0" distR="0" wp14:anchorId="1746A468" wp14:editId="0C1DE7C0">
            <wp:extent cx="5486400" cy="311404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91E2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安装路径配置界面</w:t>
      </w:r>
    </w:p>
    <w:p w14:paraId="640849AA" w14:textId="77777777" w:rsidR="00F43189" w:rsidRDefault="00F43189" w:rsidP="00F43189">
      <w:pPr>
        <w:pStyle w:val="E-Note"/>
      </w:pPr>
    </w:p>
    <w:p w14:paraId="2CFEF24C" w14:textId="77777777" w:rsidR="006D41F4" w:rsidRPr="00CC63EF" w:rsidRDefault="006D41F4" w:rsidP="00F43189">
      <w:pPr>
        <w:pStyle w:val="E-NoteList"/>
      </w:pPr>
      <w:r w:rsidRPr="00CC63EF">
        <w:rPr>
          <w:rFonts w:hint="eastAsia"/>
        </w:rPr>
        <w:t>选择自动分区时，会创建系统所需的基本分区并格式化为</w:t>
      </w:r>
      <w:r w:rsidRPr="00CC63EF">
        <w:rPr>
          <w:rFonts w:hint="eastAsia"/>
        </w:rPr>
        <w:t>XFS</w:t>
      </w:r>
      <w:r w:rsidRPr="00CC63EF">
        <w:rPr>
          <w:rFonts w:hint="eastAsia"/>
        </w:rPr>
        <w:t>文件系统</w:t>
      </w:r>
      <w:r w:rsidR="00694474">
        <w:rPr>
          <w:rFonts w:hint="eastAsia"/>
        </w:rPr>
        <w:t>。</w:t>
      </w:r>
    </w:p>
    <w:p w14:paraId="4BA22AE5" w14:textId="77777777" w:rsidR="006D41F4" w:rsidRPr="00CC63EF" w:rsidRDefault="006D41F4" w:rsidP="00F43189">
      <w:pPr>
        <w:pStyle w:val="E-NoteList"/>
      </w:pPr>
      <w:r w:rsidRPr="00CC63EF">
        <w:rPr>
          <w:rFonts w:hint="eastAsia"/>
        </w:rPr>
        <w:t>选择手动分区时，自行创建分区（</w:t>
      </w:r>
      <w:r w:rsidRPr="00CC63EF">
        <w:rPr>
          <w:rFonts w:hint="eastAsia"/>
        </w:rPr>
        <w:t>/boot</w:t>
      </w:r>
      <w:r w:rsidRPr="00CC63EF">
        <w:rPr>
          <w:rFonts w:hint="eastAsia"/>
        </w:rPr>
        <w:t>、</w:t>
      </w:r>
      <w:r w:rsidRPr="00CC63EF">
        <w:rPr>
          <w:rFonts w:hint="eastAsia"/>
        </w:rPr>
        <w:t>/</w:t>
      </w:r>
      <w:r w:rsidRPr="00CC63EF">
        <w:rPr>
          <w:rFonts w:hint="eastAsia"/>
        </w:rPr>
        <w:t>、</w:t>
      </w:r>
      <w:r w:rsidRPr="00CC63EF">
        <w:rPr>
          <w:rFonts w:hint="eastAsia"/>
        </w:rPr>
        <w:t xml:space="preserve">swap </w:t>
      </w:r>
      <w:r w:rsidRPr="00CC63EF">
        <w:rPr>
          <w:rFonts w:hint="eastAsia"/>
        </w:rPr>
        <w:t>等分区）。</w:t>
      </w:r>
    </w:p>
    <w:p w14:paraId="27547281" w14:textId="77777777" w:rsidR="006D41F4" w:rsidRPr="000073C9" w:rsidRDefault="006D41F4" w:rsidP="00F43189">
      <w:pPr>
        <w:pStyle w:val="Step"/>
      </w:pPr>
      <w:r w:rsidRPr="000073C9">
        <w:rPr>
          <w:rFonts w:hint="eastAsia"/>
        </w:rPr>
        <w:t>配置</w:t>
      </w:r>
      <w:r w:rsidRPr="000073C9">
        <w:rPr>
          <w:rFonts w:asciiTheme="minorHAnsi" w:hAnsiTheme="minorHAnsi" w:hint="eastAsia"/>
        </w:rPr>
        <w:t>“</w:t>
      </w:r>
      <w:r w:rsidRPr="000073C9">
        <w:rPr>
          <w:rFonts w:hint="eastAsia"/>
        </w:rPr>
        <w:t>Kdump</w:t>
      </w:r>
      <w:r w:rsidRPr="000073C9">
        <w:rPr>
          <w:rFonts w:asciiTheme="minorHAnsi" w:hAnsiTheme="minorHAnsi" w:hint="eastAsia"/>
        </w:rPr>
        <w:t>”</w:t>
      </w:r>
      <w:r w:rsidRPr="000073C9">
        <w:rPr>
          <w:rFonts w:hint="eastAsia"/>
        </w:rPr>
        <w:t>服务，点击“</w:t>
      </w:r>
      <w:r w:rsidRPr="000073C9">
        <w:rPr>
          <w:rFonts w:hint="eastAsia"/>
        </w:rPr>
        <w:t>Done</w:t>
      </w:r>
      <w:r w:rsidRPr="000073C9">
        <w:rPr>
          <w:rFonts w:hint="eastAsia"/>
        </w:rPr>
        <w:t>”保存</w:t>
      </w:r>
      <w:r w:rsidR="00694474">
        <w:rPr>
          <w:rFonts w:hint="eastAsia"/>
        </w:rPr>
        <w:t>。</w:t>
      </w:r>
    </w:p>
    <w:p w14:paraId="6DB97423" w14:textId="77777777" w:rsidR="00574275" w:rsidRDefault="005A0CDC" w:rsidP="00F43189">
      <w:pPr>
        <w:pStyle w:val="Figure"/>
      </w:pPr>
      <w:r>
        <w:rPr>
          <w:noProof/>
        </w:rPr>
        <w:drawing>
          <wp:inline distT="0" distB="0" distL="0" distR="0" wp14:anchorId="72506C8A" wp14:editId="1260E864">
            <wp:extent cx="5486400" cy="1052830"/>
            <wp:effectExtent l="0" t="0" r="0" b="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422C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Kdump</w:t>
      </w:r>
      <w:r w:rsidRPr="00693E76">
        <w:rPr>
          <w:lang w:val="zh-CN"/>
        </w:rPr>
        <w:t>服务配置界面</w:t>
      </w:r>
    </w:p>
    <w:p w14:paraId="3E5C7BB5" w14:textId="77777777" w:rsidR="00991C03" w:rsidRPr="000073C9" w:rsidRDefault="00991C03" w:rsidP="00F43189">
      <w:pPr>
        <w:pStyle w:val="Step"/>
      </w:pPr>
      <w:r w:rsidRPr="000073C9">
        <w:rPr>
          <w:rFonts w:hint="eastAsia"/>
        </w:rPr>
        <w:t>配置</w:t>
      </w:r>
      <w:r w:rsidRPr="00991C03">
        <w:rPr>
          <w:rFonts w:asciiTheme="minorHAnsi" w:hAnsiTheme="minorHAnsi" w:hint="eastAsia"/>
        </w:rPr>
        <w:t>“</w:t>
      </w:r>
      <w:r w:rsidRPr="00991C03">
        <w:rPr>
          <w:rFonts w:asciiTheme="minorHAnsi" w:hAnsiTheme="minorHAnsi" w:hint="eastAsia"/>
        </w:rPr>
        <w:t>N</w:t>
      </w:r>
      <w:r w:rsidRPr="00991C03">
        <w:rPr>
          <w:rFonts w:asciiTheme="minorHAnsi" w:hAnsiTheme="minorHAnsi"/>
        </w:rPr>
        <w:t>etwork &amp; Host Name</w:t>
      </w:r>
      <w:r w:rsidRPr="00991C03">
        <w:rPr>
          <w:rFonts w:asciiTheme="minorHAnsi" w:hAnsiTheme="minorHAnsi" w:hint="eastAsia"/>
        </w:rPr>
        <w:t>”，</w:t>
      </w:r>
      <w:r w:rsidRPr="000073C9">
        <w:rPr>
          <w:rFonts w:hint="eastAsia"/>
        </w:rPr>
        <w:t>点击“</w:t>
      </w:r>
      <w:r w:rsidRPr="000073C9">
        <w:rPr>
          <w:rFonts w:hint="eastAsia"/>
        </w:rPr>
        <w:t>Done</w:t>
      </w:r>
      <w:r w:rsidRPr="000073C9">
        <w:rPr>
          <w:rFonts w:hint="eastAsia"/>
        </w:rPr>
        <w:t>”保存（</w:t>
      </w:r>
      <w:r w:rsidRPr="001C36B9">
        <w:rPr>
          <w:rFonts w:hint="eastAsia"/>
        </w:rPr>
        <w:t>也可安装完</w:t>
      </w:r>
      <w:r>
        <w:rPr>
          <w:rFonts w:hint="eastAsia"/>
        </w:rPr>
        <w:t>成后再</w:t>
      </w:r>
      <w:r w:rsidRPr="001C36B9">
        <w:rPr>
          <w:rFonts w:hint="eastAsia"/>
        </w:rPr>
        <w:t>进入系统进行配置</w:t>
      </w:r>
      <w:r w:rsidRPr="000073C9">
        <w:rPr>
          <w:rFonts w:hint="eastAsia"/>
        </w:rPr>
        <w:t>）</w:t>
      </w:r>
      <w:r w:rsidR="00694474">
        <w:rPr>
          <w:rFonts w:hint="eastAsia"/>
        </w:rPr>
        <w:t>。</w:t>
      </w:r>
    </w:p>
    <w:p w14:paraId="7D02B3FB" w14:textId="77777777" w:rsidR="00574275" w:rsidRDefault="005A0CDC" w:rsidP="00F43189">
      <w:pPr>
        <w:pStyle w:val="Figure"/>
      </w:pPr>
      <w:r>
        <w:rPr>
          <w:noProof/>
        </w:rPr>
        <w:lastRenderedPageBreak/>
        <w:drawing>
          <wp:inline distT="0" distB="0" distL="0" distR="0" wp14:anchorId="2ABFFA5A" wp14:editId="21F4271D">
            <wp:extent cx="5486400" cy="2966085"/>
            <wp:effectExtent l="0" t="0" r="0" b="5715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8D3B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网络配置界面</w:t>
      </w:r>
    </w:p>
    <w:p w14:paraId="2E9A03C0" w14:textId="77777777" w:rsidR="00991C03" w:rsidRDefault="00991C03" w:rsidP="00F43189">
      <w:pPr>
        <w:pStyle w:val="Step"/>
      </w:pPr>
      <w:r w:rsidRPr="000073C9">
        <w:rPr>
          <w:rFonts w:hint="eastAsia"/>
        </w:rPr>
        <w:t>配置“</w:t>
      </w:r>
      <w:r w:rsidRPr="000073C9">
        <w:t>Security Policy</w:t>
      </w:r>
      <w:r w:rsidRPr="000073C9">
        <w:rPr>
          <w:rFonts w:hint="eastAsia"/>
        </w:rPr>
        <w:t>”，默认配置</w:t>
      </w:r>
      <w:r w:rsidRPr="000073C9">
        <w:t>即可</w:t>
      </w:r>
      <w:r w:rsidR="00694474">
        <w:rPr>
          <w:rFonts w:hint="eastAsia"/>
        </w:rPr>
        <w:t>。</w:t>
      </w:r>
    </w:p>
    <w:p w14:paraId="658EA534" w14:textId="77777777" w:rsidR="00991C03" w:rsidRPr="000073C9" w:rsidRDefault="00991C03" w:rsidP="00F43189">
      <w:pPr>
        <w:pStyle w:val="Step"/>
      </w:pPr>
      <w:r w:rsidRPr="000073C9">
        <w:rPr>
          <w:rFonts w:hint="eastAsia"/>
        </w:rPr>
        <w:t>以上</w:t>
      </w:r>
      <w:r w:rsidRPr="000073C9">
        <w:t>配置项</w:t>
      </w:r>
      <w:r w:rsidRPr="000073C9">
        <w:rPr>
          <w:rFonts w:hint="eastAsia"/>
        </w:rPr>
        <w:t>配置</w:t>
      </w:r>
      <w:r w:rsidRPr="000073C9">
        <w:t>完成后点击</w:t>
      </w:r>
      <w:r w:rsidRPr="000073C9">
        <w:rPr>
          <w:rFonts w:hint="eastAsia"/>
        </w:rPr>
        <w:t>“</w:t>
      </w:r>
      <w:r w:rsidRPr="000073C9">
        <w:rPr>
          <w:rFonts w:hint="eastAsia"/>
        </w:rPr>
        <w:t>B</w:t>
      </w:r>
      <w:r w:rsidRPr="000073C9">
        <w:t>egin Installation</w:t>
      </w:r>
      <w:r w:rsidRPr="000073C9">
        <w:rPr>
          <w:rFonts w:hint="eastAsia"/>
        </w:rPr>
        <w:t>”开始</w:t>
      </w:r>
      <w:r w:rsidRPr="000073C9">
        <w:t>安装</w:t>
      </w:r>
      <w:r w:rsidR="00694474">
        <w:rPr>
          <w:rFonts w:hint="eastAsia"/>
        </w:rPr>
        <w:t>。</w:t>
      </w:r>
    </w:p>
    <w:p w14:paraId="2C64AE88" w14:textId="77777777" w:rsidR="00991C03" w:rsidRDefault="0091353B" w:rsidP="00F43189">
      <w:pPr>
        <w:pStyle w:val="Figure"/>
      </w:pPr>
      <w:r>
        <w:rPr>
          <w:noProof/>
        </w:rPr>
        <w:drawing>
          <wp:inline distT="0" distB="0" distL="0" distR="0" wp14:anchorId="2E8D43E6" wp14:editId="7C72A984">
            <wp:extent cx="5486400" cy="3099435"/>
            <wp:effectExtent l="0" t="0" r="0" b="5715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6DCD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安装配置总览界面</w:t>
      </w:r>
    </w:p>
    <w:p w14:paraId="65E91581" w14:textId="77777777" w:rsidR="00991C03" w:rsidRPr="000073C9" w:rsidRDefault="00991C03" w:rsidP="00F43189">
      <w:pPr>
        <w:pStyle w:val="Step"/>
      </w:pPr>
      <w:r w:rsidRPr="00D16723">
        <w:rPr>
          <w:rFonts w:hint="eastAsia"/>
        </w:rPr>
        <w:t>在安装过程中，可进行用户设置（设置</w:t>
      </w:r>
      <w:r w:rsidRPr="00D16723">
        <w:t>root</w:t>
      </w:r>
      <w:r w:rsidRPr="00D16723">
        <w:rPr>
          <w:rFonts w:hint="eastAsia"/>
        </w:rPr>
        <w:t>账户密码及创建新的账户），此设置由安装人员按需自行配置</w:t>
      </w:r>
      <w:r w:rsidR="00694474">
        <w:rPr>
          <w:rFonts w:hint="eastAsia"/>
        </w:rPr>
        <w:t>。</w:t>
      </w:r>
    </w:p>
    <w:p w14:paraId="39EAF35E" w14:textId="77777777" w:rsidR="00991C03" w:rsidRDefault="0091353B" w:rsidP="00F43189">
      <w:pPr>
        <w:pStyle w:val="Figure"/>
      </w:pPr>
      <w:r>
        <w:rPr>
          <w:noProof/>
        </w:rPr>
        <w:lastRenderedPageBreak/>
        <w:drawing>
          <wp:inline distT="0" distB="0" distL="0" distR="0" wp14:anchorId="55DE1A6C" wp14:editId="44A8899C">
            <wp:extent cx="5486400" cy="3100705"/>
            <wp:effectExtent l="0" t="0" r="0" b="4445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4082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安装进程监控界面</w:t>
      </w:r>
    </w:p>
    <w:p w14:paraId="30C26929" w14:textId="77777777" w:rsidR="00991C03" w:rsidRPr="000073C9" w:rsidRDefault="00991C03" w:rsidP="00F43189">
      <w:pPr>
        <w:pStyle w:val="Step"/>
      </w:pPr>
      <w:r w:rsidRPr="00D16723">
        <w:rPr>
          <w:rFonts w:hint="eastAsia"/>
        </w:rPr>
        <w:t>待安装完成后，移除操作系统镜像介质</w:t>
      </w:r>
      <w:r w:rsidRPr="0081434C">
        <w:rPr>
          <w:rFonts w:hint="eastAsia"/>
        </w:rPr>
        <w:t>（</w:t>
      </w:r>
      <w:r w:rsidRPr="0081434C">
        <w:t>DVD/USB/</w:t>
      </w:r>
      <w:r w:rsidRPr="0081434C">
        <w:rPr>
          <w:rFonts w:hint="eastAsia"/>
        </w:rPr>
        <w:t>远程镜像等）</w:t>
      </w:r>
      <w:r w:rsidRPr="00D16723">
        <w:rPr>
          <w:rFonts w:hint="eastAsia"/>
        </w:rPr>
        <w:t>并重启服务器</w:t>
      </w:r>
      <w:r w:rsidR="00694474">
        <w:rPr>
          <w:rFonts w:hint="eastAsia"/>
        </w:rPr>
        <w:t>。</w:t>
      </w:r>
    </w:p>
    <w:p w14:paraId="2D490AA2" w14:textId="77777777" w:rsidR="00991C03" w:rsidRDefault="00644A04" w:rsidP="00F43189">
      <w:pPr>
        <w:pStyle w:val="Figure"/>
      </w:pPr>
      <w:r>
        <w:rPr>
          <w:noProof/>
        </w:rPr>
        <w:drawing>
          <wp:inline distT="0" distB="0" distL="0" distR="0" wp14:anchorId="10B4007D" wp14:editId="64837494">
            <wp:extent cx="5486400" cy="3098800"/>
            <wp:effectExtent l="0" t="0" r="0" b="635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C04A" w14:textId="77777777" w:rsidR="00F43189" w:rsidRPr="00F43189" w:rsidRDefault="00F43189" w:rsidP="00F43189">
      <w:pPr>
        <w:pStyle w:val="FigureDescription"/>
      </w:pPr>
      <w:r w:rsidRPr="00693E76">
        <w:rPr>
          <w:lang w:val="zh-CN"/>
        </w:rPr>
        <w:t>安装完成</w:t>
      </w:r>
    </w:p>
    <w:p w14:paraId="6AC2D61C" w14:textId="77777777" w:rsidR="00991C03" w:rsidRPr="000073C9" w:rsidRDefault="00991C03" w:rsidP="00F43189">
      <w:pPr>
        <w:pStyle w:val="Step"/>
      </w:pPr>
      <w:r w:rsidRPr="000073C9">
        <w:rPr>
          <w:rFonts w:hint="eastAsia"/>
        </w:rPr>
        <w:t>系统</w:t>
      </w:r>
      <w:r w:rsidR="006E0F8A">
        <w:rPr>
          <w:rFonts w:hint="eastAsia"/>
        </w:rPr>
        <w:t>重新</w:t>
      </w:r>
      <w:r w:rsidRPr="000073C9">
        <w:t>启动，系统安装完成。</w:t>
      </w:r>
    </w:p>
    <w:p w14:paraId="4F9CDA58" w14:textId="77777777" w:rsidR="00085010" w:rsidRPr="00E62AA8" w:rsidRDefault="00085010">
      <w:pPr>
        <w:pStyle w:val="E-Note"/>
      </w:pPr>
    </w:p>
    <w:p w14:paraId="4F714A91" w14:textId="78062E0D" w:rsidR="00085010" w:rsidRPr="00DC2AA5" w:rsidRDefault="00E62AA8" w:rsidP="00F43189">
      <w:pPr>
        <w:pStyle w:val="E-NoteText"/>
      </w:pPr>
      <w:r>
        <w:rPr>
          <w:rFonts w:hint="eastAsia"/>
          <w:lang w:val="zh-CN"/>
        </w:rPr>
        <w:t>操作系统安装完成之后</w:t>
      </w:r>
      <w:r w:rsidRPr="00DC2AA5">
        <w:rPr>
          <w:rFonts w:hint="eastAsia"/>
        </w:rPr>
        <w:t>，</w:t>
      </w:r>
      <w:r>
        <w:rPr>
          <w:rFonts w:hint="eastAsia"/>
          <w:lang w:val="zh-CN"/>
        </w:rPr>
        <w:t>请安装网卡、</w:t>
      </w:r>
      <w:r w:rsidRPr="00DC2AA5">
        <w:rPr>
          <w:rFonts w:hint="eastAsia"/>
        </w:rPr>
        <w:t>SAS HBA</w:t>
      </w:r>
      <w:r>
        <w:rPr>
          <w:rFonts w:hint="eastAsia"/>
          <w:lang w:val="zh-CN"/>
        </w:rPr>
        <w:t>卡、</w:t>
      </w:r>
      <w:r w:rsidRPr="00DC2AA5">
        <w:rPr>
          <w:rFonts w:hint="eastAsia"/>
        </w:rPr>
        <w:t>SAS RAID</w:t>
      </w:r>
      <w:r>
        <w:rPr>
          <w:rFonts w:hint="eastAsia"/>
          <w:lang w:val="zh-CN"/>
        </w:rPr>
        <w:t>卡</w:t>
      </w:r>
      <w:r w:rsidR="00B701BC">
        <w:rPr>
          <w:rFonts w:hint="eastAsia"/>
          <w:lang w:val="zh-CN"/>
        </w:rPr>
        <w:t>等部件</w:t>
      </w:r>
      <w:r>
        <w:rPr>
          <w:rFonts w:hint="eastAsia"/>
          <w:lang w:val="zh-CN"/>
        </w:rPr>
        <w:t>驱动。</w:t>
      </w:r>
    </w:p>
    <w:p w14:paraId="48468C65" w14:textId="77777777" w:rsidR="00085010" w:rsidRDefault="00085010" w:rsidP="00693E76">
      <w:pPr>
        <w:ind w:left="0"/>
        <w:sectPr w:rsidR="00085010">
          <w:pgSz w:w="11907" w:h="16840"/>
          <w:pgMar w:top="1701" w:right="1134" w:bottom="1701" w:left="1134" w:header="567" w:footer="567" w:gutter="0"/>
          <w:cols w:space="425"/>
          <w:docGrid w:linePitch="312"/>
        </w:sectPr>
      </w:pPr>
    </w:p>
    <w:p w14:paraId="5584D1DC" w14:textId="77777777" w:rsidR="00085010" w:rsidRDefault="00E62AA8" w:rsidP="00F43189">
      <w:pPr>
        <w:pStyle w:val="7"/>
      </w:pPr>
      <w:bookmarkStart w:id="125" w:name="_Toc336331459"/>
      <w:bookmarkStart w:id="126" w:name="_Toc510031683"/>
      <w:bookmarkStart w:id="127" w:name="_Toc361067940"/>
      <w:bookmarkStart w:id="128" w:name="_Toc501458272"/>
      <w:bookmarkStart w:id="129" w:name="_Toc514870065"/>
      <w:r>
        <w:rPr>
          <w:rFonts w:hint="eastAsia"/>
        </w:rPr>
        <w:lastRenderedPageBreak/>
        <w:t>缩略语与缩写</w:t>
      </w:r>
      <w:bookmarkEnd w:id="125"/>
      <w:bookmarkEnd w:id="126"/>
      <w:bookmarkEnd w:id="127"/>
      <w:bookmarkEnd w:id="128"/>
      <w:bookmarkEnd w:id="129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7"/>
        <w:gridCol w:w="7775"/>
      </w:tblGrid>
      <w:tr w:rsidR="00085010" w14:paraId="7D7FD435" w14:textId="77777777" w:rsidTr="00F43189">
        <w:trPr>
          <w:trHeight w:val="397"/>
          <w:tblHeader/>
          <w:jc w:val="center"/>
        </w:trPr>
        <w:tc>
          <w:tcPr>
            <w:tcW w:w="1297" w:type="dxa"/>
            <w:tcBorders>
              <w:left w:val="nil"/>
            </w:tcBorders>
            <w:shd w:val="clear" w:color="auto" w:fill="EAEAEA"/>
            <w:vAlign w:val="center"/>
          </w:tcPr>
          <w:p w14:paraId="6373D696" w14:textId="77777777" w:rsidR="00085010" w:rsidRPr="00F43189" w:rsidRDefault="00E62AA8" w:rsidP="00F43189">
            <w:pPr>
              <w:pStyle w:val="TableHeading"/>
            </w:pPr>
            <w:r w:rsidRPr="00F43189">
              <w:rPr>
                <w:rFonts w:hint="eastAsia"/>
              </w:rPr>
              <w:t>缩略语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EAEAEA"/>
          </w:tcPr>
          <w:p w14:paraId="6DFC2762" w14:textId="77777777" w:rsidR="00085010" w:rsidRPr="00F43189" w:rsidRDefault="00E62AA8" w:rsidP="00F43189">
            <w:pPr>
              <w:pStyle w:val="TableHeading"/>
            </w:pPr>
            <w:r w:rsidRPr="00F43189">
              <w:rPr>
                <w:rFonts w:hint="eastAsia"/>
              </w:rPr>
              <w:t>解释说明</w:t>
            </w:r>
          </w:p>
        </w:tc>
      </w:tr>
      <w:tr w:rsidR="00085010" w14:paraId="7875298A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BFCEDF7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BIOS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2141E82F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基本输入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输出系统（</w:t>
            </w:r>
            <w:r>
              <w:rPr>
                <w:rFonts w:hint="eastAsia"/>
              </w:rPr>
              <w:t>BASIC INPUT/OUTSYSTEM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2404B2EB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41C78480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BPS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1E32F599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秒（</w:t>
            </w:r>
            <w:r>
              <w:rPr>
                <w:rFonts w:hint="eastAsia"/>
              </w:rPr>
              <w:t>BIT PER SECOND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554F9B84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350AE05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CMOS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2930EF0D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互补金属氧化物半导体（</w:t>
            </w:r>
            <w:r>
              <w:rPr>
                <w:rFonts w:hint="eastAsia"/>
              </w:rPr>
              <w:t>COMPLEMENTARY METAL OXIDE  SEMICONDUCTOR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46FAEE77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6A0DEFF7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CPU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33BBCED7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中央处理器（</w:t>
            </w:r>
            <w:r>
              <w:rPr>
                <w:rFonts w:hint="eastAsia"/>
              </w:rPr>
              <w:t>CENTRAL PROCESSING UNIT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61AE14F7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39B1556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DIMM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0F8E505F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双列直插式内存模块（</w:t>
            </w:r>
            <w:r>
              <w:rPr>
                <w:rFonts w:hint="eastAsia"/>
              </w:rPr>
              <w:t>DUAL IN-LINEMEMORY MODULE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238F9C65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6E673A5E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DMA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093724E8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直接存储器存取（</w:t>
            </w:r>
            <w:r>
              <w:rPr>
                <w:rFonts w:hint="eastAsia"/>
              </w:rPr>
              <w:t>DIRECT MEMORY ACCESS</w:t>
            </w:r>
            <w:r>
              <w:rPr>
                <w:rFonts w:hint="eastAsia"/>
              </w:rPr>
              <w:t>）的缩写。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通道可以使某些类型的数据绕过微处理器而直接在</w:t>
            </w:r>
            <w:r>
              <w:rPr>
                <w:rFonts w:hint="eastAsia"/>
              </w:rPr>
              <w:t>RAM</w:t>
            </w:r>
            <w:r>
              <w:rPr>
                <w:rFonts w:hint="eastAsia"/>
              </w:rPr>
              <w:t>与设备之间传送。</w:t>
            </w:r>
          </w:p>
        </w:tc>
      </w:tr>
      <w:tr w:rsidR="00085010" w14:paraId="523E1367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76F8670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DRAM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6C8555EB" w14:textId="3C95224B" w:rsidR="00085010" w:rsidRDefault="00E62AA8" w:rsidP="009E6986">
            <w:pPr>
              <w:pStyle w:val="TableText"/>
            </w:pPr>
            <w:r>
              <w:rPr>
                <w:rFonts w:hint="eastAsia"/>
              </w:rPr>
              <w:t>动态随机存取存储器（</w:t>
            </w:r>
            <w:r>
              <w:rPr>
                <w:rFonts w:hint="eastAsia"/>
              </w:rPr>
              <w:t>DYNAMIC RANDOM ACCESS MEMORY</w:t>
            </w:r>
            <w:r>
              <w:rPr>
                <w:rFonts w:hint="eastAsia"/>
              </w:rPr>
              <w:t>）的缩写。计算机的</w:t>
            </w:r>
            <w:r>
              <w:rPr>
                <w:rFonts w:hint="eastAsia"/>
              </w:rPr>
              <w:t xml:space="preserve">RAM </w:t>
            </w:r>
            <w:r>
              <w:rPr>
                <w:rFonts w:hint="eastAsia"/>
              </w:rPr>
              <w:t>通常由</w:t>
            </w:r>
            <w:r>
              <w:rPr>
                <w:rFonts w:hint="eastAsia"/>
              </w:rPr>
              <w:t>DRAM</w:t>
            </w:r>
            <w:bookmarkStart w:id="130" w:name="_GoBack"/>
            <w:bookmarkEnd w:id="130"/>
            <w:r>
              <w:rPr>
                <w:rFonts w:hint="eastAsia"/>
              </w:rPr>
              <w:t>组成。</w:t>
            </w:r>
          </w:p>
        </w:tc>
      </w:tr>
      <w:tr w:rsidR="00085010" w14:paraId="12BAC444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327B3A26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ECC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3C729494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错误检查和纠正（</w:t>
            </w:r>
            <w:r>
              <w:rPr>
                <w:rFonts w:hint="eastAsia"/>
              </w:rPr>
              <w:t>ERROR CHECKING</w:t>
            </w:r>
            <w:r>
              <w:t xml:space="preserve"> </w:t>
            </w:r>
            <w:r>
              <w:rPr>
                <w:rFonts w:hint="eastAsia"/>
              </w:rPr>
              <w:t>AND CORRECTION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746E99C1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20817A8" w14:textId="77777777" w:rsidR="00085010" w:rsidRDefault="00E62AA8" w:rsidP="00F43189">
            <w:pPr>
              <w:pStyle w:val="TableText"/>
              <w:rPr>
                <w:highlight w:val="yellow"/>
              </w:rPr>
            </w:pPr>
            <w:r>
              <w:rPr>
                <w:rFonts w:hint="eastAsia"/>
              </w:rPr>
              <w:t>EMC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2B804F4A" w14:textId="77777777" w:rsidR="00085010" w:rsidRDefault="00E62AA8" w:rsidP="00F43189">
            <w:pPr>
              <w:pStyle w:val="TableText"/>
              <w:rPr>
                <w:b/>
                <w:highlight w:val="yellow"/>
              </w:rPr>
            </w:pPr>
            <w:r>
              <w:rPr>
                <w:rFonts w:hint="eastAsia"/>
              </w:rPr>
              <w:t>电磁兼容性（</w:t>
            </w:r>
            <w:r>
              <w:rPr>
                <w:rFonts w:hint="eastAsia"/>
              </w:rPr>
              <w:t>ELECTRO MAGNETIC</w:t>
            </w:r>
            <w:r>
              <w:t xml:space="preserve"> </w:t>
            </w:r>
            <w:r>
              <w:rPr>
                <w:rFonts w:hint="eastAsia"/>
              </w:rPr>
              <w:t>COMPATIBILITY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73172B1D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520D7314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EMI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6904AABE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电磁干扰（</w:t>
            </w:r>
            <w:r>
              <w:rPr>
                <w:rFonts w:hint="eastAsia"/>
              </w:rPr>
              <w:t>ELECTRO MAGNETIC INTERFERENCE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7FA03801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ADDED8C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ESD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0EEEF100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静电释放（</w:t>
            </w:r>
            <w:r>
              <w:rPr>
                <w:rFonts w:hint="eastAsia"/>
              </w:rPr>
              <w:t>ELECTRO STATIC DISCHARGE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6E8F46F0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4091889B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FAT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2A328118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文件分配表（</w:t>
            </w:r>
            <w:r>
              <w:rPr>
                <w:rFonts w:hint="eastAsia"/>
              </w:rPr>
              <w:t>FILE ALLOCATION TABLE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40B959F2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9A1617F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FTP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0F2605CE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文件传输协议（</w:t>
            </w:r>
            <w:r>
              <w:rPr>
                <w:rFonts w:hint="eastAsia"/>
              </w:rPr>
              <w:t>FILE TRANSFER PROTOCOL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6E0F82D0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21BC75E7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GB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5603E25A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千兆字节（</w:t>
            </w:r>
            <w:r>
              <w:rPr>
                <w:rFonts w:hint="eastAsia"/>
              </w:rPr>
              <w:t>GIGABYTE</w:t>
            </w:r>
            <w:r>
              <w:rPr>
                <w:rFonts w:hint="eastAsia"/>
              </w:rPr>
              <w:t>）的缩写。一个</w:t>
            </w:r>
            <w:r>
              <w:rPr>
                <w:rFonts w:hint="eastAsia"/>
              </w:rPr>
              <w:t>GB</w:t>
            </w:r>
            <w:r>
              <w:rPr>
                <w:rFonts w:hint="eastAsia"/>
              </w:rPr>
              <w:t>等于</w:t>
            </w:r>
            <w:r>
              <w:rPr>
                <w:rFonts w:hint="eastAsia"/>
              </w:rPr>
              <w:t xml:space="preserve">1024MB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1,073,741,824 </w:t>
            </w:r>
            <w:r>
              <w:rPr>
                <w:rFonts w:hint="eastAsia"/>
              </w:rPr>
              <w:t>个字节。</w:t>
            </w:r>
          </w:p>
        </w:tc>
      </w:tr>
      <w:tr w:rsidR="00085010" w14:paraId="5E12A77E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41A69E2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Hz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645CFAE9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赫兹（</w:t>
            </w:r>
            <w:r>
              <w:rPr>
                <w:rFonts w:hint="eastAsia"/>
              </w:rPr>
              <w:t>HERTZ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76FA2A0C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0CB0675D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I/O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667A2569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输入／输出（</w:t>
            </w:r>
            <w:r>
              <w:rPr>
                <w:rFonts w:hint="eastAsia"/>
              </w:rPr>
              <w:t>INPUT/OUTPUT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17C09D3C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62C06B1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IP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1209A9B7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网际网络协议（</w:t>
            </w:r>
            <w:r>
              <w:rPr>
                <w:rFonts w:hint="eastAsia"/>
              </w:rPr>
              <w:t>INTERNET PROTOCOL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7353BE14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535CD2C6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IRQ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2B0ED6D0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中断请求（</w:t>
            </w:r>
            <w:r>
              <w:rPr>
                <w:rFonts w:hint="eastAsia"/>
              </w:rPr>
              <w:t>INTERRUPT REQUEST</w:t>
            </w:r>
            <w:r>
              <w:rPr>
                <w:rFonts w:hint="eastAsia"/>
              </w:rPr>
              <w:t>）的缩写。它是通过</w:t>
            </w:r>
            <w:r>
              <w:rPr>
                <w:rFonts w:hint="eastAsia"/>
              </w:rPr>
              <w:t xml:space="preserve">IRQ </w:t>
            </w:r>
            <w:r>
              <w:rPr>
                <w:rFonts w:hint="eastAsia"/>
              </w:rPr>
              <w:t>线路发送至位处理器的一个信号，表示外围设备即将发送或接受数据。</w:t>
            </w:r>
          </w:p>
        </w:tc>
      </w:tr>
      <w:tr w:rsidR="00085010" w14:paraId="7F362628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EB00145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KB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712DA595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千字节（</w:t>
            </w:r>
            <w:r>
              <w:rPr>
                <w:rFonts w:hint="eastAsia"/>
              </w:rPr>
              <w:t>KILOBYTE</w:t>
            </w:r>
            <w:r>
              <w:rPr>
                <w:rFonts w:hint="eastAsia"/>
              </w:rPr>
              <w:t>）的缩写，即</w:t>
            </w:r>
            <w:r>
              <w:rPr>
                <w:rFonts w:hint="eastAsia"/>
              </w:rPr>
              <w:t>1024</w:t>
            </w:r>
            <w:r>
              <w:rPr>
                <w:rFonts w:hint="eastAsia"/>
              </w:rPr>
              <w:t>个字节。</w:t>
            </w:r>
          </w:p>
        </w:tc>
      </w:tr>
      <w:tr w:rsidR="00085010" w14:paraId="6BBCF3AB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5B62D56D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lastRenderedPageBreak/>
              <w:t>LAN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79A28B0A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局域网（</w:t>
            </w:r>
            <w:r>
              <w:rPr>
                <w:rFonts w:hint="eastAsia"/>
              </w:rPr>
              <w:t>LOCAL AREA NETWORK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1B7C6B39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ADCDCD5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LCD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1610BF02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液晶显示屏（</w:t>
            </w:r>
            <w:r>
              <w:rPr>
                <w:rFonts w:hint="eastAsia"/>
              </w:rPr>
              <w:t>LIQUID CRYSTAL DISPLAY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21DD5150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0F2A25BA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LED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5EF61700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发光二级管（</w:t>
            </w:r>
            <w:r>
              <w:rPr>
                <w:rFonts w:hint="eastAsia"/>
              </w:rPr>
              <w:t>LIGHT EMITTING DIODE</w:t>
            </w:r>
            <w:r>
              <w:rPr>
                <w:rFonts w:hint="eastAsia"/>
              </w:rPr>
              <w:t>）的缩写。一种可在电流通过时发光的电子设备。</w:t>
            </w:r>
          </w:p>
        </w:tc>
      </w:tr>
      <w:tr w:rsidR="00085010" w14:paraId="574348D9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2853CA2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LUN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0C73F323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逻辑单元号（</w:t>
            </w:r>
            <w:r>
              <w:rPr>
                <w:rFonts w:hint="eastAsia"/>
              </w:rPr>
              <w:t>LOGICAL UNIT NUMBER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2FDC1BF0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4B4EA371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MB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22E1147F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兆字节（</w:t>
            </w:r>
            <w:r>
              <w:rPr>
                <w:rFonts w:hint="eastAsia"/>
              </w:rPr>
              <w:t>MEGABYTE</w:t>
            </w:r>
            <w:r>
              <w:rPr>
                <w:rFonts w:hint="eastAsia"/>
              </w:rPr>
              <w:t>）的缩写。表示</w:t>
            </w:r>
            <w:r>
              <w:rPr>
                <w:rFonts w:hint="eastAsia"/>
              </w:rPr>
              <w:t xml:space="preserve">1,048,576 </w:t>
            </w:r>
            <w:r>
              <w:rPr>
                <w:rFonts w:hint="eastAsia"/>
              </w:rPr>
              <w:t>个字节。</w:t>
            </w:r>
          </w:p>
        </w:tc>
      </w:tr>
      <w:tr w:rsidR="00085010" w14:paraId="0E414E51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A288AD3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MBR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706282D0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主引导记录（</w:t>
            </w:r>
            <w:r>
              <w:rPr>
                <w:rFonts w:hint="eastAsia"/>
              </w:rPr>
              <w:t>MASTER BOOT RECORD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19C01CE5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7A662A80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MHz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3C796FBB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兆赫兹（</w:t>
            </w:r>
            <w:r>
              <w:rPr>
                <w:rFonts w:hint="eastAsia"/>
              </w:rPr>
              <w:t>MEGA HERTZ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5CBF6E55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A214D5D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MTBF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6AA1D042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平均故障间隔时间（</w:t>
            </w:r>
            <w:r>
              <w:rPr>
                <w:rFonts w:hint="eastAsia"/>
              </w:rPr>
              <w:t>MEAN TIME BETWEEN FAILURES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215800AF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36F8A479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NIC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7BCA7784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网络接口控制器（</w:t>
            </w:r>
            <w:r>
              <w:rPr>
                <w:rFonts w:hint="eastAsia"/>
              </w:rPr>
              <w:t>NETWORK INTERFACE CONTROLLER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290B0879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481F0B9F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NTFS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6A0DA8A1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NT</w:t>
            </w:r>
            <w:r>
              <w:rPr>
                <w:rFonts w:hint="eastAsia"/>
              </w:rPr>
              <w:t>文件系统（</w:t>
            </w:r>
            <w:r>
              <w:rPr>
                <w:rFonts w:hint="eastAsia"/>
              </w:rPr>
              <w:t>NT FILE SYSTEM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26E397DF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750D796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PCI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636B4FDC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外围组件互联（</w:t>
            </w:r>
            <w:r>
              <w:rPr>
                <w:rFonts w:hint="eastAsia"/>
              </w:rPr>
              <w:t>PERIPHERAL COMPONENT NTERCONNECT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32140F1E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0445FD8A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POST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0C1C3B1A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开机自检（</w:t>
            </w:r>
            <w:r>
              <w:rPr>
                <w:rFonts w:hint="eastAsia"/>
              </w:rPr>
              <w:t>POWER-ON SELF-TEST</w:t>
            </w:r>
            <w:r>
              <w:rPr>
                <w:rFonts w:hint="eastAsia"/>
              </w:rPr>
              <w:t>）的缩写。开机载入操作系统之前，</w:t>
            </w:r>
            <w:r>
              <w:rPr>
                <w:rFonts w:hint="eastAsia"/>
              </w:rPr>
              <w:t>POST</w:t>
            </w:r>
            <w:r>
              <w:rPr>
                <w:rFonts w:hint="eastAsia"/>
              </w:rPr>
              <w:t>将检测各种部件。</w:t>
            </w:r>
          </w:p>
        </w:tc>
      </w:tr>
      <w:tr w:rsidR="00085010" w14:paraId="4AE3D6AD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694ADFE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RAM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50E3B6AC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随机存取存储器（</w:t>
            </w:r>
            <w:r>
              <w:rPr>
                <w:rFonts w:hint="eastAsia"/>
              </w:rPr>
              <w:t>RANDOM ACCESS MEMORY</w:t>
            </w:r>
            <w:r>
              <w:rPr>
                <w:rFonts w:hint="eastAsia"/>
              </w:rPr>
              <w:t>）的缩写。即通常所说的内存。</w:t>
            </w:r>
          </w:p>
        </w:tc>
      </w:tr>
      <w:tr w:rsidR="00085010" w14:paraId="2B9B9D1F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21AF7DCC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ROM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6479B181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只读存储器（</w:t>
            </w:r>
            <w:r>
              <w:rPr>
                <w:rFonts w:hint="eastAsia"/>
              </w:rPr>
              <w:t>READ ONLY MEMORY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4D2B008D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BE78063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SDRAM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4B350C70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同步动态随机存取存储器（</w:t>
            </w:r>
            <w:r>
              <w:rPr>
                <w:rFonts w:hint="eastAsia"/>
              </w:rPr>
              <w:t>SYNCHRONOUS DYNAMIC RANDOM ACCESS MEMORY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652F21B6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05C0EF3A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SNMP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55A63AEB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简单网络管理协议</w:t>
            </w:r>
            <w:r>
              <w:rPr>
                <w:rFonts w:hint="eastAsia"/>
              </w:rPr>
              <w:t xml:space="preserve">( SIMPLE NETWORK MANAGEMENT PROTOCOL) </w:t>
            </w:r>
            <w:r>
              <w:rPr>
                <w:rFonts w:hint="eastAsia"/>
              </w:rPr>
              <w:t>的缩写。</w:t>
            </w:r>
          </w:p>
        </w:tc>
      </w:tr>
      <w:tr w:rsidR="00085010" w14:paraId="6F26D799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C2D22E0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TCP/IP</w:t>
            </w:r>
          </w:p>
        </w:tc>
        <w:tc>
          <w:tcPr>
            <w:tcW w:w="7775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4A9FCA75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传输控制协议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网际网络协议（</w:t>
            </w:r>
            <w:r>
              <w:rPr>
                <w:rFonts w:hint="eastAsia"/>
              </w:rPr>
              <w:t>TRANSMISSION CONTROL PROTOCOL/INTERNET PROTOCOL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0F7B354E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4029F467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UPS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2491FBF2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不间断电源设备（</w:t>
            </w:r>
            <w:r>
              <w:rPr>
                <w:rFonts w:hint="eastAsia"/>
              </w:rPr>
              <w:t>UNINTERRUPTED POWER SUPPLY</w:t>
            </w:r>
            <w:r>
              <w:rPr>
                <w:rFonts w:hint="eastAsia"/>
              </w:rPr>
              <w:t>）的缩写。</w:t>
            </w:r>
          </w:p>
        </w:tc>
      </w:tr>
      <w:tr w:rsidR="00085010" w14:paraId="3E5173E7" w14:textId="77777777">
        <w:trPr>
          <w:trHeight w:val="397"/>
          <w:jc w:val="center"/>
        </w:trPr>
        <w:tc>
          <w:tcPr>
            <w:tcW w:w="1297" w:type="dxa"/>
            <w:tcBorders>
              <w:left w:val="nil"/>
            </w:tcBorders>
            <w:shd w:val="clear" w:color="auto" w:fill="auto"/>
            <w:vAlign w:val="center"/>
          </w:tcPr>
          <w:p w14:paraId="04B8A245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USB</w:t>
            </w:r>
          </w:p>
        </w:tc>
        <w:tc>
          <w:tcPr>
            <w:tcW w:w="7775" w:type="dxa"/>
            <w:tcBorders>
              <w:right w:val="nil"/>
            </w:tcBorders>
            <w:shd w:val="clear" w:color="auto" w:fill="auto"/>
          </w:tcPr>
          <w:p w14:paraId="3A35D5A2" w14:textId="77777777" w:rsidR="00085010" w:rsidRDefault="00E62AA8" w:rsidP="00F43189">
            <w:pPr>
              <w:pStyle w:val="TableText"/>
            </w:pPr>
            <w:r>
              <w:rPr>
                <w:rFonts w:hint="eastAsia"/>
              </w:rPr>
              <w:t>通用串行总线（</w:t>
            </w:r>
            <w:r>
              <w:rPr>
                <w:rFonts w:hint="eastAsia"/>
              </w:rPr>
              <w:t>UNIVERSAL SERIAL BUS</w:t>
            </w:r>
            <w:r>
              <w:rPr>
                <w:rFonts w:hint="eastAsia"/>
              </w:rPr>
              <w:t>）的缩写。</w:t>
            </w:r>
          </w:p>
        </w:tc>
      </w:tr>
    </w:tbl>
    <w:p w14:paraId="55D84CC4" w14:textId="77777777" w:rsidR="00BB045B" w:rsidRDefault="00BB045B" w:rsidP="00BB045B">
      <w:pPr>
        <w:sectPr w:rsidR="00BB045B">
          <w:headerReference w:type="default" r:id="rId147"/>
          <w:footerReference w:type="default" r:id="rId148"/>
          <w:pgSz w:w="11907" w:h="16840"/>
          <w:pgMar w:top="1701" w:right="1134" w:bottom="1701" w:left="1134" w:header="567" w:footer="567" w:gutter="0"/>
          <w:cols w:space="425"/>
          <w:docGrid w:linePitch="312"/>
        </w:sectPr>
      </w:pPr>
    </w:p>
    <w:p w14:paraId="6605F1F6" w14:textId="77777777" w:rsidR="00652C6C" w:rsidRDefault="00652C6C" w:rsidP="00BB045B">
      <w:pPr>
        <w:pStyle w:val="7"/>
      </w:pPr>
      <w:bookmarkStart w:id="131" w:name="_Toc514870066"/>
      <w:r>
        <w:rPr>
          <w:rFonts w:hint="eastAsia"/>
        </w:rPr>
        <w:lastRenderedPageBreak/>
        <w:t>POST</w:t>
      </w:r>
      <w:r>
        <w:rPr>
          <w:rFonts w:hint="eastAsia"/>
        </w:rPr>
        <w:t>代码自检</w:t>
      </w:r>
      <w:bookmarkEnd w:id="131"/>
    </w:p>
    <w:p w14:paraId="0D2066C0" w14:textId="77777777" w:rsidR="00652C6C" w:rsidRPr="00652C6C" w:rsidRDefault="00652C6C" w:rsidP="00BB045B">
      <w:r w:rsidRPr="00652C6C">
        <w:rPr>
          <w:rFonts w:hint="eastAsia"/>
        </w:rPr>
        <w:t>POST</w:t>
      </w:r>
      <w:r w:rsidRPr="00652C6C">
        <w:rPr>
          <w:rFonts w:hint="eastAsia"/>
        </w:rPr>
        <w:t>代码检查点是</w:t>
      </w:r>
      <w:r w:rsidRPr="00652C6C">
        <w:rPr>
          <w:rFonts w:hint="eastAsia"/>
        </w:rPr>
        <w:t>BIOS</w:t>
      </w:r>
      <w:r w:rsidRPr="00652C6C">
        <w:rPr>
          <w:rFonts w:hint="eastAsia"/>
        </w:rPr>
        <w:t>预启动过程中最大的检查点集。下表描述了可能发生在</w:t>
      </w:r>
      <w:r w:rsidRPr="00652C6C">
        <w:rPr>
          <w:rFonts w:hint="eastAsia"/>
        </w:rPr>
        <w:t>BIOS</w:t>
      </w:r>
      <w:r w:rsidRPr="00652C6C">
        <w:rPr>
          <w:rFonts w:hint="eastAsia"/>
        </w:rPr>
        <w:t>的</w:t>
      </w:r>
      <w:r w:rsidRPr="00652C6C">
        <w:rPr>
          <w:rFonts w:hint="eastAsia"/>
        </w:rPr>
        <w:t>POST</w:t>
      </w:r>
      <w:r w:rsidRPr="00652C6C">
        <w:rPr>
          <w:rFonts w:hint="eastAsia"/>
        </w:rPr>
        <w:t>部分的检查点的类型：</w:t>
      </w:r>
    </w:p>
    <w:p w14:paraId="2F129B4F" w14:textId="77777777" w:rsidR="00652C6C" w:rsidRPr="00652C6C" w:rsidRDefault="00652C6C" w:rsidP="00BB045B">
      <w:pPr>
        <w:pStyle w:val="z-BlockinAppendix"/>
      </w:pPr>
      <w:r w:rsidRPr="00652C6C">
        <w:rPr>
          <w:rFonts w:hint="eastAsia"/>
        </w:rPr>
        <w:lastRenderedPageBreak/>
        <w:t>SEC</w:t>
      </w:r>
      <w:r w:rsidRPr="00652C6C">
        <w:rPr>
          <w:rFonts w:hint="eastAsia"/>
        </w:rPr>
        <w:t>阶段</w:t>
      </w:r>
    </w:p>
    <w:tbl>
      <w:tblPr>
        <w:tblStyle w:val="1c"/>
        <w:tblW w:w="9072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9"/>
        <w:gridCol w:w="7363"/>
      </w:tblGrid>
      <w:tr w:rsidR="00652C6C" w:rsidRPr="00652C6C" w14:paraId="5BE12626" w14:textId="77777777" w:rsidTr="00BB045B">
        <w:trPr>
          <w:trHeight w:val="397"/>
          <w:tblHeader/>
          <w:jc w:val="center"/>
        </w:trPr>
        <w:tc>
          <w:tcPr>
            <w:tcW w:w="1709" w:type="dxa"/>
            <w:shd w:val="clear" w:color="auto" w:fill="EAEAEA"/>
            <w:vAlign w:val="center"/>
          </w:tcPr>
          <w:p w14:paraId="77DCEB14" w14:textId="77777777" w:rsidR="00652C6C" w:rsidRPr="00652C6C" w:rsidRDefault="00652C6C" w:rsidP="00BB045B">
            <w:pPr>
              <w:pStyle w:val="TableHeading"/>
            </w:pPr>
            <w:r w:rsidRPr="00652C6C">
              <w:rPr>
                <w:rFonts w:hint="eastAsia"/>
              </w:rPr>
              <w:t>状态代码</w:t>
            </w:r>
          </w:p>
        </w:tc>
        <w:tc>
          <w:tcPr>
            <w:tcW w:w="7363" w:type="dxa"/>
            <w:shd w:val="clear" w:color="auto" w:fill="EAEAEA"/>
          </w:tcPr>
          <w:p w14:paraId="7133661C" w14:textId="77777777" w:rsidR="00652C6C" w:rsidRPr="00652C6C" w:rsidRDefault="00652C6C" w:rsidP="00BB045B">
            <w:pPr>
              <w:pStyle w:val="TableHeading"/>
            </w:pPr>
            <w:r w:rsidRPr="00652C6C">
              <w:rPr>
                <w:rFonts w:hint="eastAsia"/>
              </w:rPr>
              <w:t>描述</w:t>
            </w:r>
          </w:p>
        </w:tc>
      </w:tr>
      <w:tr w:rsidR="00652C6C" w:rsidRPr="00652C6C" w14:paraId="16EF4066" w14:textId="77777777" w:rsidTr="008C47FF">
        <w:trPr>
          <w:trHeight w:val="397"/>
          <w:tblHeader/>
          <w:jc w:val="center"/>
        </w:trPr>
        <w:tc>
          <w:tcPr>
            <w:tcW w:w="1709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78161E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0x01</w:t>
            </w:r>
          </w:p>
        </w:tc>
        <w:tc>
          <w:tcPr>
            <w:tcW w:w="7363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995126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启动，复位检测（软</w:t>
            </w:r>
            <w:r w:rsidRPr="00652C6C">
              <w:rPr>
                <w:rFonts w:hint="eastAsia"/>
                <w:lang w:val="zh-CN"/>
              </w:rPr>
              <w:t>/</w:t>
            </w:r>
            <w:r w:rsidRPr="00652C6C">
              <w:rPr>
                <w:rFonts w:hint="eastAsia"/>
                <w:lang w:val="zh-CN"/>
              </w:rPr>
              <w:t>硬）</w:t>
            </w:r>
          </w:p>
        </w:tc>
      </w:tr>
      <w:tr w:rsidR="00652C6C" w:rsidRPr="00652C6C" w14:paraId="1D07DE8B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3865A2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0x02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043C6C0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加载微码前进行</w:t>
            </w:r>
            <w:r w:rsidRPr="00652C6C">
              <w:rPr>
                <w:lang w:val="zh-CN"/>
              </w:rPr>
              <w:t>AP</w:t>
            </w:r>
            <w:r w:rsidRPr="00652C6C">
              <w:rPr>
                <w:rFonts w:hint="eastAsia"/>
                <w:lang w:val="zh-CN"/>
              </w:rPr>
              <w:t>初始化</w:t>
            </w:r>
          </w:p>
        </w:tc>
      </w:tr>
      <w:tr w:rsidR="00652C6C" w:rsidRPr="00652C6C" w14:paraId="4A9B6B28" w14:textId="77777777" w:rsidTr="008C47FF">
        <w:trPr>
          <w:trHeight w:val="397"/>
          <w:tblHeader/>
          <w:jc w:val="center"/>
        </w:trPr>
        <w:tc>
          <w:tcPr>
            <w:tcW w:w="1709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1F14A3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0x03</w:t>
            </w:r>
          </w:p>
        </w:tc>
        <w:tc>
          <w:tcPr>
            <w:tcW w:w="7363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0B92A6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加载微码前进行北桥初始化</w:t>
            </w:r>
          </w:p>
        </w:tc>
      </w:tr>
      <w:tr w:rsidR="00652C6C" w:rsidRPr="00652C6C" w14:paraId="6E3CE840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476AC5E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0x04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6637301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加载微码前进行南桥初始化</w:t>
            </w:r>
          </w:p>
        </w:tc>
      </w:tr>
      <w:tr w:rsidR="00652C6C" w:rsidRPr="00652C6C" w14:paraId="78E7EF8B" w14:textId="77777777" w:rsidTr="008C47FF">
        <w:trPr>
          <w:trHeight w:val="397"/>
          <w:tblHeader/>
          <w:jc w:val="center"/>
        </w:trPr>
        <w:tc>
          <w:tcPr>
            <w:tcW w:w="1709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1A6CFC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0x05</w:t>
            </w:r>
          </w:p>
        </w:tc>
        <w:tc>
          <w:tcPr>
            <w:tcW w:w="7363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77E71FD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加载微码前进行</w:t>
            </w:r>
            <w:r w:rsidRPr="00652C6C">
              <w:rPr>
                <w:lang w:val="zh-CN"/>
              </w:rPr>
              <w:t>OEM</w:t>
            </w:r>
            <w:r w:rsidRPr="00652C6C">
              <w:rPr>
                <w:rFonts w:hint="eastAsia"/>
                <w:lang w:val="zh-CN"/>
              </w:rPr>
              <w:t>初始化</w:t>
            </w:r>
          </w:p>
        </w:tc>
      </w:tr>
      <w:tr w:rsidR="00652C6C" w:rsidRPr="00652C6C" w14:paraId="2791F2A2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4DD924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0x06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734134C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加载微码</w:t>
            </w:r>
          </w:p>
        </w:tc>
      </w:tr>
      <w:tr w:rsidR="00652C6C" w:rsidRPr="00652C6C" w14:paraId="5A567BF0" w14:textId="77777777" w:rsidTr="008C47FF">
        <w:trPr>
          <w:trHeight w:val="397"/>
          <w:tblHeader/>
          <w:jc w:val="center"/>
        </w:trPr>
        <w:tc>
          <w:tcPr>
            <w:tcW w:w="1709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51609F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0x07</w:t>
            </w:r>
          </w:p>
        </w:tc>
        <w:tc>
          <w:tcPr>
            <w:tcW w:w="7363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9883B4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加载微码后进行</w:t>
            </w:r>
            <w:r w:rsidRPr="00652C6C">
              <w:rPr>
                <w:lang w:val="zh-CN"/>
              </w:rPr>
              <w:t>AP</w:t>
            </w:r>
            <w:r w:rsidRPr="00652C6C">
              <w:rPr>
                <w:rFonts w:hint="eastAsia"/>
                <w:lang w:val="zh-CN"/>
              </w:rPr>
              <w:t>初始化</w:t>
            </w:r>
          </w:p>
        </w:tc>
      </w:tr>
      <w:tr w:rsidR="00652C6C" w:rsidRPr="00652C6C" w14:paraId="43ED39CE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42DD970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0x08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49F7D68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加载微码后进行北桥初始化</w:t>
            </w:r>
          </w:p>
        </w:tc>
      </w:tr>
      <w:tr w:rsidR="00652C6C" w:rsidRPr="00652C6C" w14:paraId="0CD4DBEA" w14:textId="77777777" w:rsidTr="008C47FF">
        <w:trPr>
          <w:trHeight w:val="397"/>
          <w:tblHeader/>
          <w:jc w:val="center"/>
        </w:trPr>
        <w:tc>
          <w:tcPr>
            <w:tcW w:w="1709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ECF61FC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0x09</w:t>
            </w:r>
          </w:p>
        </w:tc>
        <w:tc>
          <w:tcPr>
            <w:tcW w:w="7363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4EEEBB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加载微码后进行南桥初始化</w:t>
            </w:r>
          </w:p>
        </w:tc>
      </w:tr>
      <w:tr w:rsidR="00652C6C" w:rsidRPr="00652C6C" w14:paraId="6713CF0E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5D05682A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0x0E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3379EA07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没有发现微码</w:t>
            </w:r>
          </w:p>
        </w:tc>
      </w:tr>
      <w:tr w:rsidR="00652C6C" w:rsidRPr="00652C6C" w14:paraId="2D21710E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DFB34F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0x0F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292C8CC7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没有加载微码</w:t>
            </w:r>
          </w:p>
        </w:tc>
      </w:tr>
      <w:tr w:rsidR="00652C6C" w:rsidRPr="00652C6C" w14:paraId="3E64F5E3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6FAF9DA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0x10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1550233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PCI</w:t>
            </w:r>
            <w:r w:rsidRPr="00652C6C">
              <w:rPr>
                <w:rFonts w:hint="eastAsia"/>
                <w:lang w:val="zh-CN"/>
              </w:rPr>
              <w:t>核启动</w:t>
            </w:r>
          </w:p>
        </w:tc>
      </w:tr>
      <w:tr w:rsidR="00652C6C" w:rsidRPr="00652C6C" w14:paraId="12B41433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4239E2AD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0x11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41B9DF3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开启预内存初始化</w:t>
            </w:r>
          </w:p>
        </w:tc>
      </w:tr>
      <w:tr w:rsidR="00652C6C" w:rsidRPr="00652C6C" w14:paraId="7BEABB01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2177A14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0x15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0571DAFC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开启预内存北桥初始化</w:t>
            </w:r>
          </w:p>
        </w:tc>
      </w:tr>
      <w:tr w:rsidR="00652C6C" w:rsidRPr="00652C6C" w14:paraId="45522933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714FDC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0x19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7B59F67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开启预内存南桥初始化（南桥模块具体化）</w:t>
            </w:r>
          </w:p>
        </w:tc>
      </w:tr>
      <w:tr w:rsidR="00652C6C" w:rsidRPr="00652C6C" w14:paraId="6978F7E1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C0352E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0x31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268F7B4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安装内存</w:t>
            </w:r>
          </w:p>
        </w:tc>
      </w:tr>
      <w:tr w:rsidR="00652C6C" w:rsidRPr="00652C6C" w14:paraId="60131C04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60CA6F9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0x32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5126FF0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</w:t>
            </w:r>
            <w:r w:rsidRPr="00652C6C">
              <w:rPr>
                <w:rFonts w:hint="eastAsia"/>
                <w:lang w:val="zh-CN"/>
              </w:rPr>
              <w:t>CPU</w:t>
            </w:r>
            <w:r w:rsidRPr="00652C6C">
              <w:rPr>
                <w:rFonts w:hint="eastAsia"/>
                <w:lang w:val="zh-CN"/>
              </w:rPr>
              <w:t>的内存配置后的初始化</w:t>
            </w:r>
          </w:p>
        </w:tc>
      </w:tr>
      <w:tr w:rsidR="00652C6C" w:rsidRPr="00652C6C" w14:paraId="3C059754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5826A92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0x33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5E3540D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高速缓存初始化</w:t>
            </w:r>
          </w:p>
        </w:tc>
      </w:tr>
      <w:tr w:rsidR="00652C6C" w:rsidRPr="00652C6C" w14:paraId="7ACD0116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3D8B4AD5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0x34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23C294A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应用程序初始化</w:t>
            </w:r>
          </w:p>
        </w:tc>
      </w:tr>
      <w:tr w:rsidR="00652C6C" w:rsidRPr="00652C6C" w14:paraId="7AB897C6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25AF9AF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0x35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5CD88D7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启动捆绑处理器（</w:t>
            </w:r>
            <w:r w:rsidRPr="00652C6C">
              <w:rPr>
                <w:rFonts w:hint="eastAsia"/>
                <w:lang w:val="zh-CN"/>
              </w:rPr>
              <w:t>BSP</w:t>
            </w:r>
            <w:r w:rsidRPr="00652C6C">
              <w:rPr>
                <w:rFonts w:hint="eastAsia"/>
                <w:lang w:val="zh-CN"/>
              </w:rPr>
              <w:t>）的选择</w:t>
            </w:r>
          </w:p>
        </w:tc>
      </w:tr>
      <w:tr w:rsidR="00652C6C" w:rsidRPr="00652C6C" w14:paraId="3DF65F4F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16A37CF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0x36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18FD06B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系统管理模式初始化（</w:t>
            </w:r>
            <w:r w:rsidRPr="00652C6C">
              <w:rPr>
                <w:rFonts w:hint="eastAsia"/>
                <w:lang w:val="zh-CN"/>
              </w:rPr>
              <w:t>SMM</w:t>
            </w:r>
            <w:r w:rsidRPr="00652C6C">
              <w:rPr>
                <w:rFonts w:hint="eastAsia"/>
                <w:lang w:val="zh-CN"/>
              </w:rPr>
              <w:t>）</w:t>
            </w:r>
          </w:p>
        </w:tc>
      </w:tr>
      <w:tr w:rsidR="00652C6C" w:rsidRPr="00652C6C" w14:paraId="75665392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2FB33D9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0x37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0A4E357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开启内存配置后的北桥初始化</w:t>
            </w:r>
          </w:p>
        </w:tc>
      </w:tr>
      <w:tr w:rsidR="00652C6C" w:rsidRPr="00652C6C" w14:paraId="1774C90B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1A10877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0x3B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49CEA3F5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开启内存配置后的南桥初始化</w:t>
            </w:r>
          </w:p>
        </w:tc>
      </w:tr>
      <w:tr w:rsidR="00652C6C" w:rsidRPr="00652C6C" w14:paraId="1362E624" w14:textId="77777777" w:rsidTr="008C47FF">
        <w:trPr>
          <w:trHeight w:val="397"/>
          <w:tblHeader/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651791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0x4F</w:t>
            </w:r>
          </w:p>
        </w:tc>
        <w:tc>
          <w:tcPr>
            <w:tcW w:w="7363" w:type="dxa"/>
            <w:shd w:val="clear" w:color="auto" w:fill="auto"/>
            <w:vAlign w:val="center"/>
          </w:tcPr>
          <w:p w14:paraId="2E9E8BB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</w:t>
            </w:r>
            <w:r w:rsidRPr="00652C6C">
              <w:rPr>
                <w:lang w:val="zh-CN"/>
              </w:rPr>
              <w:t>DXE PIL</w:t>
            </w:r>
          </w:p>
        </w:tc>
      </w:tr>
    </w:tbl>
    <w:p w14:paraId="5423B3D1" w14:textId="77777777" w:rsidR="00652C6C" w:rsidRPr="00652C6C" w:rsidRDefault="00652C6C" w:rsidP="00BB045B">
      <w:pPr>
        <w:pStyle w:val="z-BlockinAppendix"/>
      </w:pPr>
      <w:r w:rsidRPr="00652C6C">
        <w:rPr>
          <w:rFonts w:hint="eastAsia"/>
        </w:rPr>
        <w:lastRenderedPageBreak/>
        <w:t>DXE</w:t>
      </w:r>
      <w:r w:rsidRPr="00652C6C">
        <w:rPr>
          <w:rFonts w:hint="eastAsia"/>
        </w:rPr>
        <w:t>阶段</w:t>
      </w:r>
    </w:p>
    <w:tbl>
      <w:tblPr>
        <w:tblStyle w:val="1c"/>
        <w:tblW w:w="9072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11"/>
        <w:gridCol w:w="7261"/>
      </w:tblGrid>
      <w:tr w:rsidR="00652C6C" w:rsidRPr="00652C6C" w14:paraId="0BCBE06B" w14:textId="77777777" w:rsidTr="00BB045B">
        <w:trPr>
          <w:trHeight w:val="397"/>
          <w:tblHeader/>
          <w:jc w:val="center"/>
        </w:trPr>
        <w:tc>
          <w:tcPr>
            <w:tcW w:w="1811" w:type="dxa"/>
            <w:shd w:val="clear" w:color="auto" w:fill="EAEAEA"/>
            <w:vAlign w:val="center"/>
          </w:tcPr>
          <w:p w14:paraId="78B6305D" w14:textId="77777777" w:rsidR="00652C6C" w:rsidRPr="00652C6C" w:rsidRDefault="00652C6C" w:rsidP="00BB045B">
            <w:pPr>
              <w:pStyle w:val="TableHeading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状态代码</w:t>
            </w:r>
          </w:p>
        </w:tc>
        <w:tc>
          <w:tcPr>
            <w:tcW w:w="7261" w:type="dxa"/>
            <w:shd w:val="clear" w:color="auto" w:fill="EAEAEA"/>
            <w:vAlign w:val="center"/>
          </w:tcPr>
          <w:p w14:paraId="006A5F05" w14:textId="77777777" w:rsidR="00652C6C" w:rsidRPr="00652C6C" w:rsidRDefault="00652C6C" w:rsidP="00BB045B">
            <w:pPr>
              <w:pStyle w:val="TableHeading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描述</w:t>
            </w:r>
          </w:p>
        </w:tc>
      </w:tr>
      <w:tr w:rsidR="00652C6C" w:rsidRPr="00652C6C" w14:paraId="2C126402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76D12A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0x60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E72903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</w:t>
            </w:r>
            <w:r w:rsidRPr="00652C6C">
              <w:rPr>
                <w:rFonts w:hint="eastAsia"/>
                <w:lang w:val="zh-CN"/>
              </w:rPr>
              <w:t>DXE</w:t>
            </w:r>
            <w:r w:rsidRPr="00652C6C">
              <w:rPr>
                <w:rFonts w:hint="eastAsia"/>
                <w:lang w:val="zh-CN"/>
              </w:rPr>
              <w:t>内核</w:t>
            </w:r>
          </w:p>
        </w:tc>
      </w:tr>
      <w:tr w:rsidR="00652C6C" w:rsidRPr="00652C6C" w14:paraId="5997FB92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5893656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0x61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29A5D2E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NVRAM</w:t>
            </w:r>
            <w:r w:rsidRPr="00652C6C">
              <w:rPr>
                <w:rFonts w:hint="eastAsia"/>
                <w:lang w:val="zh-CN"/>
              </w:rPr>
              <w:t>初始化</w:t>
            </w:r>
          </w:p>
        </w:tc>
      </w:tr>
      <w:tr w:rsidR="00652C6C" w:rsidRPr="00652C6C" w14:paraId="24F5EC13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69AF737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0x62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20AD76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初始化南桥运行时的服务</w:t>
            </w:r>
          </w:p>
        </w:tc>
      </w:tr>
      <w:tr w:rsidR="00652C6C" w:rsidRPr="00652C6C" w14:paraId="0BD6A58C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096E592A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0x63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695F65F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</w:t>
            </w:r>
            <w:r w:rsidRPr="00652C6C">
              <w:rPr>
                <w:rFonts w:hint="eastAsia"/>
                <w:lang w:val="zh-CN"/>
              </w:rPr>
              <w:t>CPU DXE</w:t>
            </w:r>
            <w:r w:rsidRPr="00652C6C">
              <w:rPr>
                <w:rFonts w:hint="eastAsia"/>
                <w:lang w:val="zh-CN"/>
              </w:rPr>
              <w:t>初始化</w:t>
            </w:r>
          </w:p>
        </w:tc>
      </w:tr>
      <w:tr w:rsidR="00652C6C" w:rsidRPr="00652C6C" w14:paraId="4204BDD9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4999AEA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0x68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3D8DF8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PCI</w:t>
            </w:r>
            <w:r w:rsidRPr="00652C6C">
              <w:rPr>
                <w:rFonts w:hint="eastAsia"/>
                <w:lang w:val="zh-CN"/>
              </w:rPr>
              <w:t>主桥初始化</w:t>
            </w:r>
          </w:p>
        </w:tc>
      </w:tr>
      <w:tr w:rsidR="00652C6C" w:rsidRPr="00652C6C" w14:paraId="237A3425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4AF40C5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0x69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0F895B2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开启北桥</w:t>
            </w:r>
            <w:r w:rsidRPr="00652C6C">
              <w:rPr>
                <w:rFonts w:hint="eastAsia"/>
                <w:lang w:val="zh-CN"/>
              </w:rPr>
              <w:t>DXE</w:t>
            </w:r>
            <w:r w:rsidRPr="00652C6C">
              <w:rPr>
                <w:rFonts w:hint="eastAsia"/>
                <w:lang w:val="zh-CN"/>
              </w:rPr>
              <w:t>初始化</w:t>
            </w:r>
          </w:p>
        </w:tc>
      </w:tr>
      <w:tr w:rsidR="00652C6C" w:rsidRPr="00652C6C" w14:paraId="62959370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22F2E8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0x6A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718EF0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开启北桥</w:t>
            </w:r>
            <w:r w:rsidRPr="00652C6C">
              <w:rPr>
                <w:rFonts w:hint="eastAsia"/>
                <w:lang w:val="zh-CN"/>
              </w:rPr>
              <w:t>DXE SMM</w:t>
            </w:r>
            <w:r w:rsidRPr="00652C6C">
              <w:rPr>
                <w:rFonts w:hint="eastAsia"/>
                <w:lang w:val="zh-CN"/>
              </w:rPr>
              <w:t>初始化</w:t>
            </w:r>
          </w:p>
        </w:tc>
      </w:tr>
      <w:tr w:rsidR="00652C6C" w:rsidRPr="00652C6C" w14:paraId="5D485F0F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F46119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0x70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E1EC3B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开启南桥</w:t>
            </w:r>
            <w:r w:rsidRPr="00652C6C">
              <w:rPr>
                <w:rFonts w:hint="eastAsia"/>
                <w:lang w:val="zh-CN"/>
              </w:rPr>
              <w:t>DXE</w:t>
            </w:r>
            <w:r w:rsidRPr="00652C6C">
              <w:rPr>
                <w:rFonts w:hint="eastAsia"/>
                <w:lang w:val="zh-CN"/>
              </w:rPr>
              <w:t>初始化</w:t>
            </w:r>
          </w:p>
        </w:tc>
      </w:tr>
      <w:tr w:rsidR="00652C6C" w:rsidRPr="00652C6C" w14:paraId="0C1824E2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3C73B92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0x71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3E9242C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开启南桥</w:t>
            </w:r>
            <w:r w:rsidRPr="00652C6C">
              <w:rPr>
                <w:rFonts w:hint="eastAsia"/>
                <w:lang w:val="zh-CN"/>
              </w:rPr>
              <w:t>DXE SMM</w:t>
            </w:r>
            <w:r w:rsidRPr="00652C6C">
              <w:rPr>
                <w:rFonts w:hint="eastAsia"/>
                <w:lang w:val="zh-CN"/>
              </w:rPr>
              <w:t>初始化</w:t>
            </w:r>
          </w:p>
        </w:tc>
      </w:tr>
      <w:tr w:rsidR="00652C6C" w:rsidRPr="00652C6C" w14:paraId="21409C7F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54BB71D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0x72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4BC922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南桥设备初始化</w:t>
            </w:r>
          </w:p>
        </w:tc>
      </w:tr>
      <w:tr w:rsidR="00652C6C" w:rsidRPr="00652C6C" w14:paraId="6E0E1720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6C066F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0x78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E39E4D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ACPI</w:t>
            </w:r>
            <w:r w:rsidRPr="00652C6C">
              <w:rPr>
                <w:rFonts w:hint="eastAsia"/>
                <w:lang w:val="zh-CN"/>
              </w:rPr>
              <w:t>模块初始化</w:t>
            </w:r>
          </w:p>
        </w:tc>
      </w:tr>
      <w:tr w:rsidR="00652C6C" w:rsidRPr="00652C6C" w14:paraId="67B3B310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2D9A17D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0x79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0B917EA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CSM</w:t>
            </w:r>
            <w:r w:rsidRPr="00652C6C">
              <w:rPr>
                <w:rFonts w:hint="eastAsia"/>
                <w:lang w:val="zh-CN"/>
              </w:rPr>
              <w:t>初始化</w:t>
            </w:r>
          </w:p>
        </w:tc>
      </w:tr>
      <w:tr w:rsidR="00652C6C" w:rsidRPr="00652C6C" w14:paraId="786A2959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3E95F1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0x90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AF15C2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开启启动设备选择阶段</w:t>
            </w:r>
            <w:r w:rsidRPr="00652C6C">
              <w:rPr>
                <w:lang w:val="zh-CN"/>
              </w:rPr>
              <w:t xml:space="preserve"> (BDS) </w:t>
            </w:r>
          </w:p>
        </w:tc>
      </w:tr>
      <w:tr w:rsidR="00652C6C" w:rsidRPr="00652C6C" w14:paraId="1AF5F4DB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1BC136F7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0x91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5E66707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开启驱动连接</w:t>
            </w:r>
          </w:p>
        </w:tc>
      </w:tr>
      <w:tr w:rsidR="00652C6C" w:rsidRPr="00652C6C" w14:paraId="03FA6C49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8BF24B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0x92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7EF577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</w:t>
            </w:r>
            <w:r w:rsidRPr="00652C6C">
              <w:rPr>
                <w:lang w:val="zh-CN"/>
              </w:rPr>
              <w:t>PCI</w:t>
            </w:r>
            <w:r w:rsidRPr="00652C6C">
              <w:rPr>
                <w:rFonts w:hint="eastAsia"/>
                <w:lang w:val="zh-CN"/>
              </w:rPr>
              <w:t>总线初始化</w:t>
            </w:r>
          </w:p>
        </w:tc>
      </w:tr>
      <w:tr w:rsidR="00652C6C" w:rsidRPr="00652C6C" w14:paraId="7E6A65C2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3918E50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0x93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0B16A2A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PCI</w:t>
            </w:r>
            <w:r w:rsidRPr="00652C6C">
              <w:rPr>
                <w:rFonts w:hint="eastAsia"/>
                <w:lang w:val="zh-CN"/>
              </w:rPr>
              <w:t>总线热插拔控制器初始化</w:t>
            </w:r>
          </w:p>
        </w:tc>
      </w:tr>
      <w:tr w:rsidR="00652C6C" w:rsidRPr="00652C6C" w14:paraId="6EFAFAAE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2CED12A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0x94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33B24AD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PCI</w:t>
            </w:r>
            <w:r w:rsidRPr="00652C6C">
              <w:rPr>
                <w:rFonts w:hint="eastAsia"/>
                <w:lang w:val="zh-CN"/>
              </w:rPr>
              <w:t>总线枚举</w:t>
            </w:r>
          </w:p>
        </w:tc>
      </w:tr>
      <w:tr w:rsidR="00652C6C" w:rsidRPr="00652C6C" w14:paraId="7B49A77C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2D6FCC6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0x95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3500D07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PCI</w:t>
            </w:r>
            <w:r w:rsidRPr="00652C6C">
              <w:rPr>
                <w:rFonts w:hint="eastAsia"/>
                <w:lang w:val="zh-CN"/>
              </w:rPr>
              <w:t>总线请求资源</w:t>
            </w:r>
          </w:p>
        </w:tc>
      </w:tr>
      <w:tr w:rsidR="00652C6C" w:rsidRPr="00652C6C" w14:paraId="03B19CA1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3AB4CD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0x96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DAF934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PCI</w:t>
            </w:r>
            <w:r w:rsidRPr="00652C6C">
              <w:rPr>
                <w:rFonts w:hint="eastAsia"/>
                <w:lang w:val="zh-CN"/>
              </w:rPr>
              <w:t>总线配置资源</w:t>
            </w:r>
          </w:p>
        </w:tc>
      </w:tr>
      <w:tr w:rsidR="00652C6C" w:rsidRPr="00652C6C" w14:paraId="67DF03AF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4FD288F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0x97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5ADCE8E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控制台输出设备连接</w:t>
            </w:r>
          </w:p>
        </w:tc>
      </w:tr>
      <w:tr w:rsidR="00652C6C" w:rsidRPr="00652C6C" w14:paraId="7A072D84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19D4BC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0x98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A701CA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控制台输入设备连接</w:t>
            </w:r>
          </w:p>
        </w:tc>
      </w:tr>
      <w:tr w:rsidR="00652C6C" w:rsidRPr="00652C6C" w14:paraId="12226E74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006A29C7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0x99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03D15E7C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超</w:t>
            </w:r>
            <w:r w:rsidRPr="00652C6C">
              <w:rPr>
                <w:rFonts w:hint="eastAsia"/>
                <w:lang w:val="zh-CN"/>
              </w:rPr>
              <w:t>IO</w:t>
            </w:r>
            <w:r w:rsidRPr="00652C6C">
              <w:rPr>
                <w:rFonts w:hint="eastAsia"/>
                <w:lang w:val="zh-CN"/>
              </w:rPr>
              <w:t>初始化</w:t>
            </w:r>
          </w:p>
        </w:tc>
      </w:tr>
      <w:tr w:rsidR="00652C6C" w:rsidRPr="00652C6C" w14:paraId="0CAC09A1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DF407FA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0x9A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5E2E65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</w:t>
            </w:r>
            <w:r w:rsidRPr="00652C6C">
              <w:rPr>
                <w:rFonts w:hint="eastAsia"/>
                <w:lang w:val="zh-CN"/>
              </w:rPr>
              <w:t>USB</w:t>
            </w:r>
            <w:r w:rsidRPr="00652C6C">
              <w:rPr>
                <w:rFonts w:hint="eastAsia"/>
                <w:lang w:val="zh-CN"/>
              </w:rPr>
              <w:t>初始化</w:t>
            </w:r>
          </w:p>
        </w:tc>
      </w:tr>
      <w:tr w:rsidR="00652C6C" w:rsidRPr="00652C6C" w14:paraId="098DCEA6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3EFA0D6D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0x9B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19E1E15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USB</w:t>
            </w:r>
            <w:r w:rsidRPr="00652C6C">
              <w:rPr>
                <w:rFonts w:hint="eastAsia"/>
                <w:lang w:val="zh-CN"/>
              </w:rPr>
              <w:t>复位</w:t>
            </w:r>
          </w:p>
        </w:tc>
      </w:tr>
      <w:tr w:rsidR="00652C6C" w:rsidRPr="00652C6C" w14:paraId="76983614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03D713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lastRenderedPageBreak/>
              <w:t>0x9C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02C828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USB</w:t>
            </w:r>
            <w:r w:rsidRPr="00652C6C">
              <w:rPr>
                <w:rFonts w:hint="eastAsia"/>
                <w:lang w:val="zh-CN"/>
              </w:rPr>
              <w:t>检测</w:t>
            </w:r>
          </w:p>
        </w:tc>
      </w:tr>
      <w:tr w:rsidR="00652C6C" w:rsidRPr="00652C6C" w14:paraId="7D6482C4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485F9095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0x9D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153A6C9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启动</w:t>
            </w:r>
            <w:r w:rsidRPr="00652C6C">
              <w:rPr>
                <w:rFonts w:hint="eastAsia"/>
                <w:lang w:val="zh-CN"/>
              </w:rPr>
              <w:t>USB</w:t>
            </w:r>
          </w:p>
        </w:tc>
      </w:tr>
      <w:tr w:rsidR="00652C6C" w:rsidRPr="00652C6C" w14:paraId="7703A06D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3F995F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0xA1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8FAC27A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IDE</w:t>
            </w:r>
            <w:r w:rsidRPr="00652C6C">
              <w:rPr>
                <w:rFonts w:hint="eastAsia"/>
                <w:lang w:val="zh-CN"/>
              </w:rPr>
              <w:t>复位</w:t>
            </w:r>
          </w:p>
        </w:tc>
      </w:tr>
      <w:tr w:rsidR="00652C6C" w:rsidRPr="00652C6C" w14:paraId="590B0BD4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612E7B3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0xA2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4F3901E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IDE</w:t>
            </w:r>
            <w:r w:rsidRPr="00652C6C">
              <w:rPr>
                <w:rFonts w:hint="eastAsia"/>
                <w:lang w:val="zh-CN"/>
              </w:rPr>
              <w:t>检测</w:t>
            </w:r>
          </w:p>
        </w:tc>
      </w:tr>
      <w:tr w:rsidR="00652C6C" w:rsidRPr="00652C6C" w14:paraId="759B386B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7D1A919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0xA3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150D8D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启动</w:t>
            </w:r>
            <w:r w:rsidRPr="00652C6C">
              <w:rPr>
                <w:rFonts w:hint="eastAsia"/>
                <w:lang w:val="zh-CN"/>
              </w:rPr>
              <w:t>IDE</w:t>
            </w:r>
          </w:p>
        </w:tc>
      </w:tr>
      <w:tr w:rsidR="00652C6C" w:rsidRPr="00652C6C" w14:paraId="2C22E076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5ED0674A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0xA4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7C177CFD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</w:t>
            </w:r>
            <w:r w:rsidRPr="00652C6C">
              <w:rPr>
                <w:rFonts w:hint="eastAsia"/>
                <w:lang w:val="zh-CN"/>
              </w:rPr>
              <w:t>SCSI</w:t>
            </w:r>
            <w:r w:rsidRPr="00652C6C">
              <w:rPr>
                <w:rFonts w:hint="eastAsia"/>
                <w:lang w:val="zh-CN"/>
              </w:rPr>
              <w:t>初始化</w:t>
            </w:r>
          </w:p>
        </w:tc>
      </w:tr>
      <w:tr w:rsidR="00652C6C" w:rsidRPr="00652C6C" w14:paraId="5C6FFB59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109CDB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0xA5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02667FD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SCSI</w:t>
            </w:r>
            <w:r w:rsidRPr="00652C6C">
              <w:rPr>
                <w:rFonts w:hint="eastAsia"/>
                <w:lang w:val="zh-CN"/>
              </w:rPr>
              <w:t>复位</w:t>
            </w:r>
          </w:p>
        </w:tc>
      </w:tr>
      <w:tr w:rsidR="00652C6C" w:rsidRPr="00652C6C" w14:paraId="7CCD216B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4F0A662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0xA6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5CFD4F0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SCSI</w:t>
            </w:r>
            <w:r w:rsidRPr="00652C6C">
              <w:rPr>
                <w:rFonts w:hint="eastAsia"/>
                <w:lang w:val="zh-CN"/>
              </w:rPr>
              <w:t>检测</w:t>
            </w:r>
          </w:p>
        </w:tc>
      </w:tr>
      <w:tr w:rsidR="00652C6C" w:rsidRPr="00652C6C" w14:paraId="498D15C1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488055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0xA7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14119F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启动</w:t>
            </w:r>
            <w:r w:rsidRPr="00652C6C">
              <w:rPr>
                <w:rFonts w:hint="eastAsia"/>
                <w:lang w:val="zh-CN"/>
              </w:rPr>
              <w:t>SCSI</w:t>
            </w:r>
          </w:p>
        </w:tc>
      </w:tr>
      <w:tr w:rsidR="00652C6C" w:rsidRPr="00652C6C" w14:paraId="7A4BC2E5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448879D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0xA8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42B6CFB9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设置验证密码</w:t>
            </w:r>
          </w:p>
        </w:tc>
      </w:tr>
      <w:tr w:rsidR="00652C6C" w:rsidRPr="00652C6C" w14:paraId="2DC05152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780D17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0xA9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3F088E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开始安装</w:t>
            </w:r>
          </w:p>
        </w:tc>
      </w:tr>
      <w:tr w:rsidR="00652C6C" w:rsidRPr="00652C6C" w14:paraId="70F798ED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5FC7CF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0xAB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254240C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设置输入等待</w:t>
            </w:r>
          </w:p>
        </w:tc>
      </w:tr>
      <w:tr w:rsidR="00652C6C" w:rsidRPr="00652C6C" w14:paraId="3B9EF4BC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65B2C19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0xAC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15BAD58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保留</w:t>
            </w:r>
            <w:r w:rsidRPr="00652C6C">
              <w:rPr>
                <w:rFonts w:hint="eastAsia"/>
                <w:lang w:val="zh-CN"/>
              </w:rPr>
              <w:t>ASL</w:t>
            </w:r>
          </w:p>
        </w:tc>
      </w:tr>
      <w:tr w:rsidR="00652C6C" w:rsidRPr="00652C6C" w14:paraId="5D52804C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C1FB5D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0xAD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78F3E3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启动就绪事件</w:t>
            </w:r>
          </w:p>
        </w:tc>
      </w:tr>
      <w:tr w:rsidR="00652C6C" w:rsidRPr="00652C6C" w14:paraId="0CB8F0D1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4110C5EA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0xAE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3B8587D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旧式启动事件</w:t>
            </w:r>
          </w:p>
        </w:tc>
      </w:tr>
      <w:tr w:rsidR="00652C6C" w:rsidRPr="00652C6C" w14:paraId="514954E6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DFB2DC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0xAF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8174F49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退出启动服务事件</w:t>
            </w:r>
          </w:p>
        </w:tc>
      </w:tr>
      <w:tr w:rsidR="00652C6C" w:rsidRPr="00652C6C" w14:paraId="046760E8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054AC9E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0xB0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21318927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开始运行时设置的虚拟地址映射</w:t>
            </w:r>
          </w:p>
        </w:tc>
      </w:tr>
      <w:tr w:rsidR="00652C6C" w:rsidRPr="00652C6C" w14:paraId="22E1B2D3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CFD5F8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0xB1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F4771B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结束运行时设置的虚拟地址映射</w:t>
            </w:r>
          </w:p>
        </w:tc>
      </w:tr>
      <w:tr w:rsidR="00652C6C" w:rsidRPr="00652C6C" w14:paraId="300643C5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4796178D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0xB2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6412605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旧式选项</w:t>
            </w:r>
            <w:r w:rsidRPr="00652C6C">
              <w:rPr>
                <w:rFonts w:hint="eastAsia"/>
                <w:lang w:val="zh-CN"/>
              </w:rPr>
              <w:t>ROM</w:t>
            </w:r>
            <w:r w:rsidRPr="00652C6C">
              <w:rPr>
                <w:rFonts w:hint="eastAsia"/>
                <w:lang w:val="zh-CN"/>
              </w:rPr>
              <w:t>初始化</w:t>
            </w:r>
          </w:p>
        </w:tc>
      </w:tr>
      <w:tr w:rsidR="00652C6C" w:rsidRPr="00652C6C" w14:paraId="0A004364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B629A7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0xB3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0CC55B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系统复位</w:t>
            </w:r>
          </w:p>
        </w:tc>
      </w:tr>
      <w:tr w:rsidR="00652C6C" w:rsidRPr="00652C6C" w14:paraId="7EB00762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47260FD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0xB4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1A3BAEDD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USB</w:t>
            </w:r>
            <w:r w:rsidRPr="00652C6C">
              <w:rPr>
                <w:rFonts w:hint="eastAsia"/>
                <w:lang w:val="zh-CN"/>
              </w:rPr>
              <w:t>热插拔</w:t>
            </w:r>
          </w:p>
        </w:tc>
      </w:tr>
      <w:tr w:rsidR="00652C6C" w:rsidRPr="00652C6C" w14:paraId="4EEC0944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2183629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0xB5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5E28A9A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PCI</w:t>
            </w:r>
            <w:r w:rsidRPr="00652C6C">
              <w:rPr>
                <w:rFonts w:hint="eastAsia"/>
                <w:lang w:val="zh-CN"/>
              </w:rPr>
              <w:t>总线热插拔</w:t>
            </w:r>
          </w:p>
        </w:tc>
      </w:tr>
      <w:tr w:rsidR="00652C6C" w:rsidRPr="00652C6C" w14:paraId="1CDA50E3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502C4EF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0xB6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4EDD5A3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清空</w:t>
            </w:r>
            <w:r w:rsidRPr="00652C6C">
              <w:rPr>
                <w:lang w:val="zh-CN"/>
              </w:rPr>
              <w:t xml:space="preserve">NVRAM </w:t>
            </w:r>
          </w:p>
        </w:tc>
      </w:tr>
      <w:tr w:rsidR="00652C6C" w:rsidRPr="00652C6C" w14:paraId="39139583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7E5DDFB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0xB7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725B7139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配置复位（复位</w:t>
            </w:r>
            <w:r w:rsidRPr="00652C6C">
              <w:rPr>
                <w:rFonts w:hint="eastAsia"/>
                <w:lang w:val="zh-CN"/>
              </w:rPr>
              <w:t>NVRAM</w:t>
            </w:r>
            <w:r w:rsidRPr="00652C6C">
              <w:rPr>
                <w:rFonts w:hint="eastAsia"/>
                <w:lang w:val="zh-CN"/>
              </w:rPr>
              <w:t>设置）</w:t>
            </w:r>
          </w:p>
        </w:tc>
      </w:tr>
      <w:tr w:rsidR="00652C6C" w:rsidRPr="00652C6C" w14:paraId="68049E8D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3F5B9B8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0x00</w:t>
            </w:r>
            <w:r w:rsidRPr="00652C6C">
              <w:rPr>
                <w:rFonts w:hint="eastAsia"/>
                <w:lang w:val="zh-CN"/>
              </w:rPr>
              <w:tab/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386A7B2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CS</w:t>
            </w:r>
            <w:r w:rsidRPr="00652C6C">
              <w:rPr>
                <w:lang w:val="zh-CN"/>
              </w:rPr>
              <w:t>M16</w:t>
            </w:r>
          </w:p>
        </w:tc>
      </w:tr>
      <w:tr w:rsidR="00652C6C" w:rsidRPr="00652C6C" w14:paraId="28056BF7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443775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0xE0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B452E1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</w:t>
            </w:r>
            <w:r w:rsidRPr="00652C6C">
              <w:rPr>
                <w:lang w:val="zh-CN"/>
              </w:rPr>
              <w:t>S3</w:t>
            </w:r>
            <w:r w:rsidRPr="00652C6C">
              <w:rPr>
                <w:rFonts w:hint="eastAsia"/>
                <w:lang w:val="zh-CN"/>
              </w:rPr>
              <w:t>重启</w:t>
            </w:r>
            <w:r w:rsidRPr="00652C6C">
              <w:rPr>
                <w:lang w:val="zh-CN"/>
              </w:rPr>
              <w:t xml:space="preserve"> (S3</w:t>
            </w:r>
            <w:r w:rsidRPr="00652C6C">
              <w:rPr>
                <w:rFonts w:hint="eastAsia"/>
                <w:lang w:val="zh-CN"/>
              </w:rPr>
              <w:t>重启</w:t>
            </w:r>
            <w:r w:rsidRPr="00652C6C">
              <w:rPr>
                <w:lang w:val="zh-CN"/>
              </w:rPr>
              <w:t>PPI</w:t>
            </w:r>
            <w:r w:rsidRPr="00652C6C">
              <w:rPr>
                <w:rFonts w:hint="eastAsia"/>
                <w:lang w:val="zh-CN"/>
              </w:rPr>
              <w:t>由</w:t>
            </w:r>
            <w:r w:rsidRPr="00652C6C">
              <w:rPr>
                <w:lang w:val="zh-CN"/>
              </w:rPr>
              <w:t>DXE IPL</w:t>
            </w:r>
            <w:r w:rsidRPr="00652C6C">
              <w:rPr>
                <w:rFonts w:hint="eastAsia"/>
                <w:lang w:val="zh-CN"/>
              </w:rPr>
              <w:t>控制</w:t>
            </w:r>
            <w:r w:rsidRPr="00652C6C">
              <w:rPr>
                <w:lang w:val="zh-CN"/>
              </w:rPr>
              <w:t>)</w:t>
            </w:r>
          </w:p>
        </w:tc>
      </w:tr>
      <w:tr w:rsidR="00652C6C" w:rsidRPr="00652C6C" w14:paraId="7F1503F5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30BAD4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lastRenderedPageBreak/>
              <w:t>0xE1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203991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执行</w:t>
            </w:r>
            <w:r w:rsidRPr="00652C6C">
              <w:rPr>
                <w:lang w:val="zh-CN"/>
              </w:rPr>
              <w:t>S3</w:t>
            </w:r>
            <w:r w:rsidRPr="00652C6C">
              <w:rPr>
                <w:rFonts w:hint="eastAsia"/>
                <w:lang w:val="zh-CN"/>
              </w:rPr>
              <w:t>开机脚本</w:t>
            </w:r>
          </w:p>
        </w:tc>
      </w:tr>
      <w:tr w:rsidR="00652C6C" w:rsidRPr="00652C6C" w14:paraId="1011CF68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445D0D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0xE2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569348C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视频转贴</w:t>
            </w:r>
          </w:p>
        </w:tc>
      </w:tr>
      <w:tr w:rsidR="00652C6C" w:rsidRPr="00652C6C" w14:paraId="05AD9C8A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164E758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0xE3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5AFF0D49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调用</w:t>
            </w:r>
            <w:r w:rsidRPr="00652C6C">
              <w:rPr>
                <w:lang w:val="zh-CN"/>
              </w:rPr>
              <w:t>OS S3</w:t>
            </w:r>
            <w:r w:rsidRPr="00652C6C">
              <w:rPr>
                <w:rFonts w:hint="eastAsia"/>
                <w:lang w:val="zh-CN"/>
              </w:rPr>
              <w:t>唤醒向量</w:t>
            </w:r>
          </w:p>
        </w:tc>
      </w:tr>
      <w:tr w:rsidR="00652C6C" w:rsidRPr="00652C6C" w14:paraId="6A2DF099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05B06A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0xF0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F1A975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由固件引起的恢复（自动恢复）</w:t>
            </w:r>
          </w:p>
        </w:tc>
      </w:tr>
      <w:tr w:rsidR="00652C6C" w:rsidRPr="00652C6C" w14:paraId="401A8A39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F741CB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0xF1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47F3B8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有用户引起的恢复（强制恢复）</w:t>
            </w:r>
          </w:p>
        </w:tc>
      </w:tr>
      <w:tr w:rsidR="00652C6C" w:rsidRPr="00652C6C" w14:paraId="73C17B65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53575B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0xF2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EF0B7A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开启恢复进程</w:t>
            </w:r>
          </w:p>
        </w:tc>
      </w:tr>
      <w:tr w:rsidR="00652C6C" w:rsidRPr="00652C6C" w14:paraId="6C026688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0A7BEB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0xF3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E4C310C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发现恢复固件映像</w:t>
            </w:r>
          </w:p>
        </w:tc>
      </w:tr>
      <w:tr w:rsidR="00652C6C" w:rsidRPr="00652C6C" w14:paraId="05E44134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3324730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0xF4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185EBF79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加载恢复固件映像</w:t>
            </w:r>
          </w:p>
        </w:tc>
      </w:tr>
      <w:tr w:rsidR="00652C6C" w:rsidRPr="00652C6C" w14:paraId="7916B57D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0A61CD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0x50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FAE343C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内存初始化错误。</w:t>
            </w:r>
            <w:r w:rsidRPr="00652C6C">
              <w:rPr>
                <w:lang w:val="zh-CN"/>
              </w:rPr>
              <w:t xml:space="preserve">Memory initialization error. </w:t>
            </w:r>
            <w:r w:rsidRPr="00652C6C">
              <w:rPr>
                <w:rFonts w:hint="eastAsia"/>
                <w:lang w:val="zh-CN"/>
              </w:rPr>
              <w:t>内存类型无效或不兼容的内存速度</w:t>
            </w:r>
          </w:p>
        </w:tc>
      </w:tr>
      <w:tr w:rsidR="00652C6C" w:rsidRPr="00652C6C" w14:paraId="331D8D3C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73D787D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0x51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C444BD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内存初始化错误。读取</w:t>
            </w:r>
            <w:r w:rsidRPr="00652C6C">
              <w:rPr>
                <w:rFonts w:hint="eastAsia"/>
                <w:lang w:val="zh-CN"/>
              </w:rPr>
              <w:t>SPD</w:t>
            </w:r>
            <w:r w:rsidRPr="00652C6C">
              <w:rPr>
                <w:rFonts w:hint="eastAsia"/>
                <w:lang w:val="zh-CN"/>
              </w:rPr>
              <w:t>故障</w:t>
            </w:r>
          </w:p>
        </w:tc>
      </w:tr>
      <w:tr w:rsidR="00652C6C" w:rsidRPr="00652C6C" w14:paraId="6DD58EB3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FBFF76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0x52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2825A7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内存初始化错误。</w:t>
            </w:r>
            <w:r w:rsidRPr="00652C6C">
              <w:rPr>
                <w:lang w:val="zh-CN"/>
              </w:rPr>
              <w:t xml:space="preserve">Memory initialization error. </w:t>
            </w:r>
            <w:r w:rsidRPr="00652C6C">
              <w:rPr>
                <w:rFonts w:hint="eastAsia"/>
                <w:lang w:val="zh-CN"/>
              </w:rPr>
              <w:t>无效的内存大小或内存模块不匹配</w:t>
            </w:r>
          </w:p>
        </w:tc>
      </w:tr>
      <w:tr w:rsidR="00652C6C" w:rsidRPr="00652C6C" w14:paraId="6191DC4E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4D0527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0x53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6F7F57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内存初始化错误，没有检测到可用内存</w:t>
            </w:r>
          </w:p>
        </w:tc>
      </w:tr>
      <w:tr w:rsidR="00652C6C" w:rsidRPr="00652C6C" w14:paraId="5DE0186F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3BD8E0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0x54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9FD84E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未指定内存初始化错误</w:t>
            </w:r>
          </w:p>
        </w:tc>
      </w:tr>
      <w:tr w:rsidR="00652C6C" w:rsidRPr="00652C6C" w14:paraId="152884FE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91652F5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0x55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8796BC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未安装内存</w:t>
            </w:r>
          </w:p>
        </w:tc>
      </w:tr>
      <w:tr w:rsidR="00652C6C" w:rsidRPr="00652C6C" w14:paraId="233ED2A4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E82B3A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0x56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731F98A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无效的</w:t>
            </w:r>
            <w:r w:rsidRPr="00652C6C">
              <w:rPr>
                <w:rFonts w:hint="eastAsia"/>
                <w:lang w:val="zh-CN"/>
              </w:rPr>
              <w:t>CPU</w:t>
            </w:r>
            <w:r w:rsidRPr="00652C6C">
              <w:rPr>
                <w:rFonts w:hint="eastAsia"/>
                <w:lang w:val="zh-CN"/>
              </w:rPr>
              <w:t>类型或速度</w:t>
            </w:r>
          </w:p>
        </w:tc>
      </w:tr>
      <w:tr w:rsidR="00652C6C" w:rsidRPr="00652C6C" w14:paraId="21D8B1E7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C23973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0x57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C6C4D27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CPU</w:t>
            </w:r>
            <w:r w:rsidRPr="00652C6C">
              <w:rPr>
                <w:rFonts w:hint="eastAsia"/>
                <w:lang w:val="zh-CN"/>
              </w:rPr>
              <w:t>不匹配</w:t>
            </w:r>
          </w:p>
        </w:tc>
      </w:tr>
      <w:tr w:rsidR="00652C6C" w:rsidRPr="00652C6C" w14:paraId="7F14F54A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12DB18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0x58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0FF596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CPU</w:t>
            </w:r>
            <w:r w:rsidRPr="00652C6C">
              <w:rPr>
                <w:rFonts w:hint="eastAsia"/>
                <w:lang w:val="zh-CN"/>
              </w:rPr>
              <w:t>自测故障或可能的</w:t>
            </w:r>
            <w:r w:rsidRPr="00652C6C">
              <w:rPr>
                <w:lang w:val="zh-CN"/>
              </w:rPr>
              <w:t>CPU</w:t>
            </w:r>
            <w:r w:rsidRPr="00652C6C">
              <w:rPr>
                <w:rFonts w:hint="eastAsia"/>
                <w:lang w:val="zh-CN"/>
              </w:rPr>
              <w:t>高速缓存错误</w:t>
            </w:r>
          </w:p>
        </w:tc>
      </w:tr>
      <w:tr w:rsidR="00652C6C" w:rsidRPr="00652C6C" w14:paraId="306F4986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62131F47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0x59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12A3C95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未发现</w:t>
            </w:r>
            <w:r w:rsidRPr="00652C6C">
              <w:rPr>
                <w:lang w:val="zh-CN"/>
              </w:rPr>
              <w:t>CPU</w:t>
            </w:r>
            <w:r w:rsidRPr="00652C6C">
              <w:rPr>
                <w:rFonts w:hint="eastAsia"/>
                <w:lang w:val="zh-CN"/>
              </w:rPr>
              <w:t>微码或者微码更新故障</w:t>
            </w:r>
          </w:p>
        </w:tc>
      </w:tr>
      <w:tr w:rsidR="00652C6C" w:rsidRPr="00652C6C" w14:paraId="50A757C2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864616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0x5A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DF8E64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内部</w:t>
            </w:r>
            <w:r w:rsidRPr="00652C6C">
              <w:rPr>
                <w:rFonts w:hint="eastAsia"/>
                <w:lang w:val="zh-CN"/>
              </w:rPr>
              <w:t>CPU</w:t>
            </w:r>
            <w:r w:rsidRPr="00652C6C">
              <w:rPr>
                <w:rFonts w:hint="eastAsia"/>
                <w:lang w:val="zh-CN"/>
              </w:rPr>
              <w:t>错误</w:t>
            </w:r>
          </w:p>
        </w:tc>
      </w:tr>
      <w:tr w:rsidR="00652C6C" w:rsidRPr="00652C6C" w14:paraId="1E31BDAB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3EDE943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0x5B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7BE869DA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复位</w:t>
            </w:r>
            <w:r w:rsidRPr="00652C6C">
              <w:rPr>
                <w:rFonts w:hint="eastAsia"/>
                <w:lang w:val="zh-CN"/>
              </w:rPr>
              <w:t>PPI</w:t>
            </w:r>
            <w:r w:rsidRPr="00652C6C">
              <w:rPr>
                <w:rFonts w:hint="eastAsia"/>
                <w:lang w:val="zh-CN"/>
              </w:rPr>
              <w:t>不可用</w:t>
            </w:r>
          </w:p>
        </w:tc>
      </w:tr>
      <w:tr w:rsidR="00652C6C" w:rsidRPr="00652C6C" w14:paraId="19C814CB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5460B2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0xD0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B25F22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CPU</w:t>
            </w:r>
            <w:r w:rsidRPr="00652C6C">
              <w:rPr>
                <w:rFonts w:hint="eastAsia"/>
                <w:lang w:val="zh-CN"/>
              </w:rPr>
              <w:t>初始化错误</w:t>
            </w:r>
          </w:p>
        </w:tc>
      </w:tr>
      <w:tr w:rsidR="00652C6C" w:rsidRPr="00652C6C" w14:paraId="3B23DE80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2BD279ED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0xD1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449C4C3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北桥初始化错误</w:t>
            </w:r>
          </w:p>
        </w:tc>
      </w:tr>
      <w:tr w:rsidR="00652C6C" w:rsidRPr="00652C6C" w14:paraId="0AC6DD6E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A1BA12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0xD2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102280A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南桥初始化错误</w:t>
            </w:r>
          </w:p>
        </w:tc>
      </w:tr>
      <w:tr w:rsidR="00652C6C" w:rsidRPr="00652C6C" w14:paraId="3CD84004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A29779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0xD3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3DE93C7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一些构架协议无效</w:t>
            </w:r>
          </w:p>
        </w:tc>
      </w:tr>
      <w:tr w:rsidR="00652C6C" w:rsidRPr="00652C6C" w14:paraId="467AA881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F1CA3B5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0xD4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8C130D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PCI</w:t>
            </w:r>
            <w:r w:rsidRPr="00652C6C">
              <w:rPr>
                <w:rFonts w:hint="eastAsia"/>
                <w:lang w:val="zh-CN"/>
              </w:rPr>
              <w:t>资源分配错误，超过资源</w:t>
            </w:r>
          </w:p>
        </w:tc>
      </w:tr>
      <w:tr w:rsidR="00652C6C" w:rsidRPr="00652C6C" w14:paraId="437CA8E6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A9F29E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lastRenderedPageBreak/>
              <w:t>0xD5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716DF2D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分发旧选项</w:t>
            </w:r>
            <w:r w:rsidRPr="00652C6C">
              <w:rPr>
                <w:rFonts w:hint="eastAsia"/>
                <w:lang w:val="zh-CN"/>
              </w:rPr>
              <w:t>ROM</w:t>
            </w:r>
            <w:r w:rsidRPr="00652C6C">
              <w:rPr>
                <w:rFonts w:hint="eastAsia"/>
                <w:lang w:val="zh-CN"/>
              </w:rPr>
              <w:t>的空间不足</w:t>
            </w:r>
          </w:p>
        </w:tc>
      </w:tr>
      <w:tr w:rsidR="00652C6C" w:rsidRPr="00652C6C" w14:paraId="6183EC6C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0685A9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0xD6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E68474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未发现控制台输出设备</w:t>
            </w:r>
          </w:p>
        </w:tc>
      </w:tr>
      <w:tr w:rsidR="00652C6C" w:rsidRPr="00652C6C" w14:paraId="6DA71202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D11E5D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0xD7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2AA630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未发现控制台输入设备</w:t>
            </w:r>
          </w:p>
        </w:tc>
      </w:tr>
      <w:tr w:rsidR="00652C6C" w:rsidRPr="00652C6C" w14:paraId="30067195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D6AD595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0xD8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6907C89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密码无效</w:t>
            </w:r>
          </w:p>
        </w:tc>
      </w:tr>
      <w:tr w:rsidR="00652C6C" w:rsidRPr="00652C6C" w14:paraId="224FDA66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240247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0xD9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1C4B49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错误加载引导选项（载入图像返回错误）</w:t>
            </w:r>
          </w:p>
        </w:tc>
      </w:tr>
      <w:tr w:rsidR="00652C6C" w:rsidRPr="00652C6C" w14:paraId="114B4141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C7A3C9D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0xDA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87450C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启动选项故障（开始图像传回错误）</w:t>
            </w:r>
          </w:p>
        </w:tc>
      </w:tr>
      <w:tr w:rsidR="00652C6C" w:rsidRPr="00652C6C" w14:paraId="5EC6ABBA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F130A1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0xDB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87800E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闪存更新故障</w:t>
            </w:r>
          </w:p>
        </w:tc>
      </w:tr>
      <w:tr w:rsidR="00652C6C" w:rsidRPr="00652C6C" w14:paraId="3DCF0A42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06B6DF4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0xDC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30A179E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协议复位失效</w:t>
            </w:r>
          </w:p>
        </w:tc>
      </w:tr>
      <w:tr w:rsidR="00652C6C" w:rsidRPr="00652C6C" w14:paraId="20AD759B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AC9504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0xE8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81AA15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 xml:space="preserve">S3 </w:t>
            </w:r>
            <w:r w:rsidRPr="00652C6C">
              <w:rPr>
                <w:rFonts w:hint="eastAsia"/>
                <w:lang w:val="zh-CN"/>
              </w:rPr>
              <w:t>重启故障</w:t>
            </w:r>
          </w:p>
        </w:tc>
      </w:tr>
      <w:tr w:rsidR="00652C6C" w:rsidRPr="00652C6C" w14:paraId="22850BDD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98588B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0xE9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2DA79F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未发现</w:t>
            </w:r>
            <w:r w:rsidRPr="00652C6C">
              <w:rPr>
                <w:lang w:val="zh-CN"/>
              </w:rPr>
              <w:t>S3</w:t>
            </w:r>
            <w:r w:rsidRPr="00652C6C">
              <w:rPr>
                <w:rFonts w:hint="eastAsia"/>
                <w:lang w:val="zh-CN"/>
              </w:rPr>
              <w:t>重启</w:t>
            </w:r>
            <w:r w:rsidRPr="00652C6C">
              <w:rPr>
                <w:lang w:val="zh-CN"/>
              </w:rPr>
              <w:t>PPI</w:t>
            </w:r>
          </w:p>
        </w:tc>
      </w:tr>
      <w:tr w:rsidR="00652C6C" w:rsidRPr="00652C6C" w14:paraId="4B138EB7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6524D3A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0xEA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50D9B57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S3</w:t>
            </w:r>
            <w:r w:rsidRPr="00652C6C">
              <w:rPr>
                <w:rFonts w:hint="eastAsia"/>
                <w:lang w:val="zh-CN"/>
              </w:rPr>
              <w:t>重启开机脚本错误</w:t>
            </w:r>
          </w:p>
        </w:tc>
      </w:tr>
      <w:tr w:rsidR="00652C6C" w:rsidRPr="00652C6C" w14:paraId="78DE9EE1" w14:textId="77777777" w:rsidTr="008C47FF">
        <w:trPr>
          <w:trHeight w:val="397"/>
          <w:tblHeader/>
          <w:jc w:val="center"/>
        </w:trPr>
        <w:tc>
          <w:tcPr>
            <w:tcW w:w="1811" w:type="dxa"/>
            <w:shd w:val="clear" w:color="auto" w:fill="auto"/>
            <w:vAlign w:val="center"/>
          </w:tcPr>
          <w:p w14:paraId="4856DF5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0xEB</w:t>
            </w:r>
          </w:p>
        </w:tc>
        <w:tc>
          <w:tcPr>
            <w:tcW w:w="7261" w:type="dxa"/>
            <w:shd w:val="clear" w:color="auto" w:fill="auto"/>
            <w:vAlign w:val="center"/>
          </w:tcPr>
          <w:p w14:paraId="47C2024A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S3 OS</w:t>
            </w:r>
            <w:r w:rsidRPr="00652C6C">
              <w:rPr>
                <w:rFonts w:hint="eastAsia"/>
                <w:lang w:val="zh-CN"/>
              </w:rPr>
              <w:t>唤醒错误</w:t>
            </w:r>
          </w:p>
        </w:tc>
      </w:tr>
      <w:tr w:rsidR="00652C6C" w:rsidRPr="00652C6C" w14:paraId="0148992E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F822151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0xF8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E44D26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恢复</w:t>
            </w:r>
            <w:r w:rsidRPr="00652C6C">
              <w:rPr>
                <w:lang w:val="zh-CN"/>
              </w:rPr>
              <w:t>PPI</w:t>
            </w:r>
            <w:r w:rsidRPr="00652C6C">
              <w:rPr>
                <w:rFonts w:hint="eastAsia"/>
                <w:lang w:val="zh-CN"/>
              </w:rPr>
              <w:t>无效</w:t>
            </w:r>
          </w:p>
        </w:tc>
      </w:tr>
      <w:tr w:rsidR="00652C6C" w:rsidRPr="00652C6C" w14:paraId="0B967760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929326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0xF9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C80930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未发现恢复保护</w:t>
            </w:r>
          </w:p>
        </w:tc>
      </w:tr>
      <w:tr w:rsidR="00652C6C" w:rsidRPr="00652C6C" w14:paraId="50DC44EA" w14:textId="77777777" w:rsidTr="008C47FF">
        <w:trPr>
          <w:trHeight w:val="397"/>
          <w:tblHeader/>
          <w:jc w:val="center"/>
        </w:trPr>
        <w:tc>
          <w:tcPr>
            <w:tcW w:w="181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66E57F2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0xFA</w:t>
            </w:r>
          </w:p>
        </w:tc>
        <w:tc>
          <w:tcPr>
            <w:tcW w:w="7261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230AFFC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无效的恢复保护</w:t>
            </w:r>
          </w:p>
        </w:tc>
      </w:tr>
    </w:tbl>
    <w:p w14:paraId="2D4CB447" w14:textId="77777777" w:rsidR="00652C6C" w:rsidRPr="00652C6C" w:rsidRDefault="00652C6C" w:rsidP="00BB045B">
      <w:pPr>
        <w:rPr>
          <w:lang w:val="zh-CN"/>
        </w:rPr>
      </w:pPr>
    </w:p>
    <w:p w14:paraId="72ACD784" w14:textId="77777777" w:rsidR="00652C6C" w:rsidRPr="00652C6C" w:rsidRDefault="00652C6C" w:rsidP="00BB045B">
      <w:pPr>
        <w:pStyle w:val="z-BlockinAppendix"/>
      </w:pPr>
      <w:r w:rsidRPr="00652C6C">
        <w:rPr>
          <w:rFonts w:hint="eastAsia"/>
        </w:rPr>
        <w:lastRenderedPageBreak/>
        <w:t>ACPI/ASL</w:t>
      </w:r>
      <w:r w:rsidRPr="00652C6C">
        <w:rPr>
          <w:rFonts w:hint="eastAsia"/>
        </w:rPr>
        <w:t>检查点</w:t>
      </w:r>
    </w:p>
    <w:tbl>
      <w:tblPr>
        <w:tblStyle w:val="1c"/>
        <w:tblW w:w="9072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44"/>
        <w:gridCol w:w="7228"/>
      </w:tblGrid>
      <w:tr w:rsidR="00652C6C" w:rsidRPr="00652C6C" w14:paraId="771EC855" w14:textId="77777777" w:rsidTr="00BB045B">
        <w:trPr>
          <w:trHeight w:val="397"/>
          <w:tblHeader/>
          <w:jc w:val="center"/>
        </w:trPr>
        <w:tc>
          <w:tcPr>
            <w:tcW w:w="1844" w:type="dxa"/>
            <w:shd w:val="clear" w:color="auto" w:fill="EAEAEA"/>
            <w:vAlign w:val="center"/>
          </w:tcPr>
          <w:p w14:paraId="6BD4C6FB" w14:textId="77777777" w:rsidR="00652C6C" w:rsidRPr="00652C6C" w:rsidRDefault="00652C6C" w:rsidP="00BB045B">
            <w:pPr>
              <w:pStyle w:val="TableHeading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状态代码</w:t>
            </w:r>
          </w:p>
        </w:tc>
        <w:tc>
          <w:tcPr>
            <w:tcW w:w="7228" w:type="dxa"/>
            <w:shd w:val="clear" w:color="auto" w:fill="EAEAEA"/>
            <w:vAlign w:val="center"/>
          </w:tcPr>
          <w:p w14:paraId="5CE277E7" w14:textId="77777777" w:rsidR="00652C6C" w:rsidRPr="00652C6C" w:rsidRDefault="00652C6C" w:rsidP="00BB045B">
            <w:pPr>
              <w:pStyle w:val="TableHeading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描述</w:t>
            </w:r>
          </w:p>
        </w:tc>
      </w:tr>
      <w:tr w:rsidR="00652C6C" w:rsidRPr="00652C6C" w14:paraId="4934439A" w14:textId="77777777" w:rsidTr="008C47FF">
        <w:trPr>
          <w:trHeight w:val="397"/>
          <w:tblHeader/>
          <w:jc w:val="center"/>
        </w:trPr>
        <w:tc>
          <w:tcPr>
            <w:tcW w:w="1844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2F868E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0x72</w:t>
            </w:r>
          </w:p>
        </w:tc>
        <w:tc>
          <w:tcPr>
            <w:tcW w:w="7228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EDD41D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系统进入睡眠状态</w:t>
            </w:r>
          </w:p>
        </w:tc>
      </w:tr>
      <w:tr w:rsidR="00652C6C" w:rsidRPr="00652C6C" w14:paraId="3DC048B1" w14:textId="77777777" w:rsidTr="008C47FF">
        <w:trPr>
          <w:trHeight w:val="397"/>
          <w:tblHeader/>
          <w:jc w:val="center"/>
        </w:trPr>
        <w:tc>
          <w:tcPr>
            <w:tcW w:w="1844" w:type="dxa"/>
            <w:shd w:val="clear" w:color="auto" w:fill="auto"/>
            <w:vAlign w:val="center"/>
          </w:tcPr>
          <w:p w14:paraId="75124B00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0x73</w:t>
            </w:r>
          </w:p>
        </w:tc>
        <w:tc>
          <w:tcPr>
            <w:tcW w:w="7228" w:type="dxa"/>
            <w:shd w:val="clear" w:color="auto" w:fill="auto"/>
            <w:vAlign w:val="center"/>
          </w:tcPr>
          <w:p w14:paraId="59D439F5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系统唤醒</w:t>
            </w:r>
          </w:p>
        </w:tc>
      </w:tr>
      <w:tr w:rsidR="00652C6C" w:rsidRPr="00652C6C" w14:paraId="6FDB4085" w14:textId="77777777" w:rsidTr="008C47FF">
        <w:trPr>
          <w:trHeight w:val="397"/>
          <w:tblHeader/>
          <w:jc w:val="center"/>
        </w:trPr>
        <w:tc>
          <w:tcPr>
            <w:tcW w:w="1844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4B17C3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0x02</w:t>
            </w:r>
          </w:p>
        </w:tc>
        <w:tc>
          <w:tcPr>
            <w:tcW w:w="7228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7F7934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MemoryHotPlugGpeHandler</w:t>
            </w:r>
            <w:r w:rsidRPr="00652C6C">
              <w:rPr>
                <w:rFonts w:hint="eastAsia"/>
                <w:lang w:val="zh-CN"/>
              </w:rPr>
              <w:t>调用</w:t>
            </w:r>
          </w:p>
        </w:tc>
      </w:tr>
      <w:tr w:rsidR="00652C6C" w:rsidRPr="00652C6C" w14:paraId="773593DC" w14:textId="77777777" w:rsidTr="008C47FF">
        <w:trPr>
          <w:trHeight w:val="397"/>
          <w:tblHeader/>
          <w:jc w:val="center"/>
        </w:trPr>
        <w:tc>
          <w:tcPr>
            <w:tcW w:w="1844" w:type="dxa"/>
            <w:shd w:val="clear" w:color="auto" w:fill="auto"/>
            <w:vAlign w:val="center"/>
          </w:tcPr>
          <w:p w14:paraId="49473437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0xFB</w:t>
            </w:r>
          </w:p>
        </w:tc>
        <w:tc>
          <w:tcPr>
            <w:tcW w:w="7228" w:type="dxa"/>
            <w:shd w:val="clear" w:color="auto" w:fill="auto"/>
            <w:vAlign w:val="center"/>
          </w:tcPr>
          <w:p w14:paraId="4BAAEC3C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热插拔控制器命令方法调用</w:t>
            </w:r>
          </w:p>
        </w:tc>
      </w:tr>
      <w:tr w:rsidR="00652C6C" w:rsidRPr="00652C6C" w14:paraId="62D14643" w14:textId="77777777" w:rsidTr="008C47FF">
        <w:trPr>
          <w:trHeight w:val="397"/>
          <w:tblHeader/>
          <w:jc w:val="center"/>
        </w:trPr>
        <w:tc>
          <w:tcPr>
            <w:tcW w:w="1844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D76457F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0xFF</w:t>
            </w:r>
          </w:p>
        </w:tc>
        <w:tc>
          <w:tcPr>
            <w:tcW w:w="7228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D550C9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弹出控制方法调用</w:t>
            </w:r>
          </w:p>
        </w:tc>
      </w:tr>
      <w:tr w:rsidR="00652C6C" w:rsidRPr="00652C6C" w14:paraId="6790FAFE" w14:textId="77777777" w:rsidTr="008C47FF">
        <w:trPr>
          <w:trHeight w:val="397"/>
          <w:tblHeader/>
          <w:jc w:val="center"/>
        </w:trPr>
        <w:tc>
          <w:tcPr>
            <w:tcW w:w="1844" w:type="dxa"/>
            <w:shd w:val="clear" w:color="auto" w:fill="auto"/>
            <w:vAlign w:val="center"/>
          </w:tcPr>
          <w:p w14:paraId="11815BC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0xFE</w:t>
            </w:r>
          </w:p>
        </w:tc>
        <w:tc>
          <w:tcPr>
            <w:tcW w:w="7228" w:type="dxa"/>
            <w:shd w:val="clear" w:color="auto" w:fill="auto"/>
            <w:vAlign w:val="center"/>
          </w:tcPr>
          <w:p w14:paraId="2AAA6FD5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PM_PME</w:t>
            </w:r>
            <w:r w:rsidRPr="00652C6C">
              <w:rPr>
                <w:lang w:val="zh-CN"/>
              </w:rPr>
              <w:t>唤醒处理程序调用</w:t>
            </w:r>
          </w:p>
        </w:tc>
      </w:tr>
      <w:tr w:rsidR="00652C6C" w:rsidRPr="00652C6C" w14:paraId="46D4459D" w14:textId="77777777" w:rsidTr="008C47FF">
        <w:trPr>
          <w:trHeight w:val="397"/>
          <w:tblHeader/>
          <w:jc w:val="center"/>
        </w:trPr>
        <w:tc>
          <w:tcPr>
            <w:tcW w:w="1844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FF9E07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0xFD</w:t>
            </w:r>
          </w:p>
        </w:tc>
        <w:tc>
          <w:tcPr>
            <w:tcW w:w="7228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024977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热插拔事件挂起</w:t>
            </w:r>
          </w:p>
        </w:tc>
      </w:tr>
      <w:tr w:rsidR="00652C6C" w:rsidRPr="00652C6C" w14:paraId="3CB3FD42" w14:textId="77777777" w:rsidTr="008C47FF">
        <w:trPr>
          <w:trHeight w:val="397"/>
          <w:tblHeader/>
          <w:jc w:val="center"/>
        </w:trPr>
        <w:tc>
          <w:tcPr>
            <w:tcW w:w="1844" w:type="dxa"/>
            <w:shd w:val="clear" w:color="auto" w:fill="auto"/>
            <w:vAlign w:val="center"/>
          </w:tcPr>
          <w:p w14:paraId="587F82A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0xFC</w:t>
            </w:r>
          </w:p>
        </w:tc>
        <w:tc>
          <w:tcPr>
            <w:tcW w:w="7228" w:type="dxa"/>
            <w:shd w:val="clear" w:color="auto" w:fill="auto"/>
            <w:vAlign w:val="center"/>
          </w:tcPr>
          <w:p w14:paraId="2EC45314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热插拔处理程序退出</w:t>
            </w:r>
          </w:p>
        </w:tc>
      </w:tr>
      <w:tr w:rsidR="00652C6C" w:rsidRPr="00652C6C" w14:paraId="02B36C6D" w14:textId="77777777" w:rsidTr="008C47FF">
        <w:trPr>
          <w:trHeight w:val="397"/>
          <w:tblHeader/>
          <w:jc w:val="center"/>
        </w:trPr>
        <w:tc>
          <w:tcPr>
            <w:tcW w:w="1844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007A265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0x21-0x3F</w:t>
            </w:r>
          </w:p>
        </w:tc>
        <w:tc>
          <w:tcPr>
            <w:tcW w:w="7228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FEDD93B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GPE _L21 - _L3F</w:t>
            </w:r>
            <w:r w:rsidRPr="00652C6C">
              <w:rPr>
                <w:lang w:val="zh-CN"/>
              </w:rPr>
              <w:t>触发</w:t>
            </w:r>
          </w:p>
        </w:tc>
      </w:tr>
      <w:tr w:rsidR="00652C6C" w:rsidRPr="00652C6C" w14:paraId="266F8C05" w14:textId="77777777" w:rsidTr="008C47FF">
        <w:trPr>
          <w:trHeight w:val="397"/>
          <w:tblHeader/>
          <w:jc w:val="center"/>
        </w:trPr>
        <w:tc>
          <w:tcPr>
            <w:tcW w:w="1844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85349B8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0xFE</w:t>
            </w:r>
          </w:p>
        </w:tc>
        <w:tc>
          <w:tcPr>
            <w:tcW w:w="7228" w:type="dxa"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E3FF38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_L10 GPE</w:t>
            </w:r>
            <w:r w:rsidRPr="00652C6C">
              <w:rPr>
                <w:lang w:val="zh-CN"/>
              </w:rPr>
              <w:t>触发</w:t>
            </w:r>
          </w:p>
        </w:tc>
      </w:tr>
      <w:tr w:rsidR="00652C6C" w:rsidRPr="00652C6C" w14:paraId="48EC11D3" w14:textId="77777777" w:rsidTr="008C47FF">
        <w:trPr>
          <w:trHeight w:val="397"/>
          <w:tblHeader/>
          <w:jc w:val="center"/>
        </w:trPr>
        <w:tc>
          <w:tcPr>
            <w:tcW w:w="1844" w:type="dxa"/>
            <w:shd w:val="clear" w:color="auto" w:fill="auto"/>
            <w:vAlign w:val="center"/>
          </w:tcPr>
          <w:p w14:paraId="205B51F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0xAC</w:t>
            </w:r>
          </w:p>
        </w:tc>
        <w:tc>
          <w:tcPr>
            <w:tcW w:w="7228" w:type="dxa"/>
            <w:shd w:val="clear" w:color="auto" w:fill="auto"/>
            <w:vAlign w:val="center"/>
          </w:tcPr>
          <w:p w14:paraId="6A653D43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系统已经转变成</w:t>
            </w:r>
            <w:r w:rsidRPr="00652C6C">
              <w:rPr>
                <w:rFonts w:hint="eastAsia"/>
                <w:lang w:val="zh-CN"/>
              </w:rPr>
              <w:t>ACPI</w:t>
            </w:r>
            <w:r w:rsidRPr="00652C6C">
              <w:rPr>
                <w:rFonts w:hint="eastAsia"/>
                <w:lang w:val="zh-CN"/>
              </w:rPr>
              <w:t>模式。中断控制器存在</w:t>
            </w:r>
            <w:r w:rsidRPr="00652C6C">
              <w:rPr>
                <w:rFonts w:hint="eastAsia"/>
                <w:lang w:val="zh-CN"/>
              </w:rPr>
              <w:t>APIC</w:t>
            </w:r>
            <w:r w:rsidRPr="00652C6C">
              <w:rPr>
                <w:rFonts w:hint="eastAsia"/>
                <w:lang w:val="zh-CN"/>
              </w:rPr>
              <w:t>模式</w:t>
            </w:r>
          </w:p>
        </w:tc>
      </w:tr>
      <w:tr w:rsidR="00652C6C" w:rsidRPr="00652C6C" w14:paraId="7E7ADA11" w14:textId="77777777" w:rsidTr="008C47FF">
        <w:trPr>
          <w:trHeight w:val="397"/>
          <w:tblHeader/>
          <w:jc w:val="center"/>
        </w:trPr>
        <w:tc>
          <w:tcPr>
            <w:tcW w:w="1844" w:type="dxa"/>
            <w:shd w:val="clear" w:color="auto" w:fill="auto"/>
            <w:vAlign w:val="center"/>
          </w:tcPr>
          <w:p w14:paraId="2374A75E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lang w:val="zh-CN"/>
              </w:rPr>
              <w:t>0xAA</w:t>
            </w:r>
          </w:p>
        </w:tc>
        <w:tc>
          <w:tcPr>
            <w:tcW w:w="7228" w:type="dxa"/>
            <w:shd w:val="clear" w:color="auto" w:fill="auto"/>
            <w:vAlign w:val="center"/>
          </w:tcPr>
          <w:p w14:paraId="4D458136" w14:textId="77777777" w:rsidR="00652C6C" w:rsidRPr="00652C6C" w:rsidRDefault="00652C6C" w:rsidP="00BB045B">
            <w:pPr>
              <w:pStyle w:val="TableText"/>
              <w:rPr>
                <w:lang w:val="zh-CN"/>
              </w:rPr>
            </w:pPr>
            <w:r w:rsidRPr="00652C6C">
              <w:rPr>
                <w:rFonts w:hint="eastAsia"/>
                <w:lang w:val="zh-CN"/>
              </w:rPr>
              <w:t>系统已经转变成为</w:t>
            </w:r>
            <w:r w:rsidRPr="00652C6C">
              <w:rPr>
                <w:rFonts w:hint="eastAsia"/>
                <w:lang w:val="zh-CN"/>
              </w:rPr>
              <w:t>ACPI</w:t>
            </w:r>
            <w:r w:rsidRPr="00652C6C">
              <w:rPr>
                <w:rFonts w:hint="eastAsia"/>
                <w:lang w:val="zh-CN"/>
              </w:rPr>
              <w:t>模式，中断控制器存在于</w:t>
            </w:r>
            <w:r w:rsidRPr="00652C6C">
              <w:rPr>
                <w:rFonts w:hint="eastAsia"/>
                <w:lang w:val="zh-CN"/>
              </w:rPr>
              <w:t>APIC</w:t>
            </w:r>
            <w:r w:rsidRPr="00652C6C">
              <w:rPr>
                <w:rFonts w:hint="eastAsia"/>
                <w:lang w:val="zh-CN"/>
              </w:rPr>
              <w:t>模式</w:t>
            </w:r>
          </w:p>
        </w:tc>
      </w:tr>
    </w:tbl>
    <w:p w14:paraId="4A0CBC21" w14:textId="77777777" w:rsidR="00652C6C" w:rsidRPr="00652C6C" w:rsidRDefault="00652C6C" w:rsidP="00652C6C"/>
    <w:p w14:paraId="659A24DD" w14:textId="77777777" w:rsidR="00652C6C" w:rsidRPr="00652C6C" w:rsidRDefault="00652C6C" w:rsidP="00652C6C">
      <w:pPr>
        <w:pStyle w:val="9"/>
        <w:sectPr w:rsidR="00652C6C" w:rsidRPr="00652C6C">
          <w:pgSz w:w="11907" w:h="16840"/>
          <w:pgMar w:top="1701" w:right="1134" w:bottom="1701" w:left="1134" w:header="567" w:footer="567" w:gutter="0"/>
          <w:cols w:space="425"/>
          <w:docGrid w:linePitch="312"/>
        </w:sectPr>
      </w:pPr>
    </w:p>
    <w:tbl>
      <w:tblPr>
        <w:tblStyle w:val="afff6"/>
        <w:tblpPr w:leftFromText="180" w:rightFromText="180" w:vertAnchor="text" w:horzAnchor="margin" w:tblpY="25"/>
        <w:tblW w:w="1162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24"/>
      </w:tblGrid>
      <w:tr w:rsidR="00085010" w14:paraId="0E28C583" w14:textId="77777777">
        <w:trPr>
          <w:trHeight w:val="13183"/>
        </w:trPr>
        <w:tc>
          <w:tcPr>
            <w:tcW w:w="11624" w:type="dxa"/>
          </w:tcPr>
          <w:p w14:paraId="65851B2F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3E70BF4E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0667D607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588A70FB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521D2DFD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447A36D3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1F96166B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5BE6D193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4102D1EA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243BCBDC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25088633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53110CBF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5022DA65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64213AD1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69DA53DE" w14:textId="77777777" w:rsidR="00085010" w:rsidRDefault="00085010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</w:p>
          <w:p w14:paraId="77D053B9" w14:textId="77777777" w:rsidR="00085010" w:rsidRDefault="00E62AA8">
            <w:pPr>
              <w:pStyle w:val="Code"/>
              <w:ind w:left="0" w:firstLineChars="1700" w:firstLine="3060"/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221C424F" wp14:editId="3128A3CC">
                  <wp:extent cx="3054350" cy="1085850"/>
                  <wp:effectExtent l="0" t="0" r="0" b="0"/>
                  <wp:docPr id="22" name="图片 22" descr="D:\文档组工作\02_其他资料\模板\中文标配封底1-02-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D:\文档组工作\02_其他资料\模板\中文标配封底1-02-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771" cy="1088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010" w14:paraId="7832C590" w14:textId="77777777">
        <w:trPr>
          <w:trHeight w:val="1000"/>
        </w:trPr>
        <w:tc>
          <w:tcPr>
            <w:tcW w:w="11624" w:type="dxa"/>
          </w:tcPr>
          <w:p w14:paraId="4D2DFC3E" w14:textId="77777777" w:rsidR="00085010" w:rsidRDefault="00E62AA8">
            <w:pPr>
              <w:pStyle w:val="Code"/>
              <w:ind w:left="0" w:firstLineChars="250" w:firstLine="450"/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7F208D71" wp14:editId="1EDF1B11">
                  <wp:extent cx="6541135" cy="723900"/>
                  <wp:effectExtent l="0" t="0" r="0" b="0"/>
                  <wp:docPr id="23" name="图片 23" descr="D:\文档组工作\02_其他资料\模板\中文标配封底2-02-03-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D:\文档组工作\02_其他资料\模板\中文标配封底2-02-03-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1428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010" w14:paraId="700FBE06" w14:textId="77777777">
        <w:trPr>
          <w:trHeight w:val="80"/>
        </w:trPr>
        <w:tc>
          <w:tcPr>
            <w:tcW w:w="11624" w:type="dxa"/>
          </w:tcPr>
          <w:p w14:paraId="4ED22CDB" w14:textId="77777777" w:rsidR="00085010" w:rsidRPr="00935F81" w:rsidRDefault="00935F81" w:rsidP="00935F81">
            <w:pPr>
              <w:pStyle w:val="Code"/>
              <w:ind w:right="960"/>
              <w:jc w:val="right"/>
              <w:rPr>
                <w:rFonts w:asciiTheme="minorHAnsi" w:hAnsiTheme="minorHAnsi"/>
                <w:sz w:val="24"/>
                <w:szCs w:val="24"/>
              </w:rPr>
            </w:pPr>
            <w:r w:rsidRPr="00935F81">
              <w:rPr>
                <w:rFonts w:asciiTheme="minorHAnsi" w:hAnsiTheme="minorHAnsi"/>
                <w:sz w:val="24"/>
                <w:szCs w:val="24"/>
              </w:rPr>
              <w:t>UD10331B</w:t>
            </w:r>
          </w:p>
        </w:tc>
      </w:tr>
    </w:tbl>
    <w:p w14:paraId="26F9DEAC" w14:textId="77777777" w:rsidR="00085010" w:rsidRDefault="00085010">
      <w:pPr>
        <w:pStyle w:val="Code"/>
        <w:ind w:left="0"/>
      </w:pPr>
    </w:p>
    <w:sectPr w:rsidR="00085010">
      <w:headerReference w:type="default" r:id="rId151"/>
      <w:footerReference w:type="default" r:id="rId152"/>
      <w:pgSz w:w="11907" w:h="16840"/>
      <w:pgMar w:top="284" w:right="284" w:bottom="0" w:left="284" w:header="567" w:footer="567" w:gutter="0"/>
      <w:cols w:space="425"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1" w:author="作者" w:date="2018-05-15T10:55:00Z" w:initials="A">
    <w:p w14:paraId="50DC3806" w14:textId="77777777" w:rsidR="00FC2473" w:rsidRDefault="00FC2473">
      <w:pPr>
        <w:pStyle w:val="a9"/>
      </w:pPr>
      <w:r>
        <w:rPr>
          <w:rStyle w:val="afff4"/>
        </w:rPr>
        <w:annotationRef/>
      </w:r>
      <w:r>
        <w:rPr>
          <w:rFonts w:hint="eastAsia"/>
        </w:rPr>
        <w:t>补充三种状态的说明</w:t>
      </w:r>
    </w:p>
  </w:comment>
  <w:comment w:id="109" w:author="作者" w:date="2018-05-15T11:20:00Z" w:initials="A">
    <w:p w14:paraId="2B5E133A" w14:textId="77777777" w:rsidR="00FC2473" w:rsidRDefault="00FC2473" w:rsidP="00BE5848">
      <w:pPr>
        <w:pStyle w:val="a9"/>
        <w:ind w:left="0"/>
      </w:pPr>
      <w:r>
        <w:rPr>
          <w:rStyle w:val="afff4"/>
        </w:rPr>
        <w:annotationRef/>
      </w:r>
      <w:r>
        <w:rPr>
          <w:rFonts w:hint="eastAsia"/>
        </w:rPr>
        <w:t>增加</w:t>
      </w:r>
      <w:r>
        <w:rPr>
          <w:rFonts w:hint="eastAsia"/>
        </w:rPr>
        <w:t>JBOD</w:t>
      </w:r>
      <w:r>
        <w:rPr>
          <w:rFonts w:hint="eastAsia"/>
        </w:rPr>
        <w:t>的配置说明</w:t>
      </w:r>
    </w:p>
  </w:comment>
  <w:comment w:id="118" w:author="作者" w:date="2018-05-15T16:05:00Z" w:initials="A">
    <w:p w14:paraId="531451C4" w14:textId="77777777" w:rsidR="00FC2473" w:rsidRDefault="00FC2473">
      <w:pPr>
        <w:pStyle w:val="a9"/>
      </w:pPr>
      <w:r>
        <w:rPr>
          <w:rStyle w:val="afff4"/>
        </w:rPr>
        <w:annotationRef/>
      </w:r>
      <w:r>
        <w:rPr>
          <w:rFonts w:hint="eastAsia"/>
        </w:rPr>
        <w:t>步骤后统一用句号。</w:t>
      </w:r>
    </w:p>
  </w:comment>
  <w:comment w:id="124" w:author="作者" w:date="2018-05-15T16:05:00Z" w:initials="A">
    <w:p w14:paraId="4D91A0CC" w14:textId="77777777" w:rsidR="00FC2473" w:rsidRDefault="00FC2473">
      <w:pPr>
        <w:pStyle w:val="a9"/>
      </w:pPr>
      <w:r>
        <w:rPr>
          <w:rStyle w:val="afff4"/>
        </w:rPr>
        <w:annotationRef/>
      </w:r>
      <w:r>
        <w:rPr>
          <w:rFonts w:hint="eastAsia"/>
        </w:rPr>
        <w:t>更新下面的步骤截图。红帽换成</w:t>
      </w:r>
      <w:r>
        <w:rPr>
          <w:rFonts w:hint="eastAsia"/>
        </w:rPr>
        <w:t>Centos</w:t>
      </w:r>
    </w:p>
    <w:p w14:paraId="66D28EB8" w14:textId="77777777" w:rsidR="00FC2473" w:rsidRDefault="00FC2473">
      <w:pPr>
        <w:pStyle w:val="a9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0DC3806" w15:done="0"/>
  <w15:commentEx w15:paraId="2B5E133A" w15:done="0"/>
  <w15:commentEx w15:paraId="531451C4" w15:done="0"/>
  <w15:commentEx w15:paraId="66D28EB8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875924" w14:textId="77777777" w:rsidR="004A073D" w:rsidRDefault="004A073D">
      <w:pPr>
        <w:spacing w:before="0" w:after="0" w:line="240" w:lineRule="auto"/>
      </w:pPr>
      <w:r>
        <w:separator/>
      </w:r>
    </w:p>
  </w:endnote>
  <w:endnote w:type="continuationSeparator" w:id="0">
    <w:p w14:paraId="375EA7DB" w14:textId="77777777" w:rsidR="004A073D" w:rsidRDefault="004A073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华文细黑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黑体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方正书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FZSSJW--GB1-0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F6011A" w14:textId="24EDB4BE" w:rsidR="00FC2473" w:rsidRDefault="00FC2473">
    <w:pPr>
      <w:pBdr>
        <w:top w:val="single" w:sz="12" w:space="1" w:color="auto"/>
      </w:pBdr>
      <w:ind w:left="0"/>
      <w:jc w:val="center"/>
      <w:rPr>
        <w:rFonts w:eastAsia="黑体"/>
        <w:b/>
        <w:sz w:val="28"/>
        <w:szCs w:val="28"/>
      </w:rPr>
    </w:pPr>
    <w:r>
      <w:rPr>
        <w:rFonts w:eastAsia="黑体"/>
        <w:b/>
        <w:sz w:val="28"/>
        <w:szCs w:val="28"/>
      </w:rPr>
      <w:fldChar w:fldCharType="begin"/>
    </w:r>
    <w:r>
      <w:rPr>
        <w:rFonts w:eastAsia="黑体"/>
        <w:b/>
        <w:sz w:val="28"/>
        <w:szCs w:val="28"/>
      </w:rPr>
      <w:instrText xml:space="preserve"> PAGE  \* roman  \* MERGEFORMAT </w:instrText>
    </w:r>
    <w:r>
      <w:rPr>
        <w:rFonts w:eastAsia="黑体"/>
        <w:b/>
        <w:sz w:val="28"/>
        <w:szCs w:val="28"/>
      </w:rPr>
      <w:fldChar w:fldCharType="separate"/>
    </w:r>
    <w:r w:rsidR="009E6986">
      <w:rPr>
        <w:rFonts w:eastAsia="黑体"/>
        <w:b/>
        <w:noProof/>
        <w:sz w:val="28"/>
        <w:szCs w:val="28"/>
      </w:rPr>
      <w:t>v</w:t>
    </w:r>
    <w:r>
      <w:rPr>
        <w:rFonts w:eastAsia="黑体"/>
        <w:b/>
        <w:sz w:val="28"/>
        <w:szCs w:val="28"/>
      </w:rPr>
      <w:fldChar w:fldCharType="end"/>
    </w:r>
  </w:p>
  <w:p w14:paraId="37950D00" w14:textId="77777777" w:rsidR="00FC2473" w:rsidRDefault="00FC2473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6F4A7C" w14:textId="006AD39B" w:rsidR="00FC2473" w:rsidRDefault="00FC2473">
    <w:pPr>
      <w:pBdr>
        <w:top w:val="single" w:sz="12" w:space="1" w:color="auto"/>
      </w:pBdr>
      <w:ind w:left="0"/>
      <w:jc w:val="center"/>
      <w:rPr>
        <w:rFonts w:eastAsia="黑体"/>
        <w:b/>
        <w:sz w:val="28"/>
        <w:szCs w:val="28"/>
      </w:rPr>
    </w:pPr>
    <w:r>
      <w:rPr>
        <w:rFonts w:eastAsia="黑体"/>
        <w:b/>
        <w:sz w:val="28"/>
        <w:szCs w:val="28"/>
      </w:rPr>
      <w:fldChar w:fldCharType="begin"/>
    </w:r>
    <w:r>
      <w:rPr>
        <w:rFonts w:eastAsia="黑体"/>
        <w:b/>
        <w:sz w:val="28"/>
        <w:szCs w:val="28"/>
      </w:rPr>
      <w:instrText xml:space="preserve"> PAGE  \* Arabic  \* MERGEFORMAT </w:instrText>
    </w:r>
    <w:r>
      <w:rPr>
        <w:rFonts w:eastAsia="黑体"/>
        <w:b/>
        <w:sz w:val="28"/>
        <w:szCs w:val="28"/>
      </w:rPr>
      <w:fldChar w:fldCharType="separate"/>
    </w:r>
    <w:r w:rsidR="009E6986">
      <w:rPr>
        <w:rFonts w:eastAsia="黑体"/>
        <w:b/>
        <w:noProof/>
        <w:sz w:val="28"/>
        <w:szCs w:val="28"/>
      </w:rPr>
      <w:t>7</w:t>
    </w:r>
    <w:r>
      <w:rPr>
        <w:rFonts w:eastAsia="黑体"/>
        <w:b/>
        <w:sz w:val="28"/>
        <w:szCs w:val="28"/>
      </w:rPr>
      <w:fldChar w:fldCharType="end"/>
    </w:r>
  </w:p>
  <w:p w14:paraId="71894B7D" w14:textId="77777777" w:rsidR="00FC2473" w:rsidRDefault="00FC2473">
    <w:pPr>
      <w:pStyle w:val="af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EBDE21" w14:textId="601665FC" w:rsidR="00FC2473" w:rsidRDefault="00FC2473">
    <w:pPr>
      <w:pBdr>
        <w:top w:val="single" w:sz="12" w:space="1" w:color="auto"/>
      </w:pBdr>
      <w:ind w:left="0"/>
      <w:jc w:val="center"/>
      <w:rPr>
        <w:rFonts w:eastAsia="黑体"/>
        <w:b/>
        <w:sz w:val="28"/>
        <w:szCs w:val="28"/>
      </w:rPr>
    </w:pPr>
    <w:r>
      <w:rPr>
        <w:rFonts w:eastAsia="黑体"/>
        <w:b/>
        <w:sz w:val="28"/>
        <w:szCs w:val="28"/>
      </w:rPr>
      <w:fldChar w:fldCharType="begin"/>
    </w:r>
    <w:r>
      <w:rPr>
        <w:rFonts w:eastAsia="黑体"/>
        <w:b/>
        <w:sz w:val="28"/>
        <w:szCs w:val="28"/>
      </w:rPr>
      <w:instrText xml:space="preserve"> PAGE  \* Arabic  \* MERGEFORMAT </w:instrText>
    </w:r>
    <w:r>
      <w:rPr>
        <w:rFonts w:eastAsia="黑体"/>
        <w:b/>
        <w:sz w:val="28"/>
        <w:szCs w:val="28"/>
      </w:rPr>
      <w:fldChar w:fldCharType="separate"/>
    </w:r>
    <w:r w:rsidR="009E6986">
      <w:rPr>
        <w:rFonts w:eastAsia="黑体"/>
        <w:b/>
        <w:noProof/>
        <w:sz w:val="28"/>
        <w:szCs w:val="28"/>
      </w:rPr>
      <w:t>82</w:t>
    </w:r>
    <w:r>
      <w:rPr>
        <w:rFonts w:eastAsia="黑体"/>
        <w:b/>
        <w:sz w:val="28"/>
        <w:szCs w:val="28"/>
      </w:rPr>
      <w:fldChar w:fldCharType="end"/>
    </w:r>
  </w:p>
  <w:p w14:paraId="36B5592D" w14:textId="77777777" w:rsidR="00FC2473" w:rsidRDefault="00FC2473">
    <w:pPr>
      <w:pStyle w:val="af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9A0A0D" w14:textId="77777777" w:rsidR="00FC2473" w:rsidRDefault="00FC2473">
    <w:pPr>
      <w:pStyle w:val="aff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EF00C9" w14:textId="77777777" w:rsidR="00FC2473" w:rsidRDefault="00FC2473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6B8D4A" w14:textId="77777777" w:rsidR="004A073D" w:rsidRDefault="004A073D">
      <w:pPr>
        <w:spacing w:before="0" w:after="0" w:line="240" w:lineRule="auto"/>
      </w:pPr>
      <w:r>
        <w:separator/>
      </w:r>
    </w:p>
  </w:footnote>
  <w:footnote w:type="continuationSeparator" w:id="0">
    <w:p w14:paraId="1CF3AE21" w14:textId="77777777" w:rsidR="004A073D" w:rsidRDefault="004A073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DD794" w14:textId="77777777" w:rsidR="00FC2473" w:rsidRDefault="00FC2473">
    <w:pPr>
      <w:pBdr>
        <w:bottom w:val="single" w:sz="12" w:space="1" w:color="auto"/>
      </w:pBdr>
      <w:ind w:left="0"/>
      <w:jc w:val="center"/>
      <w:rPr>
        <w:rFonts w:ascii="黑体" w:eastAsia="黑体" w:hAnsi="黑体"/>
        <w:sz w:val="30"/>
        <w:szCs w:val="30"/>
      </w:rPr>
    </w:pPr>
    <w:r w:rsidRPr="008008E3">
      <w:rPr>
        <w:rFonts w:ascii="黑体" w:eastAsia="黑体" w:hAnsi="黑体" w:hint="eastAsia"/>
        <w:sz w:val="30"/>
        <w:szCs w:val="30"/>
      </w:rPr>
      <w:t>综合安防平台</w:t>
    </w:r>
    <w:r>
      <w:rPr>
        <w:rFonts w:ascii="黑体" w:eastAsia="黑体" w:hAnsi="黑体" w:hint="eastAsia"/>
        <w:sz w:val="30"/>
        <w:szCs w:val="30"/>
      </w:rPr>
      <w:t xml:space="preserve">（服务器） </w:t>
    </w:r>
    <w:r>
      <w:rPr>
        <w:rFonts w:ascii="黑体" w:eastAsia="黑体" w:hAnsi="黑体" w:hint="eastAsia"/>
        <w:sz w:val="30"/>
        <w:szCs w:val="30"/>
      </w:rPr>
      <w:sym w:font="Wingdings" w:char="F09F"/>
    </w:r>
    <w:r>
      <w:rPr>
        <w:rFonts w:ascii="黑体" w:eastAsia="黑体" w:hAnsi="黑体" w:hint="eastAsia"/>
        <w:sz w:val="30"/>
        <w:szCs w:val="30"/>
      </w:rPr>
      <w:t xml:space="preserve"> 配置指南</w:t>
    </w:r>
  </w:p>
  <w:p w14:paraId="350438DC" w14:textId="77777777" w:rsidR="00FC2473" w:rsidRDefault="00FC2473">
    <w:pPr>
      <w:pStyle w:val="af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24457F" w14:textId="77777777" w:rsidR="00FC2473" w:rsidRDefault="00FC2473">
    <w:pPr>
      <w:pStyle w:val="af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E905E4" w14:textId="77777777" w:rsidR="00FC2473" w:rsidRDefault="00FC2473">
    <w:pPr>
      <w:pStyle w:val="aff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0E4C12" w14:textId="77777777" w:rsidR="00FC2473" w:rsidRDefault="00FC2473">
    <w:pPr>
      <w:pStyle w:val="aff2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025A4D" w14:textId="77777777" w:rsidR="00FC2473" w:rsidRDefault="00FC2473" w:rsidP="00616FCF">
    <w:pPr>
      <w:pBdr>
        <w:bottom w:val="single" w:sz="12" w:space="1" w:color="auto"/>
      </w:pBdr>
      <w:ind w:left="0"/>
      <w:jc w:val="center"/>
      <w:rPr>
        <w:rFonts w:ascii="黑体" w:eastAsia="黑体" w:hAnsi="黑体"/>
        <w:sz w:val="30"/>
        <w:szCs w:val="30"/>
      </w:rPr>
    </w:pPr>
    <w:r w:rsidRPr="008008E3">
      <w:rPr>
        <w:rFonts w:ascii="黑体" w:eastAsia="黑体" w:hAnsi="黑体" w:hint="eastAsia"/>
        <w:sz w:val="30"/>
        <w:szCs w:val="30"/>
      </w:rPr>
      <w:t>综合安防平台</w:t>
    </w:r>
    <w:r>
      <w:rPr>
        <w:rFonts w:ascii="黑体" w:eastAsia="黑体" w:hAnsi="黑体" w:hint="eastAsia"/>
        <w:sz w:val="30"/>
        <w:szCs w:val="30"/>
      </w:rPr>
      <w:t xml:space="preserve">（服务器） </w:t>
    </w:r>
    <w:r>
      <w:rPr>
        <w:rFonts w:ascii="黑体" w:eastAsia="黑体" w:hAnsi="黑体" w:hint="eastAsia"/>
        <w:sz w:val="30"/>
        <w:szCs w:val="30"/>
      </w:rPr>
      <w:sym w:font="Wingdings" w:char="F09F"/>
    </w:r>
    <w:r>
      <w:rPr>
        <w:rFonts w:ascii="黑体" w:eastAsia="黑体" w:hAnsi="黑体" w:hint="eastAsia"/>
        <w:sz w:val="30"/>
        <w:szCs w:val="30"/>
      </w:rPr>
      <w:t xml:space="preserve"> 配置指南</w:t>
    </w:r>
  </w:p>
  <w:p w14:paraId="2D4F0208" w14:textId="77777777" w:rsidR="00FC2473" w:rsidRPr="00616FCF" w:rsidRDefault="00FC2473" w:rsidP="00616FCF">
    <w:pPr>
      <w:pStyle w:val="aff2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CDB419" w14:textId="77777777" w:rsidR="00FC2473" w:rsidRDefault="00FC2473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276.75pt;height:110.25pt" o:bullet="t">
        <v:imagedata r:id="rId1" o:title=""/>
      </v:shape>
    </w:pict>
  </w:numPicBullet>
  <w:numPicBullet w:numPicBulletId="1">
    <w:pict>
      <v:shape w14:anchorId="5AE034F0" id="_x0000_i1051" type="#_x0000_t75" style="width:285pt;height:135.75pt" o:bullet="t">
        <v:imagedata r:id="rId2" o:title=""/>
      </v:shape>
    </w:pict>
  </w:numPicBullet>
  <w:numPicBullet w:numPicBulletId="2">
    <w:pict>
      <v:shape id="_x0000_i1052" type="#_x0000_t75" style="width:279pt;height:135.75pt" o:bullet="t">
        <v:imagedata r:id="rId3" o:title=""/>
      </v:shape>
    </w:pict>
  </w:numPicBullet>
  <w:numPicBullet w:numPicBulletId="3">
    <w:pict>
      <v:shape id="_x0000_i1053" type="#_x0000_t75" style="width:288.75pt;height:134.25pt" o:bullet="t">
        <v:imagedata r:id="rId4" o:title=""/>
      </v:shape>
    </w:pict>
  </w:numPicBullet>
  <w:abstractNum w:abstractNumId="0" w15:restartNumberingAfterBreak="0">
    <w:nsid w:val="FFFFFF7C"/>
    <w:multiLevelType w:val="singleLevel"/>
    <w:tmpl w:val="99A0F9D2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B67E9368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B3569E6A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C380AB6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5540CDC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2AAB2E4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2CC6F5A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CEEF62C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A3EF88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B607E8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0B42517"/>
    <w:multiLevelType w:val="multilevel"/>
    <w:tmpl w:val="5B901804"/>
    <w:lvl w:ilvl="0">
      <w:start w:val="1"/>
      <w:numFmt w:val="bullet"/>
      <w:pStyle w:val="ItemList"/>
      <w:suff w:val="space"/>
      <w:lvlText w:val=""/>
      <w:lvlJc w:val="left"/>
      <w:pPr>
        <w:ind w:left="420" w:hanging="420"/>
      </w:pPr>
      <w:rPr>
        <w:rFonts w:ascii="Wingdings" w:hAnsi="Wingdings" w:hint="default"/>
        <w:sz w:val="24"/>
      </w:rPr>
    </w:lvl>
    <w:lvl w:ilvl="1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02675B72"/>
    <w:multiLevelType w:val="multilevel"/>
    <w:tmpl w:val="73A29ED0"/>
    <w:lvl w:ilvl="0">
      <w:start w:val="1"/>
      <w:numFmt w:val="decimal"/>
      <w:lvlText w:val="%1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0" w:firstLine="0"/>
      </w:pPr>
      <w:rPr>
        <w:rFonts w:hint="eastAsia"/>
      </w:rPr>
    </w:lvl>
  </w:abstractNum>
  <w:abstractNum w:abstractNumId="12" w15:restartNumberingAfterBreak="0">
    <w:nsid w:val="04ED3052"/>
    <w:multiLevelType w:val="multilevel"/>
    <w:tmpl w:val="04ED3052"/>
    <w:lvl w:ilvl="0">
      <w:start w:val="1"/>
      <w:numFmt w:val="bullet"/>
      <w:pStyle w:val="a1"/>
      <w:lvlText w:val=""/>
      <w:lvlJc w:val="left"/>
      <w:pPr>
        <w:ind w:left="420" w:hanging="420"/>
      </w:pPr>
      <w:rPr>
        <w:rFonts w:ascii="Wingdings" w:hAnsi="Wingdings" w:hint="default"/>
        <w:color w:val="365F9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0D570385"/>
    <w:multiLevelType w:val="multilevel"/>
    <w:tmpl w:val="79C277AE"/>
    <w:lvl w:ilvl="0">
      <w:start w:val="1"/>
      <w:numFmt w:val="decimal"/>
      <w:lvlText w:val="%1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0" w:firstLine="0"/>
      </w:pPr>
      <w:rPr>
        <w:rFonts w:hint="eastAsia"/>
      </w:rPr>
    </w:lvl>
  </w:abstractNum>
  <w:abstractNum w:abstractNumId="14" w15:restartNumberingAfterBreak="0">
    <w:nsid w:val="0DBE6311"/>
    <w:multiLevelType w:val="hybridMultilevel"/>
    <w:tmpl w:val="A2201CB4"/>
    <w:lvl w:ilvl="0" w:tplc="C2861E2E">
      <w:start w:val="1"/>
      <w:numFmt w:val="decimal"/>
      <w:lvlText w:val="%1"/>
      <w:lvlJc w:val="left"/>
      <w:pPr>
        <w:ind w:left="1225" w:hanging="420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0E8701E2"/>
    <w:multiLevelType w:val="hybridMultilevel"/>
    <w:tmpl w:val="07C203DE"/>
    <w:lvl w:ilvl="0" w:tplc="AACE0A80">
      <w:start w:val="1"/>
      <w:numFmt w:val="bullet"/>
      <w:pStyle w:val="E-Caution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0EDB2900"/>
    <w:multiLevelType w:val="multilevel"/>
    <w:tmpl w:val="FACCFF9E"/>
    <w:lvl w:ilvl="0">
      <w:start w:val="1"/>
      <w:numFmt w:val="bullet"/>
      <w:pStyle w:val="SubItemList"/>
      <w:suff w:val="space"/>
      <w:lvlText w:val="−"/>
      <w:lvlJc w:val="left"/>
      <w:pPr>
        <w:ind w:left="2410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17" w15:restartNumberingAfterBreak="0">
    <w:nsid w:val="171657A1"/>
    <w:multiLevelType w:val="multilevel"/>
    <w:tmpl w:val="F90CE3F4"/>
    <w:lvl w:ilvl="0">
      <w:start w:val="1"/>
      <w:numFmt w:val="decimal"/>
      <w:pStyle w:val="1"/>
      <w:suff w:val="nothing"/>
      <w:lvlText w:val="第%1章 "/>
      <w:lvlJc w:val="center"/>
      <w:pPr>
        <w:ind w:left="1277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1"/>
      <w:suff w:val="nothing"/>
      <w:lvlText w:val="%1.%2 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suff w:val="nothing"/>
      <w:lvlText w:val="%1.%2.%3 "/>
      <w:lvlJc w:val="left"/>
      <w:pPr>
        <w:ind w:left="568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lvlRestart w:val="0"/>
      <w:pStyle w:val="z-Block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Roman"/>
      <w:pStyle w:val="41"/>
      <w:suff w:val="nothing"/>
      <w:lvlText w:val="%5. "/>
      <w:lvlJc w:val="left"/>
      <w:pPr>
        <w:ind w:left="1702" w:hanging="227"/>
      </w:pPr>
      <w:rPr>
        <w:rFonts w:ascii="Times New Roman" w:eastAsia="黑体" w:hAnsi="Times New Roman" w:cs="Times New Roman" w:hint="default"/>
        <w:b/>
        <w:bCs/>
        <w:i w:val="0"/>
        <w:iCs w:val="0"/>
        <w:sz w:val="24"/>
        <w:szCs w:val="24"/>
        <w:u w:val="none"/>
      </w:rPr>
    </w:lvl>
    <w:lvl w:ilvl="5">
      <w:start w:val="1"/>
      <w:numFmt w:val="decimal"/>
      <w:pStyle w:val="Step"/>
      <w:suff w:val="space"/>
      <w:lvlText w:val="步骤%6"/>
      <w:lvlJc w:val="righ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Restart w:val="1"/>
      <w:pStyle w:val="FigureDescription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pStyle w:val="TableDescription"/>
      <w:suff w:val="space"/>
      <w:lvlText w:val="表%1-%9"/>
      <w:lvlJc w:val="left"/>
      <w:pPr>
        <w:ind w:left="2269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8" w15:restartNumberingAfterBreak="0">
    <w:nsid w:val="1EA71A99"/>
    <w:multiLevelType w:val="multilevel"/>
    <w:tmpl w:val="F3A0F5F8"/>
    <w:lvl w:ilvl="0">
      <w:start w:val="1"/>
      <w:numFmt w:val="decimal"/>
      <w:lvlText w:val="1%1"/>
      <w:lvlJc w:val="left"/>
      <w:pPr>
        <w:ind w:left="987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0" w:firstLine="0"/>
      </w:pPr>
      <w:rPr>
        <w:rFonts w:hint="eastAsia"/>
      </w:rPr>
    </w:lvl>
  </w:abstractNum>
  <w:abstractNum w:abstractNumId="19" w15:restartNumberingAfterBreak="0">
    <w:nsid w:val="2C951E2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0" w15:restartNumberingAfterBreak="0">
    <w:nsid w:val="35DD189F"/>
    <w:multiLevelType w:val="hybridMultilevel"/>
    <w:tmpl w:val="ED2C6FC0"/>
    <w:lvl w:ilvl="0" w:tplc="A0E02EF8">
      <w:start w:val="1"/>
      <w:numFmt w:val="bullet"/>
      <w:pStyle w:val="E-Warning"/>
      <w:lvlText w:val=""/>
      <w:lvlPicBulletId w:val="2"/>
      <w:lvlJc w:val="left"/>
      <w:pPr>
        <w:ind w:left="987" w:hanging="42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sz w:val="48"/>
        <w:szCs w:val="4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1" w15:restartNumberingAfterBreak="0">
    <w:nsid w:val="3EB2009B"/>
    <w:multiLevelType w:val="hybridMultilevel"/>
    <w:tmpl w:val="1D4E98E0"/>
    <w:lvl w:ilvl="0" w:tplc="368CF114">
      <w:start w:val="1"/>
      <w:numFmt w:val="bullet"/>
      <w:pStyle w:val="E-Note"/>
      <w:lvlText w:val=""/>
      <w:lvlPicBulletId w:val="0"/>
      <w:lvlJc w:val="left"/>
      <w:pPr>
        <w:ind w:left="987" w:hanging="42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sz w:val="36"/>
        <w:szCs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22" w15:restartNumberingAfterBreak="0">
    <w:nsid w:val="42A046D5"/>
    <w:multiLevelType w:val="multilevel"/>
    <w:tmpl w:val="04090023"/>
    <w:styleLink w:val="a2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3" w15:restartNumberingAfterBreak="0">
    <w:nsid w:val="463C3DB5"/>
    <w:multiLevelType w:val="hybridMultilevel"/>
    <w:tmpl w:val="59BA9CB6"/>
    <w:lvl w:ilvl="0" w:tplc="0602B598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95C2378"/>
    <w:multiLevelType w:val="hybridMultilevel"/>
    <w:tmpl w:val="D66A4456"/>
    <w:lvl w:ilvl="0" w:tplc="51909B4C">
      <w:start w:val="1"/>
      <w:numFmt w:val="decimal"/>
      <w:lvlText w:val="%1"/>
      <w:lvlJc w:val="left"/>
      <w:pPr>
        <w:ind w:left="1225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645" w:hanging="420"/>
      </w:pPr>
    </w:lvl>
    <w:lvl w:ilvl="2" w:tplc="0409001B" w:tentative="1">
      <w:start w:val="1"/>
      <w:numFmt w:val="lowerRoman"/>
      <w:lvlText w:val="%3."/>
      <w:lvlJc w:val="right"/>
      <w:pPr>
        <w:ind w:left="2065" w:hanging="420"/>
      </w:pPr>
    </w:lvl>
    <w:lvl w:ilvl="3" w:tplc="0409000F" w:tentative="1">
      <w:start w:val="1"/>
      <w:numFmt w:val="decimal"/>
      <w:lvlText w:val="%4."/>
      <w:lvlJc w:val="left"/>
      <w:pPr>
        <w:ind w:left="2485" w:hanging="420"/>
      </w:pPr>
    </w:lvl>
    <w:lvl w:ilvl="4" w:tplc="04090019" w:tentative="1">
      <w:start w:val="1"/>
      <w:numFmt w:val="lowerLetter"/>
      <w:lvlText w:val="%5)"/>
      <w:lvlJc w:val="left"/>
      <w:pPr>
        <w:ind w:left="2905" w:hanging="420"/>
      </w:pPr>
    </w:lvl>
    <w:lvl w:ilvl="5" w:tplc="0409001B" w:tentative="1">
      <w:start w:val="1"/>
      <w:numFmt w:val="lowerRoman"/>
      <w:lvlText w:val="%6."/>
      <w:lvlJc w:val="right"/>
      <w:pPr>
        <w:ind w:left="3325" w:hanging="420"/>
      </w:pPr>
    </w:lvl>
    <w:lvl w:ilvl="6" w:tplc="0409000F" w:tentative="1">
      <w:start w:val="1"/>
      <w:numFmt w:val="decimal"/>
      <w:lvlText w:val="%7."/>
      <w:lvlJc w:val="left"/>
      <w:pPr>
        <w:ind w:left="3745" w:hanging="420"/>
      </w:pPr>
    </w:lvl>
    <w:lvl w:ilvl="7" w:tplc="04090019" w:tentative="1">
      <w:start w:val="1"/>
      <w:numFmt w:val="lowerLetter"/>
      <w:lvlText w:val="%8)"/>
      <w:lvlJc w:val="left"/>
      <w:pPr>
        <w:ind w:left="4165" w:hanging="420"/>
      </w:pPr>
    </w:lvl>
    <w:lvl w:ilvl="8" w:tplc="0409001B" w:tentative="1">
      <w:start w:val="1"/>
      <w:numFmt w:val="lowerRoman"/>
      <w:lvlText w:val="%9."/>
      <w:lvlJc w:val="right"/>
      <w:pPr>
        <w:ind w:left="4585" w:hanging="420"/>
      </w:pPr>
    </w:lvl>
  </w:abstractNum>
  <w:abstractNum w:abstractNumId="25" w15:restartNumberingAfterBreak="0">
    <w:nsid w:val="4B757D79"/>
    <w:multiLevelType w:val="hybridMultilevel"/>
    <w:tmpl w:val="EA7078A4"/>
    <w:lvl w:ilvl="0" w:tplc="74AC77A2">
      <w:start w:val="1"/>
      <w:numFmt w:val="decimal"/>
      <w:lvlText w:val="%1"/>
      <w:lvlJc w:val="left"/>
      <w:pPr>
        <w:ind w:left="987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26" w15:restartNumberingAfterBreak="0">
    <w:nsid w:val="4DDA66D1"/>
    <w:multiLevelType w:val="multilevel"/>
    <w:tmpl w:val="2E36426C"/>
    <w:lvl w:ilvl="0">
      <w:start w:val="1"/>
      <w:numFmt w:val="upperLetter"/>
      <w:pStyle w:val="7"/>
      <w:suff w:val="nothing"/>
      <w:lvlText w:val="附录%1 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8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9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none"/>
      <w:lvlRestart w:val="0"/>
      <w:pStyle w:val="z-BlockinAppendix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步骤 %5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5">
      <w:start w:val="1"/>
      <w:numFmt w:val="decimal"/>
      <w:lvlText w:val="%6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6">
      <w:start w:val="1"/>
      <w:numFmt w:val="decimal"/>
      <w:lvlRestart w:val="1"/>
      <w:pStyle w:val="Z-FigureDescriptioninAppendix"/>
      <w:suff w:val="space"/>
      <w:lvlText w:val="图%1-%7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7">
      <w:start w:val="1"/>
      <w:numFmt w:val="decimal"/>
      <w:lvlRestart w:val="1"/>
      <w:pStyle w:val="Z-TableDescriptioninAppendix"/>
      <w:suff w:val="space"/>
      <w:lvlText w:val="表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Book Antiqua" w:eastAsia="宋体" w:hAnsi="Book Antiqua" w:hint="default"/>
        <w:b/>
        <w:bCs/>
        <w:i w:val="0"/>
        <w:iCs w:val="0"/>
        <w:color w:val="000000"/>
        <w:sz w:val="28"/>
        <w:szCs w:val="28"/>
      </w:rPr>
    </w:lvl>
  </w:abstractNum>
  <w:abstractNum w:abstractNumId="27" w15:restartNumberingAfterBreak="0">
    <w:nsid w:val="52E02B0D"/>
    <w:multiLevelType w:val="multilevel"/>
    <w:tmpl w:val="FD5427AA"/>
    <w:lvl w:ilvl="0">
      <w:start w:val="1"/>
      <w:numFmt w:val="decimal"/>
      <w:lvlText w:val="%1)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0" w:firstLine="0"/>
      </w:pPr>
      <w:rPr>
        <w:rFonts w:hint="eastAsia"/>
      </w:rPr>
    </w:lvl>
  </w:abstractNum>
  <w:abstractNum w:abstractNumId="28" w15:restartNumberingAfterBreak="0">
    <w:nsid w:val="54767648"/>
    <w:multiLevelType w:val="multilevel"/>
    <w:tmpl w:val="22CAFFE4"/>
    <w:lvl w:ilvl="0">
      <w:start w:val="1"/>
      <w:numFmt w:val="bullet"/>
      <w:pStyle w:val="Coverlist"/>
      <w:suff w:val="space"/>
      <w:lvlText w:val=""/>
      <w:lvlJc w:val="left"/>
      <w:pPr>
        <w:ind w:left="601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1" w:hanging="420"/>
      </w:pPr>
      <w:rPr>
        <w:rFonts w:ascii="Wingdings" w:hAnsi="Wingdings" w:hint="default"/>
      </w:rPr>
    </w:lvl>
  </w:abstractNum>
  <w:abstractNum w:abstractNumId="29" w15:restartNumberingAfterBreak="0">
    <w:nsid w:val="589E5C87"/>
    <w:multiLevelType w:val="multilevel"/>
    <w:tmpl w:val="DCB6CB56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0"/>
        <w:u w:val="none" w:color="000000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0" w:firstLine="0"/>
      </w:pPr>
      <w:rPr>
        <w:rFonts w:hint="eastAsia"/>
      </w:rPr>
    </w:lvl>
  </w:abstractNum>
  <w:abstractNum w:abstractNumId="30" w15:restartNumberingAfterBreak="0">
    <w:nsid w:val="65181034"/>
    <w:multiLevelType w:val="multilevel"/>
    <w:tmpl w:val="FD5427AA"/>
    <w:styleLink w:val="ItemStepn"/>
    <w:lvl w:ilvl="0">
      <w:start w:val="1"/>
      <w:numFmt w:val="decimal"/>
      <w:lvlText w:val="%1)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4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0" w:firstLine="0"/>
      </w:pPr>
      <w:rPr>
        <w:rFonts w:hint="eastAsia"/>
      </w:rPr>
    </w:lvl>
  </w:abstractNum>
  <w:abstractNum w:abstractNumId="31" w15:restartNumberingAfterBreak="0">
    <w:nsid w:val="667437AC"/>
    <w:multiLevelType w:val="hybridMultilevel"/>
    <w:tmpl w:val="594AE2B6"/>
    <w:lvl w:ilvl="0" w:tplc="EF7299FA">
      <w:start w:val="1"/>
      <w:numFmt w:val="bullet"/>
      <w:pStyle w:val="E-Note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24"/>
        <w:szCs w:val="24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7364E79"/>
    <w:multiLevelType w:val="hybridMultilevel"/>
    <w:tmpl w:val="CD54889A"/>
    <w:lvl w:ilvl="0" w:tplc="13DAD9D8">
      <w:start w:val="1"/>
      <w:numFmt w:val="bullet"/>
      <w:pStyle w:val="E-Danger"/>
      <w:lvlText w:val=""/>
      <w:lvlPicBulletId w:val="3"/>
      <w:lvlJc w:val="left"/>
      <w:pPr>
        <w:ind w:left="987" w:hanging="42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sz w:val="46"/>
        <w:szCs w:val="4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33" w15:restartNumberingAfterBreak="0">
    <w:nsid w:val="6C066CFC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4" w15:restartNumberingAfterBreak="0">
    <w:nsid w:val="6E3B2DE1"/>
    <w:multiLevelType w:val="hybridMultilevel"/>
    <w:tmpl w:val="BD60B64C"/>
    <w:lvl w:ilvl="0" w:tplc="2812ACB2">
      <w:start w:val="1"/>
      <w:numFmt w:val="bullet"/>
      <w:lvlText w:val=""/>
      <w:lvlJc w:val="left"/>
      <w:pPr>
        <w:ind w:left="7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4F08EC"/>
    <w:multiLevelType w:val="multilevel"/>
    <w:tmpl w:val="DCF6862A"/>
    <w:lvl w:ilvl="0">
      <w:start w:val="1"/>
      <w:numFmt w:val="decimal"/>
      <w:pStyle w:val="ItemStep"/>
      <w:suff w:val="space"/>
      <w:lvlText w:val="%1."/>
      <w:lvlJc w:val="left"/>
      <w:pPr>
        <w:ind w:left="811" w:hanging="24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811" w:hanging="2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67"/>
        </w:tabs>
        <w:ind w:left="811" w:hanging="2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811" w:hanging="2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67"/>
        </w:tabs>
        <w:ind w:left="811" w:hanging="2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811" w:hanging="244"/>
      </w:pPr>
      <w:rPr>
        <w:rFonts w:hint="eastAsia"/>
      </w:rPr>
    </w:lvl>
    <w:lvl w:ilvl="6">
      <w:start w:val="1"/>
      <w:numFmt w:val="decimal"/>
      <w:suff w:val="space"/>
      <w:lvlText w:val="%7"/>
      <w:lvlJc w:val="left"/>
      <w:pPr>
        <w:ind w:left="811" w:hanging="2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67"/>
        </w:tabs>
        <w:ind w:left="811" w:hanging="2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811" w:hanging="244"/>
      </w:pPr>
      <w:rPr>
        <w:rFonts w:hint="eastAsia"/>
      </w:rPr>
    </w:lvl>
  </w:abstractNum>
  <w:abstractNum w:abstractNumId="36" w15:restartNumberingAfterBreak="0">
    <w:nsid w:val="71853BE0"/>
    <w:multiLevelType w:val="multilevel"/>
    <w:tmpl w:val="71853BE0"/>
    <w:lvl w:ilvl="0">
      <w:start w:val="1"/>
      <w:numFmt w:val="decimal"/>
      <w:pStyle w:val="a3"/>
      <w:lvlText w:val="%1."/>
      <w:lvlJc w:val="left"/>
      <w:pPr>
        <w:ind w:left="0" w:firstLine="0"/>
      </w:pPr>
      <w:rPr>
        <w:rFonts w:hint="eastAsia"/>
        <w:color w:val="365F91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7" w15:restartNumberingAfterBreak="0">
    <w:nsid w:val="72F15BBF"/>
    <w:multiLevelType w:val="hybridMultilevel"/>
    <w:tmpl w:val="CB4EE39A"/>
    <w:lvl w:ilvl="0" w:tplc="1FDA365C">
      <w:start w:val="1"/>
      <w:numFmt w:val="bullet"/>
      <w:pStyle w:val="E-Caution"/>
      <w:lvlText w:val=""/>
      <w:lvlPicBulletId w:val="1"/>
      <w:lvlJc w:val="left"/>
      <w:pPr>
        <w:ind w:left="987" w:hanging="42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sz w:val="48"/>
        <w:szCs w:val="4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38" w15:restartNumberingAfterBreak="0">
    <w:nsid w:val="7F773C35"/>
    <w:multiLevelType w:val="multilevel"/>
    <w:tmpl w:val="BFC0A264"/>
    <w:lvl w:ilvl="0">
      <w:start w:val="1"/>
      <w:numFmt w:val="bullet"/>
      <w:pStyle w:val="TableItemList"/>
      <w:suff w:val="space"/>
      <w:lvlText w:val=""/>
      <w:lvlJc w:val="left"/>
      <w:pPr>
        <w:ind w:left="170" w:hanging="170"/>
      </w:pPr>
      <w:rPr>
        <w:rFonts w:ascii="Wingdings" w:hAnsi="Wingdings" w:hint="default"/>
        <w:b w:val="0"/>
        <w:i w:val="0"/>
        <w:color w:val="auto"/>
        <w:position w:val="3"/>
        <w:sz w:val="20"/>
        <w:szCs w:val="20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5"/>
  </w:num>
  <w:num w:numId="5">
    <w:abstractNumId w:val="8"/>
  </w:num>
  <w:num w:numId="6">
    <w:abstractNumId w:val="9"/>
  </w:num>
  <w:num w:numId="7">
    <w:abstractNumId w:val="6"/>
  </w:num>
  <w:num w:numId="8">
    <w:abstractNumId w:val="2"/>
  </w:num>
  <w:num w:numId="9">
    <w:abstractNumId w:val="7"/>
  </w:num>
  <w:num w:numId="10">
    <w:abstractNumId w:val="4"/>
  </w:num>
  <w:num w:numId="11">
    <w:abstractNumId w:val="1"/>
  </w:num>
  <w:num w:numId="12">
    <w:abstractNumId w:val="0"/>
  </w:num>
  <w:num w:numId="13">
    <w:abstractNumId w:val="28"/>
  </w:num>
  <w:num w:numId="14">
    <w:abstractNumId w:val="21"/>
  </w:num>
  <w:num w:numId="15">
    <w:abstractNumId w:val="10"/>
  </w:num>
  <w:num w:numId="16">
    <w:abstractNumId w:val="38"/>
  </w:num>
  <w:num w:numId="1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</w:num>
  <w:num w:numId="19">
    <w:abstractNumId w:val="16"/>
  </w:num>
  <w:num w:numId="20">
    <w:abstractNumId w:val="23"/>
  </w:num>
  <w:num w:numId="21">
    <w:abstractNumId w:val="31"/>
  </w:num>
  <w:num w:numId="22">
    <w:abstractNumId w:val="37"/>
  </w:num>
  <w:num w:numId="23">
    <w:abstractNumId w:val="20"/>
  </w:num>
  <w:num w:numId="24">
    <w:abstractNumId w:val="32"/>
  </w:num>
  <w:num w:numId="25">
    <w:abstractNumId w:val="12"/>
  </w:num>
  <w:num w:numId="26">
    <w:abstractNumId w:val="36"/>
  </w:num>
  <w:num w:numId="27">
    <w:abstractNumId w:val="34"/>
  </w:num>
  <w:num w:numId="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2"/>
  </w:num>
  <w:num w:numId="30">
    <w:abstractNumId w:val="19"/>
  </w:num>
  <w:num w:numId="31">
    <w:abstractNumId w:val="33"/>
  </w:num>
  <w:num w:numId="32">
    <w:abstractNumId w:val="26"/>
  </w:num>
  <w:num w:numId="33">
    <w:abstractNumId w:val="17"/>
  </w:num>
  <w:num w:numId="34">
    <w:abstractNumId w:val="27"/>
  </w:num>
  <w:num w:numId="3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0"/>
  </w:num>
  <w:num w:numId="37">
    <w:abstractNumId w:val="18"/>
  </w:num>
  <w:num w:numId="38">
    <w:abstractNumId w:val="25"/>
  </w:num>
  <w:num w:numId="39">
    <w:abstractNumId w:val="13"/>
  </w:num>
  <w:num w:numId="40">
    <w:abstractNumId w:val="29"/>
  </w:num>
  <w:num w:numId="41">
    <w:abstractNumId w:val="11"/>
  </w:num>
  <w:num w:numId="42">
    <w:abstractNumId w:val="24"/>
  </w:num>
  <w:num w:numId="43">
    <w:abstractNumId w:val="14"/>
  </w:num>
  <w:num w:numId="44">
    <w:abstractNumId w:val="35"/>
  </w:num>
  <w:num w:numId="4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bordersDoNotSurroundHeader/>
  <w:bordersDoNotSurroundFooter/>
  <w:attachedTemplate r:id="rId1"/>
  <w:linkStyl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ocType" w:val="ChCustomerDocumentTemplate"/>
    <w:docVar w:name="TemplateVersion" w:val="V100R001C01"/>
  </w:docVars>
  <w:rsids>
    <w:rsidRoot w:val="009B6641"/>
    <w:rsid w:val="0000017C"/>
    <w:rsid w:val="00001169"/>
    <w:rsid w:val="00002B11"/>
    <w:rsid w:val="0000354C"/>
    <w:rsid w:val="00003879"/>
    <w:rsid w:val="00004EAE"/>
    <w:rsid w:val="000051BB"/>
    <w:rsid w:val="000059CD"/>
    <w:rsid w:val="00005F56"/>
    <w:rsid w:val="00006638"/>
    <w:rsid w:val="00006C30"/>
    <w:rsid w:val="00007366"/>
    <w:rsid w:val="00007BAF"/>
    <w:rsid w:val="00007C16"/>
    <w:rsid w:val="0001010A"/>
    <w:rsid w:val="00012427"/>
    <w:rsid w:val="00013DBB"/>
    <w:rsid w:val="00014409"/>
    <w:rsid w:val="000169D1"/>
    <w:rsid w:val="00017785"/>
    <w:rsid w:val="000204D7"/>
    <w:rsid w:val="000209A5"/>
    <w:rsid w:val="00022994"/>
    <w:rsid w:val="00023498"/>
    <w:rsid w:val="0002360D"/>
    <w:rsid w:val="000236DC"/>
    <w:rsid w:val="0002495C"/>
    <w:rsid w:val="0002611A"/>
    <w:rsid w:val="0002702D"/>
    <w:rsid w:val="00027249"/>
    <w:rsid w:val="00027D33"/>
    <w:rsid w:val="0003066D"/>
    <w:rsid w:val="00030B38"/>
    <w:rsid w:val="00032234"/>
    <w:rsid w:val="000322A6"/>
    <w:rsid w:val="00032561"/>
    <w:rsid w:val="000336D8"/>
    <w:rsid w:val="000342E1"/>
    <w:rsid w:val="0003480D"/>
    <w:rsid w:val="000362DA"/>
    <w:rsid w:val="0003640A"/>
    <w:rsid w:val="00036481"/>
    <w:rsid w:val="0003695E"/>
    <w:rsid w:val="00036E10"/>
    <w:rsid w:val="00037074"/>
    <w:rsid w:val="00041D68"/>
    <w:rsid w:val="00043480"/>
    <w:rsid w:val="00044EB7"/>
    <w:rsid w:val="00045A84"/>
    <w:rsid w:val="000460E4"/>
    <w:rsid w:val="00046162"/>
    <w:rsid w:val="00046DA7"/>
    <w:rsid w:val="0004784E"/>
    <w:rsid w:val="00050060"/>
    <w:rsid w:val="000507EC"/>
    <w:rsid w:val="00050898"/>
    <w:rsid w:val="00051C27"/>
    <w:rsid w:val="00054017"/>
    <w:rsid w:val="00054821"/>
    <w:rsid w:val="0005498C"/>
    <w:rsid w:val="00054A25"/>
    <w:rsid w:val="00055249"/>
    <w:rsid w:val="00056059"/>
    <w:rsid w:val="00062085"/>
    <w:rsid w:val="00062113"/>
    <w:rsid w:val="00062859"/>
    <w:rsid w:val="000633E2"/>
    <w:rsid w:val="0006368F"/>
    <w:rsid w:val="000650A2"/>
    <w:rsid w:val="0006565B"/>
    <w:rsid w:val="00065894"/>
    <w:rsid w:val="00065B3D"/>
    <w:rsid w:val="00066C1A"/>
    <w:rsid w:val="00066D2B"/>
    <w:rsid w:val="000672E0"/>
    <w:rsid w:val="00067562"/>
    <w:rsid w:val="000675B6"/>
    <w:rsid w:val="00070EF9"/>
    <w:rsid w:val="00070F69"/>
    <w:rsid w:val="000714A1"/>
    <w:rsid w:val="00075FBD"/>
    <w:rsid w:val="00076E09"/>
    <w:rsid w:val="0007713B"/>
    <w:rsid w:val="00077540"/>
    <w:rsid w:val="00081DC7"/>
    <w:rsid w:val="00081E7C"/>
    <w:rsid w:val="00085010"/>
    <w:rsid w:val="00087D7C"/>
    <w:rsid w:val="000902DA"/>
    <w:rsid w:val="000902F7"/>
    <w:rsid w:val="00090F5A"/>
    <w:rsid w:val="0009460A"/>
    <w:rsid w:val="0009529E"/>
    <w:rsid w:val="00096B51"/>
    <w:rsid w:val="00096F8B"/>
    <w:rsid w:val="000A0B42"/>
    <w:rsid w:val="000A2A37"/>
    <w:rsid w:val="000A2BD9"/>
    <w:rsid w:val="000A2C62"/>
    <w:rsid w:val="000A351C"/>
    <w:rsid w:val="000A41A8"/>
    <w:rsid w:val="000A44D2"/>
    <w:rsid w:val="000A4931"/>
    <w:rsid w:val="000A51E3"/>
    <w:rsid w:val="000A5277"/>
    <w:rsid w:val="000A5937"/>
    <w:rsid w:val="000A6BB6"/>
    <w:rsid w:val="000A77FB"/>
    <w:rsid w:val="000B0787"/>
    <w:rsid w:val="000B0E2C"/>
    <w:rsid w:val="000B28D6"/>
    <w:rsid w:val="000B44E6"/>
    <w:rsid w:val="000B4617"/>
    <w:rsid w:val="000B4768"/>
    <w:rsid w:val="000B4A82"/>
    <w:rsid w:val="000B5263"/>
    <w:rsid w:val="000C0A8E"/>
    <w:rsid w:val="000C163B"/>
    <w:rsid w:val="000C1884"/>
    <w:rsid w:val="000C216D"/>
    <w:rsid w:val="000C23A5"/>
    <w:rsid w:val="000C4C79"/>
    <w:rsid w:val="000C64D9"/>
    <w:rsid w:val="000C6CED"/>
    <w:rsid w:val="000C6DA9"/>
    <w:rsid w:val="000D0301"/>
    <w:rsid w:val="000D0A41"/>
    <w:rsid w:val="000D1AC5"/>
    <w:rsid w:val="000D1D0F"/>
    <w:rsid w:val="000D2BD0"/>
    <w:rsid w:val="000D30FA"/>
    <w:rsid w:val="000D36FE"/>
    <w:rsid w:val="000D5E6A"/>
    <w:rsid w:val="000D68BD"/>
    <w:rsid w:val="000D6F44"/>
    <w:rsid w:val="000E1073"/>
    <w:rsid w:val="000E10A4"/>
    <w:rsid w:val="000E5622"/>
    <w:rsid w:val="000E5AEA"/>
    <w:rsid w:val="000E5BA9"/>
    <w:rsid w:val="000E6762"/>
    <w:rsid w:val="000E6F07"/>
    <w:rsid w:val="000F0868"/>
    <w:rsid w:val="000F1570"/>
    <w:rsid w:val="000F1E51"/>
    <w:rsid w:val="000F2222"/>
    <w:rsid w:val="000F28A4"/>
    <w:rsid w:val="000F3221"/>
    <w:rsid w:val="000F4C68"/>
    <w:rsid w:val="000F726C"/>
    <w:rsid w:val="0010048C"/>
    <w:rsid w:val="00101B8C"/>
    <w:rsid w:val="00102C95"/>
    <w:rsid w:val="00102FC4"/>
    <w:rsid w:val="00103443"/>
    <w:rsid w:val="001046BE"/>
    <w:rsid w:val="001047CD"/>
    <w:rsid w:val="00104A93"/>
    <w:rsid w:val="00104BFD"/>
    <w:rsid w:val="00104CFC"/>
    <w:rsid w:val="00110178"/>
    <w:rsid w:val="0011035C"/>
    <w:rsid w:val="00111942"/>
    <w:rsid w:val="00111DE3"/>
    <w:rsid w:val="001120A9"/>
    <w:rsid w:val="00113FC7"/>
    <w:rsid w:val="00116712"/>
    <w:rsid w:val="001173CF"/>
    <w:rsid w:val="00117D61"/>
    <w:rsid w:val="00120620"/>
    <w:rsid w:val="00121105"/>
    <w:rsid w:val="00121401"/>
    <w:rsid w:val="001226EB"/>
    <w:rsid w:val="00122B3C"/>
    <w:rsid w:val="00122D72"/>
    <w:rsid w:val="001236F4"/>
    <w:rsid w:val="001252DF"/>
    <w:rsid w:val="0012754C"/>
    <w:rsid w:val="001314A9"/>
    <w:rsid w:val="00132FC8"/>
    <w:rsid w:val="0013360E"/>
    <w:rsid w:val="00133C49"/>
    <w:rsid w:val="00134E72"/>
    <w:rsid w:val="00135DC6"/>
    <w:rsid w:val="001368F1"/>
    <w:rsid w:val="001431E4"/>
    <w:rsid w:val="00144069"/>
    <w:rsid w:val="00144F3E"/>
    <w:rsid w:val="00146E0E"/>
    <w:rsid w:val="001474F0"/>
    <w:rsid w:val="001476B8"/>
    <w:rsid w:val="001504CD"/>
    <w:rsid w:val="00151FB7"/>
    <w:rsid w:val="00154481"/>
    <w:rsid w:val="00154524"/>
    <w:rsid w:val="00155411"/>
    <w:rsid w:val="001557EC"/>
    <w:rsid w:val="00155871"/>
    <w:rsid w:val="0015592E"/>
    <w:rsid w:val="00155E17"/>
    <w:rsid w:val="001561DA"/>
    <w:rsid w:val="001567B6"/>
    <w:rsid w:val="0015759D"/>
    <w:rsid w:val="00161472"/>
    <w:rsid w:val="00161901"/>
    <w:rsid w:val="00161BFF"/>
    <w:rsid w:val="00162277"/>
    <w:rsid w:val="00164B72"/>
    <w:rsid w:val="001650F5"/>
    <w:rsid w:val="001660AA"/>
    <w:rsid w:val="00166DD7"/>
    <w:rsid w:val="00171579"/>
    <w:rsid w:val="00171CFD"/>
    <w:rsid w:val="001722C9"/>
    <w:rsid w:val="00174399"/>
    <w:rsid w:val="00174FD3"/>
    <w:rsid w:val="00175240"/>
    <w:rsid w:val="001755B9"/>
    <w:rsid w:val="00175DA3"/>
    <w:rsid w:val="0017659E"/>
    <w:rsid w:val="001766BF"/>
    <w:rsid w:val="00176DF9"/>
    <w:rsid w:val="00177013"/>
    <w:rsid w:val="0017787B"/>
    <w:rsid w:val="00177A0B"/>
    <w:rsid w:val="00181535"/>
    <w:rsid w:val="00181D50"/>
    <w:rsid w:val="00181E46"/>
    <w:rsid w:val="00182824"/>
    <w:rsid w:val="00183D6B"/>
    <w:rsid w:val="00184CE5"/>
    <w:rsid w:val="00185373"/>
    <w:rsid w:val="0018594D"/>
    <w:rsid w:val="00191AC5"/>
    <w:rsid w:val="001932F0"/>
    <w:rsid w:val="001939F1"/>
    <w:rsid w:val="00194877"/>
    <w:rsid w:val="00194F02"/>
    <w:rsid w:val="001953F9"/>
    <w:rsid w:val="001954C5"/>
    <w:rsid w:val="0019578F"/>
    <w:rsid w:val="00196560"/>
    <w:rsid w:val="001971D6"/>
    <w:rsid w:val="00197671"/>
    <w:rsid w:val="001A0403"/>
    <w:rsid w:val="001A084E"/>
    <w:rsid w:val="001A1D16"/>
    <w:rsid w:val="001A2A51"/>
    <w:rsid w:val="001A2F22"/>
    <w:rsid w:val="001A3366"/>
    <w:rsid w:val="001A526C"/>
    <w:rsid w:val="001A7315"/>
    <w:rsid w:val="001B11A5"/>
    <w:rsid w:val="001B2D21"/>
    <w:rsid w:val="001B3F83"/>
    <w:rsid w:val="001B48BE"/>
    <w:rsid w:val="001B5C9A"/>
    <w:rsid w:val="001C0A4B"/>
    <w:rsid w:val="001C1084"/>
    <w:rsid w:val="001C14A1"/>
    <w:rsid w:val="001C14B2"/>
    <w:rsid w:val="001C2148"/>
    <w:rsid w:val="001C22D0"/>
    <w:rsid w:val="001C237C"/>
    <w:rsid w:val="001C27F0"/>
    <w:rsid w:val="001C296D"/>
    <w:rsid w:val="001C2EF1"/>
    <w:rsid w:val="001C33DF"/>
    <w:rsid w:val="001C4A19"/>
    <w:rsid w:val="001C6C79"/>
    <w:rsid w:val="001C6F79"/>
    <w:rsid w:val="001D0422"/>
    <w:rsid w:val="001D1BE3"/>
    <w:rsid w:val="001D7157"/>
    <w:rsid w:val="001E0306"/>
    <w:rsid w:val="001E0562"/>
    <w:rsid w:val="001E1488"/>
    <w:rsid w:val="001E1525"/>
    <w:rsid w:val="001E1658"/>
    <w:rsid w:val="001E2F95"/>
    <w:rsid w:val="001E3130"/>
    <w:rsid w:val="001E3495"/>
    <w:rsid w:val="001E35A8"/>
    <w:rsid w:val="001E755D"/>
    <w:rsid w:val="001F0129"/>
    <w:rsid w:val="001F111B"/>
    <w:rsid w:val="001F276C"/>
    <w:rsid w:val="001F2F63"/>
    <w:rsid w:val="001F44E5"/>
    <w:rsid w:val="001F4917"/>
    <w:rsid w:val="001F4FCF"/>
    <w:rsid w:val="001F6A30"/>
    <w:rsid w:val="001F7372"/>
    <w:rsid w:val="00202060"/>
    <w:rsid w:val="00202247"/>
    <w:rsid w:val="00202712"/>
    <w:rsid w:val="00202971"/>
    <w:rsid w:val="00203F43"/>
    <w:rsid w:val="00204734"/>
    <w:rsid w:val="00204907"/>
    <w:rsid w:val="00204975"/>
    <w:rsid w:val="002051AD"/>
    <w:rsid w:val="002057DC"/>
    <w:rsid w:val="00205D59"/>
    <w:rsid w:val="0020675A"/>
    <w:rsid w:val="00206FCF"/>
    <w:rsid w:val="0020714E"/>
    <w:rsid w:val="0021012C"/>
    <w:rsid w:val="002113D5"/>
    <w:rsid w:val="002118FE"/>
    <w:rsid w:val="00211A7C"/>
    <w:rsid w:val="00211FAC"/>
    <w:rsid w:val="00212897"/>
    <w:rsid w:val="00212A4A"/>
    <w:rsid w:val="00213963"/>
    <w:rsid w:val="00214545"/>
    <w:rsid w:val="002160E1"/>
    <w:rsid w:val="002165D1"/>
    <w:rsid w:val="0021721D"/>
    <w:rsid w:val="00217873"/>
    <w:rsid w:val="00217FE3"/>
    <w:rsid w:val="00222246"/>
    <w:rsid w:val="00223111"/>
    <w:rsid w:val="00223174"/>
    <w:rsid w:val="00223D12"/>
    <w:rsid w:val="002243EC"/>
    <w:rsid w:val="00224C27"/>
    <w:rsid w:val="00225AAD"/>
    <w:rsid w:val="0022673F"/>
    <w:rsid w:val="00231796"/>
    <w:rsid w:val="00232FF2"/>
    <w:rsid w:val="00233B46"/>
    <w:rsid w:val="002349F7"/>
    <w:rsid w:val="00235B9A"/>
    <w:rsid w:val="00237D11"/>
    <w:rsid w:val="00240010"/>
    <w:rsid w:val="00240203"/>
    <w:rsid w:val="00241AA9"/>
    <w:rsid w:val="00243326"/>
    <w:rsid w:val="002435BA"/>
    <w:rsid w:val="0024362B"/>
    <w:rsid w:val="00245465"/>
    <w:rsid w:val="002463C5"/>
    <w:rsid w:val="00246B3A"/>
    <w:rsid w:val="00246D02"/>
    <w:rsid w:val="002475E6"/>
    <w:rsid w:val="002477E2"/>
    <w:rsid w:val="00247D18"/>
    <w:rsid w:val="00247FED"/>
    <w:rsid w:val="00251F6A"/>
    <w:rsid w:val="00252122"/>
    <w:rsid w:val="0025396A"/>
    <w:rsid w:val="00254171"/>
    <w:rsid w:val="00254FAF"/>
    <w:rsid w:val="00257428"/>
    <w:rsid w:val="0025758A"/>
    <w:rsid w:val="00257737"/>
    <w:rsid w:val="00257C74"/>
    <w:rsid w:val="002643D7"/>
    <w:rsid w:val="002648E8"/>
    <w:rsid w:val="002658B1"/>
    <w:rsid w:val="0026624D"/>
    <w:rsid w:val="002662B8"/>
    <w:rsid w:val="00266517"/>
    <w:rsid w:val="002678FE"/>
    <w:rsid w:val="002716EF"/>
    <w:rsid w:val="002728F6"/>
    <w:rsid w:val="00273514"/>
    <w:rsid w:val="0027378B"/>
    <w:rsid w:val="00273EFF"/>
    <w:rsid w:val="00274363"/>
    <w:rsid w:val="0027527A"/>
    <w:rsid w:val="00275C20"/>
    <w:rsid w:val="00276AA6"/>
    <w:rsid w:val="00277148"/>
    <w:rsid w:val="002772B6"/>
    <w:rsid w:val="00281058"/>
    <w:rsid w:val="0028446F"/>
    <w:rsid w:val="0028553B"/>
    <w:rsid w:val="00287FE8"/>
    <w:rsid w:val="00294301"/>
    <w:rsid w:val="00294431"/>
    <w:rsid w:val="00294B8C"/>
    <w:rsid w:val="00295F0E"/>
    <w:rsid w:val="00296A3D"/>
    <w:rsid w:val="00297484"/>
    <w:rsid w:val="002A1811"/>
    <w:rsid w:val="002A3CE7"/>
    <w:rsid w:val="002A4A1A"/>
    <w:rsid w:val="002A5EC7"/>
    <w:rsid w:val="002A6128"/>
    <w:rsid w:val="002A7022"/>
    <w:rsid w:val="002A7434"/>
    <w:rsid w:val="002A762D"/>
    <w:rsid w:val="002A7DBC"/>
    <w:rsid w:val="002B03D9"/>
    <w:rsid w:val="002B0D01"/>
    <w:rsid w:val="002B28FF"/>
    <w:rsid w:val="002B29C0"/>
    <w:rsid w:val="002B305F"/>
    <w:rsid w:val="002B64DE"/>
    <w:rsid w:val="002B7406"/>
    <w:rsid w:val="002B75D4"/>
    <w:rsid w:val="002C12D2"/>
    <w:rsid w:val="002C1D61"/>
    <w:rsid w:val="002C2431"/>
    <w:rsid w:val="002C2904"/>
    <w:rsid w:val="002C3614"/>
    <w:rsid w:val="002C3E19"/>
    <w:rsid w:val="002C41CE"/>
    <w:rsid w:val="002C45B5"/>
    <w:rsid w:val="002C4837"/>
    <w:rsid w:val="002C4A79"/>
    <w:rsid w:val="002C5646"/>
    <w:rsid w:val="002C7415"/>
    <w:rsid w:val="002C79E4"/>
    <w:rsid w:val="002D2448"/>
    <w:rsid w:val="002D2750"/>
    <w:rsid w:val="002D370E"/>
    <w:rsid w:val="002D4BD3"/>
    <w:rsid w:val="002D5338"/>
    <w:rsid w:val="002D5CE0"/>
    <w:rsid w:val="002D5DA5"/>
    <w:rsid w:val="002D5F03"/>
    <w:rsid w:val="002D63E1"/>
    <w:rsid w:val="002E02D6"/>
    <w:rsid w:val="002E055B"/>
    <w:rsid w:val="002E0843"/>
    <w:rsid w:val="002E0D11"/>
    <w:rsid w:val="002E4F77"/>
    <w:rsid w:val="002E5031"/>
    <w:rsid w:val="002E5ADE"/>
    <w:rsid w:val="002E66A5"/>
    <w:rsid w:val="002E7C5E"/>
    <w:rsid w:val="002F0764"/>
    <w:rsid w:val="002F0971"/>
    <w:rsid w:val="002F59CB"/>
    <w:rsid w:val="002F5ECE"/>
    <w:rsid w:val="002F634A"/>
    <w:rsid w:val="002F73C9"/>
    <w:rsid w:val="002F7481"/>
    <w:rsid w:val="002F7E25"/>
    <w:rsid w:val="0030015E"/>
    <w:rsid w:val="00301A5E"/>
    <w:rsid w:val="003037C3"/>
    <w:rsid w:val="003038A0"/>
    <w:rsid w:val="00303932"/>
    <w:rsid w:val="003045CE"/>
    <w:rsid w:val="00306103"/>
    <w:rsid w:val="0030678A"/>
    <w:rsid w:val="0030792E"/>
    <w:rsid w:val="00310343"/>
    <w:rsid w:val="00311C3D"/>
    <w:rsid w:val="00312B40"/>
    <w:rsid w:val="00312D20"/>
    <w:rsid w:val="003142FA"/>
    <w:rsid w:val="0031445D"/>
    <w:rsid w:val="0031571D"/>
    <w:rsid w:val="00320432"/>
    <w:rsid w:val="00320A49"/>
    <w:rsid w:val="00324B2E"/>
    <w:rsid w:val="00325925"/>
    <w:rsid w:val="00330FBC"/>
    <w:rsid w:val="003315F2"/>
    <w:rsid w:val="003316AC"/>
    <w:rsid w:val="003326DD"/>
    <w:rsid w:val="00332C2C"/>
    <w:rsid w:val="00333F55"/>
    <w:rsid w:val="00334027"/>
    <w:rsid w:val="00334657"/>
    <w:rsid w:val="00334E29"/>
    <w:rsid w:val="00335EB2"/>
    <w:rsid w:val="003366F5"/>
    <w:rsid w:val="00336EDD"/>
    <w:rsid w:val="00340505"/>
    <w:rsid w:val="00340B16"/>
    <w:rsid w:val="00340C14"/>
    <w:rsid w:val="00342D9B"/>
    <w:rsid w:val="00343483"/>
    <w:rsid w:val="00345E71"/>
    <w:rsid w:val="00346806"/>
    <w:rsid w:val="00347070"/>
    <w:rsid w:val="00350576"/>
    <w:rsid w:val="00351560"/>
    <w:rsid w:val="00354A0B"/>
    <w:rsid w:val="00354B13"/>
    <w:rsid w:val="00354D21"/>
    <w:rsid w:val="00360108"/>
    <w:rsid w:val="003607FF"/>
    <w:rsid w:val="003614CA"/>
    <w:rsid w:val="00362052"/>
    <w:rsid w:val="003622F3"/>
    <w:rsid w:val="00363115"/>
    <w:rsid w:val="00364DD2"/>
    <w:rsid w:val="003652BC"/>
    <w:rsid w:val="00365BDE"/>
    <w:rsid w:val="00366C37"/>
    <w:rsid w:val="003700BE"/>
    <w:rsid w:val="0037183D"/>
    <w:rsid w:val="00372D6F"/>
    <w:rsid w:val="00373759"/>
    <w:rsid w:val="00373CED"/>
    <w:rsid w:val="00374358"/>
    <w:rsid w:val="00375956"/>
    <w:rsid w:val="0037766B"/>
    <w:rsid w:val="00380154"/>
    <w:rsid w:val="00380243"/>
    <w:rsid w:val="00380A33"/>
    <w:rsid w:val="00380BC2"/>
    <w:rsid w:val="003812D4"/>
    <w:rsid w:val="00382FC7"/>
    <w:rsid w:val="00383089"/>
    <w:rsid w:val="0038582B"/>
    <w:rsid w:val="00385EC6"/>
    <w:rsid w:val="00386423"/>
    <w:rsid w:val="00387AF0"/>
    <w:rsid w:val="00390507"/>
    <w:rsid w:val="00391584"/>
    <w:rsid w:val="003915AB"/>
    <w:rsid w:val="0039167E"/>
    <w:rsid w:val="00391C91"/>
    <w:rsid w:val="003926F4"/>
    <w:rsid w:val="00392C8C"/>
    <w:rsid w:val="00393A56"/>
    <w:rsid w:val="00393AC0"/>
    <w:rsid w:val="0039433B"/>
    <w:rsid w:val="00394895"/>
    <w:rsid w:val="00395741"/>
    <w:rsid w:val="00396E42"/>
    <w:rsid w:val="003A0853"/>
    <w:rsid w:val="003A0E44"/>
    <w:rsid w:val="003A136D"/>
    <w:rsid w:val="003A3205"/>
    <w:rsid w:val="003A34E1"/>
    <w:rsid w:val="003A3CA5"/>
    <w:rsid w:val="003A44F2"/>
    <w:rsid w:val="003A45F2"/>
    <w:rsid w:val="003A48AE"/>
    <w:rsid w:val="003A4C1B"/>
    <w:rsid w:val="003A6218"/>
    <w:rsid w:val="003A6E89"/>
    <w:rsid w:val="003A7D0E"/>
    <w:rsid w:val="003B0FE9"/>
    <w:rsid w:val="003B3D9B"/>
    <w:rsid w:val="003B43C9"/>
    <w:rsid w:val="003B5248"/>
    <w:rsid w:val="003B63E0"/>
    <w:rsid w:val="003B7278"/>
    <w:rsid w:val="003B7B5D"/>
    <w:rsid w:val="003C0DC3"/>
    <w:rsid w:val="003C0E8C"/>
    <w:rsid w:val="003C12BE"/>
    <w:rsid w:val="003C13A3"/>
    <w:rsid w:val="003C2059"/>
    <w:rsid w:val="003C2B1F"/>
    <w:rsid w:val="003C2B70"/>
    <w:rsid w:val="003C35FE"/>
    <w:rsid w:val="003C4CBF"/>
    <w:rsid w:val="003C5A9E"/>
    <w:rsid w:val="003C6029"/>
    <w:rsid w:val="003C7AE3"/>
    <w:rsid w:val="003C7C29"/>
    <w:rsid w:val="003D0018"/>
    <w:rsid w:val="003D06DF"/>
    <w:rsid w:val="003D07DD"/>
    <w:rsid w:val="003D0CBD"/>
    <w:rsid w:val="003D1077"/>
    <w:rsid w:val="003D34A1"/>
    <w:rsid w:val="003D38CC"/>
    <w:rsid w:val="003D5F41"/>
    <w:rsid w:val="003D6424"/>
    <w:rsid w:val="003D684F"/>
    <w:rsid w:val="003E0112"/>
    <w:rsid w:val="003E0E7E"/>
    <w:rsid w:val="003E33C5"/>
    <w:rsid w:val="003E4DD4"/>
    <w:rsid w:val="003E4E16"/>
    <w:rsid w:val="003E514A"/>
    <w:rsid w:val="003E597C"/>
    <w:rsid w:val="003E6576"/>
    <w:rsid w:val="003F0525"/>
    <w:rsid w:val="003F0762"/>
    <w:rsid w:val="003F224D"/>
    <w:rsid w:val="003F29A4"/>
    <w:rsid w:val="003F2D49"/>
    <w:rsid w:val="003F49E3"/>
    <w:rsid w:val="003F5CCE"/>
    <w:rsid w:val="003F5E99"/>
    <w:rsid w:val="003F5EDD"/>
    <w:rsid w:val="003F634B"/>
    <w:rsid w:val="003F74D1"/>
    <w:rsid w:val="00402B6C"/>
    <w:rsid w:val="00402F4B"/>
    <w:rsid w:val="004039E5"/>
    <w:rsid w:val="00403A58"/>
    <w:rsid w:val="00404983"/>
    <w:rsid w:val="00404C0B"/>
    <w:rsid w:val="00404D2E"/>
    <w:rsid w:val="0040508F"/>
    <w:rsid w:val="004102ED"/>
    <w:rsid w:val="00410A56"/>
    <w:rsid w:val="00410B34"/>
    <w:rsid w:val="00411D1B"/>
    <w:rsid w:val="00412214"/>
    <w:rsid w:val="00412BED"/>
    <w:rsid w:val="0041313F"/>
    <w:rsid w:val="004131ED"/>
    <w:rsid w:val="0041390E"/>
    <w:rsid w:val="00414750"/>
    <w:rsid w:val="00415851"/>
    <w:rsid w:val="00416644"/>
    <w:rsid w:val="00417343"/>
    <w:rsid w:val="004176C8"/>
    <w:rsid w:val="00417777"/>
    <w:rsid w:val="00420014"/>
    <w:rsid w:val="00420295"/>
    <w:rsid w:val="00420541"/>
    <w:rsid w:val="00421014"/>
    <w:rsid w:val="00421474"/>
    <w:rsid w:val="004249E2"/>
    <w:rsid w:val="00424DA7"/>
    <w:rsid w:val="00426B69"/>
    <w:rsid w:val="004279DC"/>
    <w:rsid w:val="00430EE8"/>
    <w:rsid w:val="00430F82"/>
    <w:rsid w:val="00431688"/>
    <w:rsid w:val="00432AB8"/>
    <w:rsid w:val="00432C2F"/>
    <w:rsid w:val="004335AA"/>
    <w:rsid w:val="00433AFC"/>
    <w:rsid w:val="00434307"/>
    <w:rsid w:val="00435AF5"/>
    <w:rsid w:val="00435E3B"/>
    <w:rsid w:val="004364E7"/>
    <w:rsid w:val="004365B0"/>
    <w:rsid w:val="0043764D"/>
    <w:rsid w:val="00440683"/>
    <w:rsid w:val="00440715"/>
    <w:rsid w:val="00440CEF"/>
    <w:rsid w:val="00440EDB"/>
    <w:rsid w:val="00441C57"/>
    <w:rsid w:val="00441DC1"/>
    <w:rsid w:val="00442118"/>
    <w:rsid w:val="00443918"/>
    <w:rsid w:val="00444E85"/>
    <w:rsid w:val="00444EAB"/>
    <w:rsid w:val="00445D53"/>
    <w:rsid w:val="00446256"/>
    <w:rsid w:val="0044721D"/>
    <w:rsid w:val="00447806"/>
    <w:rsid w:val="00447F7B"/>
    <w:rsid w:val="00450A20"/>
    <w:rsid w:val="00452076"/>
    <w:rsid w:val="004521AB"/>
    <w:rsid w:val="00452950"/>
    <w:rsid w:val="0045358A"/>
    <w:rsid w:val="00454448"/>
    <w:rsid w:val="004551DD"/>
    <w:rsid w:val="00455522"/>
    <w:rsid w:val="00455B17"/>
    <w:rsid w:val="00456E48"/>
    <w:rsid w:val="00457482"/>
    <w:rsid w:val="004609FA"/>
    <w:rsid w:val="00460A8E"/>
    <w:rsid w:val="004615F5"/>
    <w:rsid w:val="00462CF8"/>
    <w:rsid w:val="00464820"/>
    <w:rsid w:val="00464D00"/>
    <w:rsid w:val="004666A4"/>
    <w:rsid w:val="00466730"/>
    <w:rsid w:val="00467BC3"/>
    <w:rsid w:val="00470600"/>
    <w:rsid w:val="00470BD0"/>
    <w:rsid w:val="00471B4E"/>
    <w:rsid w:val="00471DBC"/>
    <w:rsid w:val="00472457"/>
    <w:rsid w:val="00475131"/>
    <w:rsid w:val="004754D6"/>
    <w:rsid w:val="00475E38"/>
    <w:rsid w:val="00476348"/>
    <w:rsid w:val="00476D41"/>
    <w:rsid w:val="00476ED2"/>
    <w:rsid w:val="0047736B"/>
    <w:rsid w:val="004774FC"/>
    <w:rsid w:val="00480E1F"/>
    <w:rsid w:val="00481504"/>
    <w:rsid w:val="004834B4"/>
    <w:rsid w:val="00483A5C"/>
    <w:rsid w:val="00483AC1"/>
    <w:rsid w:val="00484179"/>
    <w:rsid w:val="004857D9"/>
    <w:rsid w:val="0048588B"/>
    <w:rsid w:val="0048774B"/>
    <w:rsid w:val="00490669"/>
    <w:rsid w:val="004914A4"/>
    <w:rsid w:val="0049239F"/>
    <w:rsid w:val="00492B37"/>
    <w:rsid w:val="00494306"/>
    <w:rsid w:val="004A073D"/>
    <w:rsid w:val="004A0844"/>
    <w:rsid w:val="004A0D51"/>
    <w:rsid w:val="004A117D"/>
    <w:rsid w:val="004A1273"/>
    <w:rsid w:val="004A2B3F"/>
    <w:rsid w:val="004A50D2"/>
    <w:rsid w:val="004A570F"/>
    <w:rsid w:val="004A5829"/>
    <w:rsid w:val="004A679C"/>
    <w:rsid w:val="004A6A70"/>
    <w:rsid w:val="004A6B36"/>
    <w:rsid w:val="004B0F05"/>
    <w:rsid w:val="004B1DD1"/>
    <w:rsid w:val="004B23AB"/>
    <w:rsid w:val="004B2C26"/>
    <w:rsid w:val="004B2F16"/>
    <w:rsid w:val="004B5CC3"/>
    <w:rsid w:val="004B61B6"/>
    <w:rsid w:val="004B6D03"/>
    <w:rsid w:val="004B7C7A"/>
    <w:rsid w:val="004C0A97"/>
    <w:rsid w:val="004C161F"/>
    <w:rsid w:val="004C27C4"/>
    <w:rsid w:val="004C3492"/>
    <w:rsid w:val="004C46AD"/>
    <w:rsid w:val="004C6B94"/>
    <w:rsid w:val="004D14AB"/>
    <w:rsid w:val="004D14CF"/>
    <w:rsid w:val="004D1DBA"/>
    <w:rsid w:val="004D1FBC"/>
    <w:rsid w:val="004D2F8C"/>
    <w:rsid w:val="004D38BF"/>
    <w:rsid w:val="004D38E4"/>
    <w:rsid w:val="004D45BB"/>
    <w:rsid w:val="004D5212"/>
    <w:rsid w:val="004D5BD7"/>
    <w:rsid w:val="004D5FF9"/>
    <w:rsid w:val="004D61FF"/>
    <w:rsid w:val="004D690C"/>
    <w:rsid w:val="004E00AF"/>
    <w:rsid w:val="004E0D55"/>
    <w:rsid w:val="004E1B3B"/>
    <w:rsid w:val="004E203F"/>
    <w:rsid w:val="004E31AD"/>
    <w:rsid w:val="004E4ED7"/>
    <w:rsid w:val="004E51BC"/>
    <w:rsid w:val="004E629B"/>
    <w:rsid w:val="004E7458"/>
    <w:rsid w:val="004E75BD"/>
    <w:rsid w:val="004E7DAF"/>
    <w:rsid w:val="004F0272"/>
    <w:rsid w:val="004F1C35"/>
    <w:rsid w:val="004F2266"/>
    <w:rsid w:val="004F345A"/>
    <w:rsid w:val="004F49BE"/>
    <w:rsid w:val="004F4B73"/>
    <w:rsid w:val="004F55D0"/>
    <w:rsid w:val="004F6009"/>
    <w:rsid w:val="004F75A5"/>
    <w:rsid w:val="004F7BCE"/>
    <w:rsid w:val="0050069D"/>
    <w:rsid w:val="0050099F"/>
    <w:rsid w:val="005024C4"/>
    <w:rsid w:val="00502E90"/>
    <w:rsid w:val="0050310D"/>
    <w:rsid w:val="00503470"/>
    <w:rsid w:val="0050413E"/>
    <w:rsid w:val="0050501B"/>
    <w:rsid w:val="00505A12"/>
    <w:rsid w:val="00507172"/>
    <w:rsid w:val="005106FB"/>
    <w:rsid w:val="00510894"/>
    <w:rsid w:val="00511097"/>
    <w:rsid w:val="00511B76"/>
    <w:rsid w:val="00511CA9"/>
    <w:rsid w:val="00511F36"/>
    <w:rsid w:val="005126D8"/>
    <w:rsid w:val="00512705"/>
    <w:rsid w:val="00512AD7"/>
    <w:rsid w:val="00512E0D"/>
    <w:rsid w:val="005132CD"/>
    <w:rsid w:val="00515974"/>
    <w:rsid w:val="00517060"/>
    <w:rsid w:val="00517E3E"/>
    <w:rsid w:val="00521625"/>
    <w:rsid w:val="00521B0B"/>
    <w:rsid w:val="005237CC"/>
    <w:rsid w:val="00523B7F"/>
    <w:rsid w:val="0052400A"/>
    <w:rsid w:val="005246D8"/>
    <w:rsid w:val="00524866"/>
    <w:rsid w:val="00525CF9"/>
    <w:rsid w:val="00525E5D"/>
    <w:rsid w:val="00525EFD"/>
    <w:rsid w:val="005275F9"/>
    <w:rsid w:val="00530689"/>
    <w:rsid w:val="005307DA"/>
    <w:rsid w:val="00532483"/>
    <w:rsid w:val="005327F2"/>
    <w:rsid w:val="00534D65"/>
    <w:rsid w:val="005350B7"/>
    <w:rsid w:val="005365A7"/>
    <w:rsid w:val="00537350"/>
    <w:rsid w:val="005379DD"/>
    <w:rsid w:val="0054117A"/>
    <w:rsid w:val="0054295E"/>
    <w:rsid w:val="00543BAB"/>
    <w:rsid w:val="00544DCD"/>
    <w:rsid w:val="00545390"/>
    <w:rsid w:val="0054579A"/>
    <w:rsid w:val="00545EED"/>
    <w:rsid w:val="00546AFA"/>
    <w:rsid w:val="00550F9A"/>
    <w:rsid w:val="00554E06"/>
    <w:rsid w:val="0055596C"/>
    <w:rsid w:val="005561E8"/>
    <w:rsid w:val="00556915"/>
    <w:rsid w:val="00556C31"/>
    <w:rsid w:val="00557AB7"/>
    <w:rsid w:val="00560092"/>
    <w:rsid w:val="0056036E"/>
    <w:rsid w:val="005614BC"/>
    <w:rsid w:val="00563ABD"/>
    <w:rsid w:val="00564AB1"/>
    <w:rsid w:val="0056572A"/>
    <w:rsid w:val="005663B5"/>
    <w:rsid w:val="00567CA6"/>
    <w:rsid w:val="00570DFF"/>
    <w:rsid w:val="005719DC"/>
    <w:rsid w:val="00571BC2"/>
    <w:rsid w:val="00572977"/>
    <w:rsid w:val="00572FE9"/>
    <w:rsid w:val="00573656"/>
    <w:rsid w:val="00574275"/>
    <w:rsid w:val="00574F33"/>
    <w:rsid w:val="00575D3E"/>
    <w:rsid w:val="00575DBD"/>
    <w:rsid w:val="00577B12"/>
    <w:rsid w:val="00581454"/>
    <w:rsid w:val="005817F9"/>
    <w:rsid w:val="00581B6B"/>
    <w:rsid w:val="005849A7"/>
    <w:rsid w:val="005852A8"/>
    <w:rsid w:val="005852E4"/>
    <w:rsid w:val="00585C87"/>
    <w:rsid w:val="00586723"/>
    <w:rsid w:val="00586A99"/>
    <w:rsid w:val="005875AD"/>
    <w:rsid w:val="00590C37"/>
    <w:rsid w:val="00591B98"/>
    <w:rsid w:val="00591F84"/>
    <w:rsid w:val="00592AE0"/>
    <w:rsid w:val="0059381F"/>
    <w:rsid w:val="005939BF"/>
    <w:rsid w:val="00594009"/>
    <w:rsid w:val="00594991"/>
    <w:rsid w:val="00596FDE"/>
    <w:rsid w:val="005A059E"/>
    <w:rsid w:val="005A082A"/>
    <w:rsid w:val="005A0CDC"/>
    <w:rsid w:val="005A1985"/>
    <w:rsid w:val="005A3331"/>
    <w:rsid w:val="005A355D"/>
    <w:rsid w:val="005A3771"/>
    <w:rsid w:val="005A51B1"/>
    <w:rsid w:val="005A6C12"/>
    <w:rsid w:val="005A7284"/>
    <w:rsid w:val="005A786E"/>
    <w:rsid w:val="005B14E1"/>
    <w:rsid w:val="005B16CF"/>
    <w:rsid w:val="005B22CD"/>
    <w:rsid w:val="005B3107"/>
    <w:rsid w:val="005B3B42"/>
    <w:rsid w:val="005B45A0"/>
    <w:rsid w:val="005B5151"/>
    <w:rsid w:val="005B55C6"/>
    <w:rsid w:val="005B6830"/>
    <w:rsid w:val="005B75DD"/>
    <w:rsid w:val="005B7677"/>
    <w:rsid w:val="005B76BD"/>
    <w:rsid w:val="005B7D76"/>
    <w:rsid w:val="005C18F3"/>
    <w:rsid w:val="005C4057"/>
    <w:rsid w:val="005C46CD"/>
    <w:rsid w:val="005C4DAD"/>
    <w:rsid w:val="005C4E3D"/>
    <w:rsid w:val="005C5EB1"/>
    <w:rsid w:val="005C6F62"/>
    <w:rsid w:val="005C7528"/>
    <w:rsid w:val="005C7DF2"/>
    <w:rsid w:val="005D0CAB"/>
    <w:rsid w:val="005D1ABA"/>
    <w:rsid w:val="005D1DC5"/>
    <w:rsid w:val="005D295B"/>
    <w:rsid w:val="005D3C5F"/>
    <w:rsid w:val="005D3D8F"/>
    <w:rsid w:val="005D514C"/>
    <w:rsid w:val="005D5411"/>
    <w:rsid w:val="005D5607"/>
    <w:rsid w:val="005D65DF"/>
    <w:rsid w:val="005D6DC0"/>
    <w:rsid w:val="005E0230"/>
    <w:rsid w:val="005E04D6"/>
    <w:rsid w:val="005E22F8"/>
    <w:rsid w:val="005E2560"/>
    <w:rsid w:val="005E40B5"/>
    <w:rsid w:val="005E4428"/>
    <w:rsid w:val="005E51C8"/>
    <w:rsid w:val="005E5EDD"/>
    <w:rsid w:val="005E5F02"/>
    <w:rsid w:val="005F1273"/>
    <w:rsid w:val="005F1557"/>
    <w:rsid w:val="005F204B"/>
    <w:rsid w:val="005F2723"/>
    <w:rsid w:val="005F40F0"/>
    <w:rsid w:val="005F43CA"/>
    <w:rsid w:val="005F50FC"/>
    <w:rsid w:val="005F532E"/>
    <w:rsid w:val="005F56D2"/>
    <w:rsid w:val="005F6B32"/>
    <w:rsid w:val="005F70F9"/>
    <w:rsid w:val="005F73AE"/>
    <w:rsid w:val="0060098C"/>
    <w:rsid w:val="00600B5F"/>
    <w:rsid w:val="00601EEA"/>
    <w:rsid w:val="006021DC"/>
    <w:rsid w:val="0060357C"/>
    <w:rsid w:val="00603A0B"/>
    <w:rsid w:val="00604995"/>
    <w:rsid w:val="0060588E"/>
    <w:rsid w:val="00605E55"/>
    <w:rsid w:val="00606369"/>
    <w:rsid w:val="00606A45"/>
    <w:rsid w:val="00606AE0"/>
    <w:rsid w:val="00606BB1"/>
    <w:rsid w:val="006070D2"/>
    <w:rsid w:val="0060758A"/>
    <w:rsid w:val="006078A6"/>
    <w:rsid w:val="00611087"/>
    <w:rsid w:val="00613AC9"/>
    <w:rsid w:val="006149DD"/>
    <w:rsid w:val="00615D77"/>
    <w:rsid w:val="00616980"/>
    <w:rsid w:val="00616FCF"/>
    <w:rsid w:val="0061747C"/>
    <w:rsid w:val="00617658"/>
    <w:rsid w:val="0062016E"/>
    <w:rsid w:val="006205D6"/>
    <w:rsid w:val="00620AE8"/>
    <w:rsid w:val="00620B30"/>
    <w:rsid w:val="006227D6"/>
    <w:rsid w:val="00624081"/>
    <w:rsid w:val="0062437A"/>
    <w:rsid w:val="006256E0"/>
    <w:rsid w:val="00625844"/>
    <w:rsid w:val="00625ECE"/>
    <w:rsid w:val="00626E6B"/>
    <w:rsid w:val="006271A9"/>
    <w:rsid w:val="00627532"/>
    <w:rsid w:val="006278A9"/>
    <w:rsid w:val="00631E57"/>
    <w:rsid w:val="006320AE"/>
    <w:rsid w:val="00633924"/>
    <w:rsid w:val="00633AD8"/>
    <w:rsid w:val="0063490E"/>
    <w:rsid w:val="00635AD9"/>
    <w:rsid w:val="00635CB1"/>
    <w:rsid w:val="00635DE9"/>
    <w:rsid w:val="0063689A"/>
    <w:rsid w:val="006368F4"/>
    <w:rsid w:val="00636DC7"/>
    <w:rsid w:val="00640EDD"/>
    <w:rsid w:val="00641996"/>
    <w:rsid w:val="00641E7E"/>
    <w:rsid w:val="00644A04"/>
    <w:rsid w:val="00644CD0"/>
    <w:rsid w:val="00646A15"/>
    <w:rsid w:val="00646ECB"/>
    <w:rsid w:val="0065162E"/>
    <w:rsid w:val="00651DBF"/>
    <w:rsid w:val="00652C6C"/>
    <w:rsid w:val="006530F8"/>
    <w:rsid w:val="00654564"/>
    <w:rsid w:val="00656075"/>
    <w:rsid w:val="0065697E"/>
    <w:rsid w:val="00656FAA"/>
    <w:rsid w:val="006605A3"/>
    <w:rsid w:val="006608B0"/>
    <w:rsid w:val="00662D4F"/>
    <w:rsid w:val="00664BE8"/>
    <w:rsid w:val="006664FD"/>
    <w:rsid w:val="00670399"/>
    <w:rsid w:val="006716B0"/>
    <w:rsid w:val="00672253"/>
    <w:rsid w:val="006731D9"/>
    <w:rsid w:val="00673945"/>
    <w:rsid w:val="00673E77"/>
    <w:rsid w:val="006745CB"/>
    <w:rsid w:val="0067502D"/>
    <w:rsid w:val="00675316"/>
    <w:rsid w:val="00677C1F"/>
    <w:rsid w:val="0068173C"/>
    <w:rsid w:val="00681E9D"/>
    <w:rsid w:val="00682446"/>
    <w:rsid w:val="00682CCB"/>
    <w:rsid w:val="00684DD3"/>
    <w:rsid w:val="00684FE1"/>
    <w:rsid w:val="0068589D"/>
    <w:rsid w:val="00686140"/>
    <w:rsid w:val="0068684F"/>
    <w:rsid w:val="006872A2"/>
    <w:rsid w:val="006876A1"/>
    <w:rsid w:val="00687CB3"/>
    <w:rsid w:val="00690ED8"/>
    <w:rsid w:val="006913AC"/>
    <w:rsid w:val="00693365"/>
    <w:rsid w:val="0069356F"/>
    <w:rsid w:val="00693E76"/>
    <w:rsid w:val="00694474"/>
    <w:rsid w:val="00696798"/>
    <w:rsid w:val="006968EA"/>
    <w:rsid w:val="00696BB9"/>
    <w:rsid w:val="00696ECD"/>
    <w:rsid w:val="0069770A"/>
    <w:rsid w:val="006A0660"/>
    <w:rsid w:val="006A0CA9"/>
    <w:rsid w:val="006A1012"/>
    <w:rsid w:val="006A1F29"/>
    <w:rsid w:val="006A21A5"/>
    <w:rsid w:val="006A391B"/>
    <w:rsid w:val="006A52D7"/>
    <w:rsid w:val="006A5A97"/>
    <w:rsid w:val="006A5C66"/>
    <w:rsid w:val="006A6A78"/>
    <w:rsid w:val="006A713D"/>
    <w:rsid w:val="006B2A11"/>
    <w:rsid w:val="006B3313"/>
    <w:rsid w:val="006B51CD"/>
    <w:rsid w:val="006B7F64"/>
    <w:rsid w:val="006C06A5"/>
    <w:rsid w:val="006C0914"/>
    <w:rsid w:val="006C0ACD"/>
    <w:rsid w:val="006C230D"/>
    <w:rsid w:val="006C3388"/>
    <w:rsid w:val="006C36CF"/>
    <w:rsid w:val="006C4FC5"/>
    <w:rsid w:val="006C5003"/>
    <w:rsid w:val="006C645A"/>
    <w:rsid w:val="006C6EE0"/>
    <w:rsid w:val="006C7E84"/>
    <w:rsid w:val="006D001D"/>
    <w:rsid w:val="006D032F"/>
    <w:rsid w:val="006D0BBE"/>
    <w:rsid w:val="006D1663"/>
    <w:rsid w:val="006D19B9"/>
    <w:rsid w:val="006D2CFF"/>
    <w:rsid w:val="006D34A6"/>
    <w:rsid w:val="006D3959"/>
    <w:rsid w:val="006D3D2C"/>
    <w:rsid w:val="006D41F4"/>
    <w:rsid w:val="006D427C"/>
    <w:rsid w:val="006D55FC"/>
    <w:rsid w:val="006D5FB7"/>
    <w:rsid w:val="006D7A61"/>
    <w:rsid w:val="006E0A6B"/>
    <w:rsid w:val="006E0F8A"/>
    <w:rsid w:val="006E1EB2"/>
    <w:rsid w:val="006E24A3"/>
    <w:rsid w:val="006E3134"/>
    <w:rsid w:val="006E339E"/>
    <w:rsid w:val="006E381B"/>
    <w:rsid w:val="006E3FC6"/>
    <w:rsid w:val="006E448B"/>
    <w:rsid w:val="006E48E3"/>
    <w:rsid w:val="006E5F64"/>
    <w:rsid w:val="006E7148"/>
    <w:rsid w:val="006E77EE"/>
    <w:rsid w:val="006F1401"/>
    <w:rsid w:val="006F14C1"/>
    <w:rsid w:val="006F3734"/>
    <w:rsid w:val="006F490D"/>
    <w:rsid w:val="006F5115"/>
    <w:rsid w:val="006F5EFB"/>
    <w:rsid w:val="006F6853"/>
    <w:rsid w:val="00701415"/>
    <w:rsid w:val="0070174D"/>
    <w:rsid w:val="00701873"/>
    <w:rsid w:val="0070348E"/>
    <w:rsid w:val="00703ECF"/>
    <w:rsid w:val="007043FB"/>
    <w:rsid w:val="00704857"/>
    <w:rsid w:val="007057B5"/>
    <w:rsid w:val="00706844"/>
    <w:rsid w:val="00706AA0"/>
    <w:rsid w:val="0070701F"/>
    <w:rsid w:val="00712105"/>
    <w:rsid w:val="00712565"/>
    <w:rsid w:val="00712D98"/>
    <w:rsid w:val="00713638"/>
    <w:rsid w:val="00713BB1"/>
    <w:rsid w:val="0071431F"/>
    <w:rsid w:val="00714A26"/>
    <w:rsid w:val="00714DD5"/>
    <w:rsid w:val="007177AE"/>
    <w:rsid w:val="00717B7C"/>
    <w:rsid w:val="00721647"/>
    <w:rsid w:val="00721AAE"/>
    <w:rsid w:val="00721B9C"/>
    <w:rsid w:val="00721F62"/>
    <w:rsid w:val="00722159"/>
    <w:rsid w:val="0072315E"/>
    <w:rsid w:val="00723286"/>
    <w:rsid w:val="007247A1"/>
    <w:rsid w:val="0072492C"/>
    <w:rsid w:val="0072542F"/>
    <w:rsid w:val="00725EF3"/>
    <w:rsid w:val="00726DBB"/>
    <w:rsid w:val="00727264"/>
    <w:rsid w:val="0073008E"/>
    <w:rsid w:val="00730886"/>
    <w:rsid w:val="00730C9C"/>
    <w:rsid w:val="0073183F"/>
    <w:rsid w:val="0073283B"/>
    <w:rsid w:val="007337C5"/>
    <w:rsid w:val="00733DC3"/>
    <w:rsid w:val="0073527C"/>
    <w:rsid w:val="0073797D"/>
    <w:rsid w:val="007401D1"/>
    <w:rsid w:val="00740A2E"/>
    <w:rsid w:val="00741089"/>
    <w:rsid w:val="00741DB5"/>
    <w:rsid w:val="0074319C"/>
    <w:rsid w:val="00743643"/>
    <w:rsid w:val="00743F73"/>
    <w:rsid w:val="00746882"/>
    <w:rsid w:val="00751A78"/>
    <w:rsid w:val="00752345"/>
    <w:rsid w:val="00752944"/>
    <w:rsid w:val="00753B91"/>
    <w:rsid w:val="00753BE5"/>
    <w:rsid w:val="00754B11"/>
    <w:rsid w:val="00755469"/>
    <w:rsid w:val="00756031"/>
    <w:rsid w:val="0075689E"/>
    <w:rsid w:val="007568FC"/>
    <w:rsid w:val="00757456"/>
    <w:rsid w:val="00757509"/>
    <w:rsid w:val="00757802"/>
    <w:rsid w:val="007608CF"/>
    <w:rsid w:val="00761C44"/>
    <w:rsid w:val="00762C33"/>
    <w:rsid w:val="007631CF"/>
    <w:rsid w:val="007645D7"/>
    <w:rsid w:val="0076469F"/>
    <w:rsid w:val="00766436"/>
    <w:rsid w:val="007673FD"/>
    <w:rsid w:val="0077026C"/>
    <w:rsid w:val="0077036D"/>
    <w:rsid w:val="0077128E"/>
    <w:rsid w:val="00772531"/>
    <w:rsid w:val="0077255E"/>
    <w:rsid w:val="0077257A"/>
    <w:rsid w:val="00773DFC"/>
    <w:rsid w:val="0077478E"/>
    <w:rsid w:val="0077546C"/>
    <w:rsid w:val="00775A20"/>
    <w:rsid w:val="00775FFF"/>
    <w:rsid w:val="00776A13"/>
    <w:rsid w:val="00776DCC"/>
    <w:rsid w:val="00777E2F"/>
    <w:rsid w:val="00777F24"/>
    <w:rsid w:val="00780C0E"/>
    <w:rsid w:val="0078269D"/>
    <w:rsid w:val="00782E11"/>
    <w:rsid w:val="0078398D"/>
    <w:rsid w:val="00783E9B"/>
    <w:rsid w:val="00784A77"/>
    <w:rsid w:val="00784F70"/>
    <w:rsid w:val="00787995"/>
    <w:rsid w:val="0079030D"/>
    <w:rsid w:val="0079056C"/>
    <w:rsid w:val="0079195E"/>
    <w:rsid w:val="00794315"/>
    <w:rsid w:val="0079433D"/>
    <w:rsid w:val="0079478C"/>
    <w:rsid w:val="007954B5"/>
    <w:rsid w:val="00795C80"/>
    <w:rsid w:val="00796F73"/>
    <w:rsid w:val="007A03D9"/>
    <w:rsid w:val="007A072E"/>
    <w:rsid w:val="007A0E28"/>
    <w:rsid w:val="007A1C17"/>
    <w:rsid w:val="007A23ED"/>
    <w:rsid w:val="007A28B7"/>
    <w:rsid w:val="007A2DEE"/>
    <w:rsid w:val="007A3EC7"/>
    <w:rsid w:val="007A3EF9"/>
    <w:rsid w:val="007A4000"/>
    <w:rsid w:val="007A5E9A"/>
    <w:rsid w:val="007A62B4"/>
    <w:rsid w:val="007A70E8"/>
    <w:rsid w:val="007B0C0C"/>
    <w:rsid w:val="007B1225"/>
    <w:rsid w:val="007B1502"/>
    <w:rsid w:val="007B17AE"/>
    <w:rsid w:val="007B1AA3"/>
    <w:rsid w:val="007B1C72"/>
    <w:rsid w:val="007B2683"/>
    <w:rsid w:val="007B528E"/>
    <w:rsid w:val="007B6311"/>
    <w:rsid w:val="007B64AA"/>
    <w:rsid w:val="007B7186"/>
    <w:rsid w:val="007C037B"/>
    <w:rsid w:val="007C04C5"/>
    <w:rsid w:val="007C187B"/>
    <w:rsid w:val="007C2593"/>
    <w:rsid w:val="007C2805"/>
    <w:rsid w:val="007C33D9"/>
    <w:rsid w:val="007C45E2"/>
    <w:rsid w:val="007C4B16"/>
    <w:rsid w:val="007C5968"/>
    <w:rsid w:val="007C64BD"/>
    <w:rsid w:val="007C6D18"/>
    <w:rsid w:val="007D0023"/>
    <w:rsid w:val="007D0D69"/>
    <w:rsid w:val="007D0E42"/>
    <w:rsid w:val="007D1BFE"/>
    <w:rsid w:val="007D4CBD"/>
    <w:rsid w:val="007D59B1"/>
    <w:rsid w:val="007D6C47"/>
    <w:rsid w:val="007D790E"/>
    <w:rsid w:val="007D79DE"/>
    <w:rsid w:val="007D7CDC"/>
    <w:rsid w:val="007E018E"/>
    <w:rsid w:val="007E0723"/>
    <w:rsid w:val="007E2504"/>
    <w:rsid w:val="007E551F"/>
    <w:rsid w:val="007E5A37"/>
    <w:rsid w:val="007E62B3"/>
    <w:rsid w:val="007E7451"/>
    <w:rsid w:val="007E7870"/>
    <w:rsid w:val="007F0814"/>
    <w:rsid w:val="007F1125"/>
    <w:rsid w:val="007F149B"/>
    <w:rsid w:val="007F1A37"/>
    <w:rsid w:val="007F1D18"/>
    <w:rsid w:val="007F24BF"/>
    <w:rsid w:val="007F3096"/>
    <w:rsid w:val="007F39B2"/>
    <w:rsid w:val="007F43DD"/>
    <w:rsid w:val="007F45F9"/>
    <w:rsid w:val="007F60E0"/>
    <w:rsid w:val="007F6232"/>
    <w:rsid w:val="007F7D50"/>
    <w:rsid w:val="008008E3"/>
    <w:rsid w:val="008021C7"/>
    <w:rsid w:val="00802958"/>
    <w:rsid w:val="00805156"/>
    <w:rsid w:val="00805629"/>
    <w:rsid w:val="00805B67"/>
    <w:rsid w:val="00805ECA"/>
    <w:rsid w:val="00810ED3"/>
    <w:rsid w:val="00811ADA"/>
    <w:rsid w:val="00812C3B"/>
    <w:rsid w:val="00813D0E"/>
    <w:rsid w:val="00814A49"/>
    <w:rsid w:val="00814DD7"/>
    <w:rsid w:val="0081502E"/>
    <w:rsid w:val="00816172"/>
    <w:rsid w:val="00816F92"/>
    <w:rsid w:val="00817F6D"/>
    <w:rsid w:val="0082385F"/>
    <w:rsid w:val="00823B32"/>
    <w:rsid w:val="00823D7A"/>
    <w:rsid w:val="00823FCE"/>
    <w:rsid w:val="008248EE"/>
    <w:rsid w:val="00825AF8"/>
    <w:rsid w:val="00825F82"/>
    <w:rsid w:val="00826111"/>
    <w:rsid w:val="008302B6"/>
    <w:rsid w:val="0083091A"/>
    <w:rsid w:val="008310CB"/>
    <w:rsid w:val="00831EB3"/>
    <w:rsid w:val="00831F78"/>
    <w:rsid w:val="00833052"/>
    <w:rsid w:val="00835515"/>
    <w:rsid w:val="008357CA"/>
    <w:rsid w:val="00836ED1"/>
    <w:rsid w:val="00836FE0"/>
    <w:rsid w:val="00837245"/>
    <w:rsid w:val="00840A3D"/>
    <w:rsid w:val="008427D1"/>
    <w:rsid w:val="00842970"/>
    <w:rsid w:val="008429BC"/>
    <w:rsid w:val="00843509"/>
    <w:rsid w:val="00843AD1"/>
    <w:rsid w:val="00843CE8"/>
    <w:rsid w:val="00844873"/>
    <w:rsid w:val="008477A4"/>
    <w:rsid w:val="008501BB"/>
    <w:rsid w:val="008519B1"/>
    <w:rsid w:val="00853961"/>
    <w:rsid w:val="00853B4A"/>
    <w:rsid w:val="00853F92"/>
    <w:rsid w:val="00854B47"/>
    <w:rsid w:val="00854DDD"/>
    <w:rsid w:val="00855DD8"/>
    <w:rsid w:val="008568C7"/>
    <w:rsid w:val="00857E26"/>
    <w:rsid w:val="008605B9"/>
    <w:rsid w:val="00861A31"/>
    <w:rsid w:val="00861EA5"/>
    <w:rsid w:val="00863080"/>
    <w:rsid w:val="008634DD"/>
    <w:rsid w:val="00863E1C"/>
    <w:rsid w:val="00864025"/>
    <w:rsid w:val="00866DFF"/>
    <w:rsid w:val="00866E00"/>
    <w:rsid w:val="00870E5B"/>
    <w:rsid w:val="0087428B"/>
    <w:rsid w:val="00874D0D"/>
    <w:rsid w:val="00874E6A"/>
    <w:rsid w:val="0087613A"/>
    <w:rsid w:val="00876269"/>
    <w:rsid w:val="00876F30"/>
    <w:rsid w:val="00877CCD"/>
    <w:rsid w:val="00880056"/>
    <w:rsid w:val="00880609"/>
    <w:rsid w:val="0088156C"/>
    <w:rsid w:val="008822EE"/>
    <w:rsid w:val="00883B8F"/>
    <w:rsid w:val="00883BE6"/>
    <w:rsid w:val="00884D6A"/>
    <w:rsid w:val="0088635D"/>
    <w:rsid w:val="00890AA8"/>
    <w:rsid w:val="00892A75"/>
    <w:rsid w:val="00893AC9"/>
    <w:rsid w:val="00896C0B"/>
    <w:rsid w:val="008A1E94"/>
    <w:rsid w:val="008A24A2"/>
    <w:rsid w:val="008A253E"/>
    <w:rsid w:val="008A2A9A"/>
    <w:rsid w:val="008A36CB"/>
    <w:rsid w:val="008A4B31"/>
    <w:rsid w:val="008A569D"/>
    <w:rsid w:val="008A571A"/>
    <w:rsid w:val="008A5F63"/>
    <w:rsid w:val="008A6A3B"/>
    <w:rsid w:val="008A7227"/>
    <w:rsid w:val="008A7633"/>
    <w:rsid w:val="008B0551"/>
    <w:rsid w:val="008B0B75"/>
    <w:rsid w:val="008B10EB"/>
    <w:rsid w:val="008B1F67"/>
    <w:rsid w:val="008B351E"/>
    <w:rsid w:val="008B3C51"/>
    <w:rsid w:val="008B44FD"/>
    <w:rsid w:val="008B5263"/>
    <w:rsid w:val="008B61F6"/>
    <w:rsid w:val="008B7AD3"/>
    <w:rsid w:val="008C0095"/>
    <w:rsid w:val="008C0A0F"/>
    <w:rsid w:val="008C1327"/>
    <w:rsid w:val="008C154F"/>
    <w:rsid w:val="008C1755"/>
    <w:rsid w:val="008C19CA"/>
    <w:rsid w:val="008C36C5"/>
    <w:rsid w:val="008C3CB0"/>
    <w:rsid w:val="008C3D0F"/>
    <w:rsid w:val="008C3D53"/>
    <w:rsid w:val="008C3FD3"/>
    <w:rsid w:val="008C47C6"/>
    <w:rsid w:val="008C47E3"/>
    <w:rsid w:val="008C47FF"/>
    <w:rsid w:val="008C4C95"/>
    <w:rsid w:val="008C5436"/>
    <w:rsid w:val="008C6028"/>
    <w:rsid w:val="008C6186"/>
    <w:rsid w:val="008C64ED"/>
    <w:rsid w:val="008C68C2"/>
    <w:rsid w:val="008C6E60"/>
    <w:rsid w:val="008D032A"/>
    <w:rsid w:val="008D1440"/>
    <w:rsid w:val="008D151C"/>
    <w:rsid w:val="008D15B7"/>
    <w:rsid w:val="008D3C1E"/>
    <w:rsid w:val="008D423D"/>
    <w:rsid w:val="008D476D"/>
    <w:rsid w:val="008D4A26"/>
    <w:rsid w:val="008D50B4"/>
    <w:rsid w:val="008D5A9C"/>
    <w:rsid w:val="008D7385"/>
    <w:rsid w:val="008E0C90"/>
    <w:rsid w:val="008E21E0"/>
    <w:rsid w:val="008E265A"/>
    <w:rsid w:val="008E2704"/>
    <w:rsid w:val="008E527E"/>
    <w:rsid w:val="008E70AA"/>
    <w:rsid w:val="008E7F12"/>
    <w:rsid w:val="008F073E"/>
    <w:rsid w:val="008F1283"/>
    <w:rsid w:val="008F263B"/>
    <w:rsid w:val="008F52CB"/>
    <w:rsid w:val="008F6609"/>
    <w:rsid w:val="008F739F"/>
    <w:rsid w:val="00901875"/>
    <w:rsid w:val="00902937"/>
    <w:rsid w:val="00904828"/>
    <w:rsid w:val="00904A4F"/>
    <w:rsid w:val="009050EA"/>
    <w:rsid w:val="0090527A"/>
    <w:rsid w:val="0090563C"/>
    <w:rsid w:val="00905F0D"/>
    <w:rsid w:val="0091047A"/>
    <w:rsid w:val="0091349B"/>
    <w:rsid w:val="0091353B"/>
    <w:rsid w:val="00913F72"/>
    <w:rsid w:val="0091413D"/>
    <w:rsid w:val="00914983"/>
    <w:rsid w:val="00915302"/>
    <w:rsid w:val="0091592F"/>
    <w:rsid w:val="00915FF3"/>
    <w:rsid w:val="00916518"/>
    <w:rsid w:val="00916F8B"/>
    <w:rsid w:val="0091707B"/>
    <w:rsid w:val="00920C87"/>
    <w:rsid w:val="00920CDF"/>
    <w:rsid w:val="0092177F"/>
    <w:rsid w:val="00921D5E"/>
    <w:rsid w:val="00922113"/>
    <w:rsid w:val="0092487A"/>
    <w:rsid w:val="009309FF"/>
    <w:rsid w:val="00930B10"/>
    <w:rsid w:val="00930FF3"/>
    <w:rsid w:val="009314BB"/>
    <w:rsid w:val="00931E2A"/>
    <w:rsid w:val="009329EB"/>
    <w:rsid w:val="009331FC"/>
    <w:rsid w:val="00935F81"/>
    <w:rsid w:val="00936935"/>
    <w:rsid w:val="00936EF8"/>
    <w:rsid w:val="009401A8"/>
    <w:rsid w:val="00940DA2"/>
    <w:rsid w:val="00941B8E"/>
    <w:rsid w:val="00941DBA"/>
    <w:rsid w:val="00941E27"/>
    <w:rsid w:val="00941E97"/>
    <w:rsid w:val="00942251"/>
    <w:rsid w:val="009436ED"/>
    <w:rsid w:val="00944936"/>
    <w:rsid w:val="009459E3"/>
    <w:rsid w:val="009463F7"/>
    <w:rsid w:val="00946425"/>
    <w:rsid w:val="00946436"/>
    <w:rsid w:val="0094694D"/>
    <w:rsid w:val="00947C2A"/>
    <w:rsid w:val="00947E67"/>
    <w:rsid w:val="009502FF"/>
    <w:rsid w:val="0095065C"/>
    <w:rsid w:val="009506A4"/>
    <w:rsid w:val="0095092F"/>
    <w:rsid w:val="00950A18"/>
    <w:rsid w:val="009522B9"/>
    <w:rsid w:val="009534A2"/>
    <w:rsid w:val="00955D87"/>
    <w:rsid w:val="00961BA5"/>
    <w:rsid w:val="009620EC"/>
    <w:rsid w:val="00963313"/>
    <w:rsid w:val="00966C12"/>
    <w:rsid w:val="009675BC"/>
    <w:rsid w:val="00967A30"/>
    <w:rsid w:val="009732F6"/>
    <w:rsid w:val="009738C9"/>
    <w:rsid w:val="00973EFA"/>
    <w:rsid w:val="00974D40"/>
    <w:rsid w:val="0097693E"/>
    <w:rsid w:val="00977384"/>
    <w:rsid w:val="00977ACF"/>
    <w:rsid w:val="00981C9F"/>
    <w:rsid w:val="00982C1E"/>
    <w:rsid w:val="00983006"/>
    <w:rsid w:val="00983B72"/>
    <w:rsid w:val="009855C6"/>
    <w:rsid w:val="009860EC"/>
    <w:rsid w:val="009862E8"/>
    <w:rsid w:val="00986ED0"/>
    <w:rsid w:val="00987C52"/>
    <w:rsid w:val="00990B34"/>
    <w:rsid w:val="00991C03"/>
    <w:rsid w:val="00991D86"/>
    <w:rsid w:val="00993095"/>
    <w:rsid w:val="00993212"/>
    <w:rsid w:val="009946A8"/>
    <w:rsid w:val="009946E9"/>
    <w:rsid w:val="00995256"/>
    <w:rsid w:val="009975E3"/>
    <w:rsid w:val="00997913"/>
    <w:rsid w:val="009A1C05"/>
    <w:rsid w:val="009A23FF"/>
    <w:rsid w:val="009A29D6"/>
    <w:rsid w:val="009A2EB5"/>
    <w:rsid w:val="009A3403"/>
    <w:rsid w:val="009A38D6"/>
    <w:rsid w:val="009A4258"/>
    <w:rsid w:val="009A4B4F"/>
    <w:rsid w:val="009A4C7D"/>
    <w:rsid w:val="009A55E7"/>
    <w:rsid w:val="009A6F05"/>
    <w:rsid w:val="009A71D6"/>
    <w:rsid w:val="009B1129"/>
    <w:rsid w:val="009B1842"/>
    <w:rsid w:val="009B1B46"/>
    <w:rsid w:val="009B1DED"/>
    <w:rsid w:val="009B29EF"/>
    <w:rsid w:val="009B2A47"/>
    <w:rsid w:val="009B35DB"/>
    <w:rsid w:val="009B4EDB"/>
    <w:rsid w:val="009B5013"/>
    <w:rsid w:val="009B5149"/>
    <w:rsid w:val="009B6641"/>
    <w:rsid w:val="009B7C9D"/>
    <w:rsid w:val="009C0F78"/>
    <w:rsid w:val="009C1DC5"/>
    <w:rsid w:val="009C4648"/>
    <w:rsid w:val="009C57D7"/>
    <w:rsid w:val="009D0125"/>
    <w:rsid w:val="009D0B0F"/>
    <w:rsid w:val="009D0E48"/>
    <w:rsid w:val="009D10A5"/>
    <w:rsid w:val="009D2ED9"/>
    <w:rsid w:val="009D5BD0"/>
    <w:rsid w:val="009D653B"/>
    <w:rsid w:val="009D6B1D"/>
    <w:rsid w:val="009D7503"/>
    <w:rsid w:val="009E21F0"/>
    <w:rsid w:val="009E2329"/>
    <w:rsid w:val="009E3104"/>
    <w:rsid w:val="009E33F2"/>
    <w:rsid w:val="009E39F4"/>
    <w:rsid w:val="009E3A7E"/>
    <w:rsid w:val="009E3F6D"/>
    <w:rsid w:val="009E41D4"/>
    <w:rsid w:val="009E4AB9"/>
    <w:rsid w:val="009E4B29"/>
    <w:rsid w:val="009E4FC0"/>
    <w:rsid w:val="009E50C9"/>
    <w:rsid w:val="009E6986"/>
    <w:rsid w:val="009F16F7"/>
    <w:rsid w:val="009F2003"/>
    <w:rsid w:val="009F2305"/>
    <w:rsid w:val="009F59A8"/>
    <w:rsid w:val="009F6BAA"/>
    <w:rsid w:val="009F75DF"/>
    <w:rsid w:val="00A002F7"/>
    <w:rsid w:val="00A006EE"/>
    <w:rsid w:val="00A00F87"/>
    <w:rsid w:val="00A0237D"/>
    <w:rsid w:val="00A02E92"/>
    <w:rsid w:val="00A0506A"/>
    <w:rsid w:val="00A05971"/>
    <w:rsid w:val="00A0653C"/>
    <w:rsid w:val="00A06C9F"/>
    <w:rsid w:val="00A06E11"/>
    <w:rsid w:val="00A10017"/>
    <w:rsid w:val="00A100A1"/>
    <w:rsid w:val="00A10CE4"/>
    <w:rsid w:val="00A1267C"/>
    <w:rsid w:val="00A12877"/>
    <w:rsid w:val="00A12F22"/>
    <w:rsid w:val="00A133A7"/>
    <w:rsid w:val="00A14259"/>
    <w:rsid w:val="00A14CD1"/>
    <w:rsid w:val="00A1524E"/>
    <w:rsid w:val="00A158EB"/>
    <w:rsid w:val="00A17C4A"/>
    <w:rsid w:val="00A17FB9"/>
    <w:rsid w:val="00A2078A"/>
    <w:rsid w:val="00A21942"/>
    <w:rsid w:val="00A22E2C"/>
    <w:rsid w:val="00A22E51"/>
    <w:rsid w:val="00A22EDE"/>
    <w:rsid w:val="00A239D1"/>
    <w:rsid w:val="00A23C64"/>
    <w:rsid w:val="00A24846"/>
    <w:rsid w:val="00A24A12"/>
    <w:rsid w:val="00A25322"/>
    <w:rsid w:val="00A259F3"/>
    <w:rsid w:val="00A26601"/>
    <w:rsid w:val="00A27EF6"/>
    <w:rsid w:val="00A329D2"/>
    <w:rsid w:val="00A360F9"/>
    <w:rsid w:val="00A362C4"/>
    <w:rsid w:val="00A41507"/>
    <w:rsid w:val="00A41E01"/>
    <w:rsid w:val="00A420AC"/>
    <w:rsid w:val="00A42A3F"/>
    <w:rsid w:val="00A4494B"/>
    <w:rsid w:val="00A461C1"/>
    <w:rsid w:val="00A463E4"/>
    <w:rsid w:val="00A477E5"/>
    <w:rsid w:val="00A538EF"/>
    <w:rsid w:val="00A53B2C"/>
    <w:rsid w:val="00A55673"/>
    <w:rsid w:val="00A56B1A"/>
    <w:rsid w:val="00A578B8"/>
    <w:rsid w:val="00A6022C"/>
    <w:rsid w:val="00A63202"/>
    <w:rsid w:val="00A633B0"/>
    <w:rsid w:val="00A636DC"/>
    <w:rsid w:val="00A65806"/>
    <w:rsid w:val="00A65E8A"/>
    <w:rsid w:val="00A65EB0"/>
    <w:rsid w:val="00A668DC"/>
    <w:rsid w:val="00A67EBB"/>
    <w:rsid w:val="00A7102C"/>
    <w:rsid w:val="00A7135A"/>
    <w:rsid w:val="00A72488"/>
    <w:rsid w:val="00A73E5E"/>
    <w:rsid w:val="00A73EC9"/>
    <w:rsid w:val="00A74093"/>
    <w:rsid w:val="00A74E97"/>
    <w:rsid w:val="00A7590C"/>
    <w:rsid w:val="00A7659D"/>
    <w:rsid w:val="00A81D07"/>
    <w:rsid w:val="00A84654"/>
    <w:rsid w:val="00A84742"/>
    <w:rsid w:val="00A84964"/>
    <w:rsid w:val="00A84EBE"/>
    <w:rsid w:val="00A8603C"/>
    <w:rsid w:val="00A90957"/>
    <w:rsid w:val="00A90AA9"/>
    <w:rsid w:val="00A923F0"/>
    <w:rsid w:val="00A92420"/>
    <w:rsid w:val="00A93D4B"/>
    <w:rsid w:val="00A9413C"/>
    <w:rsid w:val="00A94250"/>
    <w:rsid w:val="00A945A0"/>
    <w:rsid w:val="00A949CA"/>
    <w:rsid w:val="00A95136"/>
    <w:rsid w:val="00A955E9"/>
    <w:rsid w:val="00A95C6F"/>
    <w:rsid w:val="00A96F45"/>
    <w:rsid w:val="00A97642"/>
    <w:rsid w:val="00AA0903"/>
    <w:rsid w:val="00AA1997"/>
    <w:rsid w:val="00AA2430"/>
    <w:rsid w:val="00AA2A7F"/>
    <w:rsid w:val="00AA3DDC"/>
    <w:rsid w:val="00AA5DBD"/>
    <w:rsid w:val="00AA651C"/>
    <w:rsid w:val="00AA702A"/>
    <w:rsid w:val="00AA7692"/>
    <w:rsid w:val="00AB0D28"/>
    <w:rsid w:val="00AB1B08"/>
    <w:rsid w:val="00AB204C"/>
    <w:rsid w:val="00AB2254"/>
    <w:rsid w:val="00AB270E"/>
    <w:rsid w:val="00AB3EAE"/>
    <w:rsid w:val="00AB443D"/>
    <w:rsid w:val="00AB509F"/>
    <w:rsid w:val="00AB5108"/>
    <w:rsid w:val="00AB5757"/>
    <w:rsid w:val="00AB61D6"/>
    <w:rsid w:val="00AB61F2"/>
    <w:rsid w:val="00AB6369"/>
    <w:rsid w:val="00AB63E8"/>
    <w:rsid w:val="00AB6F28"/>
    <w:rsid w:val="00AC1103"/>
    <w:rsid w:val="00AC1B15"/>
    <w:rsid w:val="00AC2437"/>
    <w:rsid w:val="00AC249A"/>
    <w:rsid w:val="00AC2F4F"/>
    <w:rsid w:val="00AC3339"/>
    <w:rsid w:val="00AC33CD"/>
    <w:rsid w:val="00AC480C"/>
    <w:rsid w:val="00AC545C"/>
    <w:rsid w:val="00AC6190"/>
    <w:rsid w:val="00AC6C75"/>
    <w:rsid w:val="00AC72B7"/>
    <w:rsid w:val="00AD0930"/>
    <w:rsid w:val="00AD282A"/>
    <w:rsid w:val="00AD2C53"/>
    <w:rsid w:val="00AD330A"/>
    <w:rsid w:val="00AD395B"/>
    <w:rsid w:val="00AD40B3"/>
    <w:rsid w:val="00AD41F4"/>
    <w:rsid w:val="00AD6A4D"/>
    <w:rsid w:val="00AD6F32"/>
    <w:rsid w:val="00AD70D5"/>
    <w:rsid w:val="00AD717F"/>
    <w:rsid w:val="00AD72AD"/>
    <w:rsid w:val="00AD7EBD"/>
    <w:rsid w:val="00AE0027"/>
    <w:rsid w:val="00AE1732"/>
    <w:rsid w:val="00AE3893"/>
    <w:rsid w:val="00AE3935"/>
    <w:rsid w:val="00AE3F58"/>
    <w:rsid w:val="00AE47B8"/>
    <w:rsid w:val="00AE4AB5"/>
    <w:rsid w:val="00AE5767"/>
    <w:rsid w:val="00AE584C"/>
    <w:rsid w:val="00AE6365"/>
    <w:rsid w:val="00AE6A6B"/>
    <w:rsid w:val="00AE719E"/>
    <w:rsid w:val="00AF1AA9"/>
    <w:rsid w:val="00AF2412"/>
    <w:rsid w:val="00AF269A"/>
    <w:rsid w:val="00AF4614"/>
    <w:rsid w:val="00AF6961"/>
    <w:rsid w:val="00AF7AE4"/>
    <w:rsid w:val="00AF7EDE"/>
    <w:rsid w:val="00B002F4"/>
    <w:rsid w:val="00B02611"/>
    <w:rsid w:val="00B029D1"/>
    <w:rsid w:val="00B02E5C"/>
    <w:rsid w:val="00B0306B"/>
    <w:rsid w:val="00B03081"/>
    <w:rsid w:val="00B035DD"/>
    <w:rsid w:val="00B04211"/>
    <w:rsid w:val="00B048C2"/>
    <w:rsid w:val="00B05D86"/>
    <w:rsid w:val="00B07372"/>
    <w:rsid w:val="00B10004"/>
    <w:rsid w:val="00B107D7"/>
    <w:rsid w:val="00B10BE2"/>
    <w:rsid w:val="00B10FDE"/>
    <w:rsid w:val="00B11377"/>
    <w:rsid w:val="00B118FE"/>
    <w:rsid w:val="00B11A12"/>
    <w:rsid w:val="00B13D31"/>
    <w:rsid w:val="00B13FB6"/>
    <w:rsid w:val="00B14393"/>
    <w:rsid w:val="00B150F1"/>
    <w:rsid w:val="00B1624D"/>
    <w:rsid w:val="00B1671D"/>
    <w:rsid w:val="00B2022E"/>
    <w:rsid w:val="00B22D0A"/>
    <w:rsid w:val="00B251E4"/>
    <w:rsid w:val="00B261F3"/>
    <w:rsid w:val="00B27C85"/>
    <w:rsid w:val="00B30413"/>
    <w:rsid w:val="00B32724"/>
    <w:rsid w:val="00B328B4"/>
    <w:rsid w:val="00B32A4F"/>
    <w:rsid w:val="00B32B05"/>
    <w:rsid w:val="00B3476B"/>
    <w:rsid w:val="00B403E5"/>
    <w:rsid w:val="00B40FB9"/>
    <w:rsid w:val="00B418ED"/>
    <w:rsid w:val="00B45127"/>
    <w:rsid w:val="00B45391"/>
    <w:rsid w:val="00B4585B"/>
    <w:rsid w:val="00B458E7"/>
    <w:rsid w:val="00B45E00"/>
    <w:rsid w:val="00B460DC"/>
    <w:rsid w:val="00B47C6A"/>
    <w:rsid w:val="00B47CDF"/>
    <w:rsid w:val="00B47ECE"/>
    <w:rsid w:val="00B50145"/>
    <w:rsid w:val="00B50FCD"/>
    <w:rsid w:val="00B5262E"/>
    <w:rsid w:val="00B52A9E"/>
    <w:rsid w:val="00B5567E"/>
    <w:rsid w:val="00B5622B"/>
    <w:rsid w:val="00B563A3"/>
    <w:rsid w:val="00B56871"/>
    <w:rsid w:val="00B61D52"/>
    <w:rsid w:val="00B625B8"/>
    <w:rsid w:val="00B62890"/>
    <w:rsid w:val="00B634ED"/>
    <w:rsid w:val="00B64E2F"/>
    <w:rsid w:val="00B64E91"/>
    <w:rsid w:val="00B668A7"/>
    <w:rsid w:val="00B66FD2"/>
    <w:rsid w:val="00B67DC6"/>
    <w:rsid w:val="00B701BC"/>
    <w:rsid w:val="00B70846"/>
    <w:rsid w:val="00B711C9"/>
    <w:rsid w:val="00B72E27"/>
    <w:rsid w:val="00B73048"/>
    <w:rsid w:val="00B73835"/>
    <w:rsid w:val="00B73CC8"/>
    <w:rsid w:val="00B749DC"/>
    <w:rsid w:val="00B7574D"/>
    <w:rsid w:val="00B766C4"/>
    <w:rsid w:val="00B80889"/>
    <w:rsid w:val="00B81C7D"/>
    <w:rsid w:val="00B821A4"/>
    <w:rsid w:val="00B82629"/>
    <w:rsid w:val="00B83959"/>
    <w:rsid w:val="00B8434C"/>
    <w:rsid w:val="00B84978"/>
    <w:rsid w:val="00B85BDB"/>
    <w:rsid w:val="00B86119"/>
    <w:rsid w:val="00B86815"/>
    <w:rsid w:val="00B86B12"/>
    <w:rsid w:val="00B86B65"/>
    <w:rsid w:val="00B86F39"/>
    <w:rsid w:val="00B86F88"/>
    <w:rsid w:val="00B8707C"/>
    <w:rsid w:val="00B922E7"/>
    <w:rsid w:val="00B923D2"/>
    <w:rsid w:val="00B9338B"/>
    <w:rsid w:val="00B937D5"/>
    <w:rsid w:val="00B955C0"/>
    <w:rsid w:val="00B95A0D"/>
    <w:rsid w:val="00B95AD4"/>
    <w:rsid w:val="00B97501"/>
    <w:rsid w:val="00B97DA4"/>
    <w:rsid w:val="00BA096C"/>
    <w:rsid w:val="00BA0CFE"/>
    <w:rsid w:val="00BA19D3"/>
    <w:rsid w:val="00BA2ACC"/>
    <w:rsid w:val="00BA3F65"/>
    <w:rsid w:val="00BA48FB"/>
    <w:rsid w:val="00BA4CD3"/>
    <w:rsid w:val="00BA6352"/>
    <w:rsid w:val="00BA652A"/>
    <w:rsid w:val="00BB0100"/>
    <w:rsid w:val="00BB045B"/>
    <w:rsid w:val="00BB0554"/>
    <w:rsid w:val="00BB14E8"/>
    <w:rsid w:val="00BB39B6"/>
    <w:rsid w:val="00BB3B70"/>
    <w:rsid w:val="00BB698C"/>
    <w:rsid w:val="00BC1BE1"/>
    <w:rsid w:val="00BC1F75"/>
    <w:rsid w:val="00BC29B1"/>
    <w:rsid w:val="00BC5CCF"/>
    <w:rsid w:val="00BC6B53"/>
    <w:rsid w:val="00BC7039"/>
    <w:rsid w:val="00BC7A2B"/>
    <w:rsid w:val="00BD20ED"/>
    <w:rsid w:val="00BD2B20"/>
    <w:rsid w:val="00BD3FC3"/>
    <w:rsid w:val="00BD4E42"/>
    <w:rsid w:val="00BD5721"/>
    <w:rsid w:val="00BD5875"/>
    <w:rsid w:val="00BD7339"/>
    <w:rsid w:val="00BE0E77"/>
    <w:rsid w:val="00BE0EF0"/>
    <w:rsid w:val="00BE31F0"/>
    <w:rsid w:val="00BE34AF"/>
    <w:rsid w:val="00BE39B4"/>
    <w:rsid w:val="00BE3B38"/>
    <w:rsid w:val="00BE3C27"/>
    <w:rsid w:val="00BE5848"/>
    <w:rsid w:val="00BE5A92"/>
    <w:rsid w:val="00BE5CED"/>
    <w:rsid w:val="00BE6F7B"/>
    <w:rsid w:val="00BF0383"/>
    <w:rsid w:val="00BF0767"/>
    <w:rsid w:val="00BF0E8E"/>
    <w:rsid w:val="00BF0EE8"/>
    <w:rsid w:val="00BF0F77"/>
    <w:rsid w:val="00BF1CA6"/>
    <w:rsid w:val="00BF1FFE"/>
    <w:rsid w:val="00BF39D5"/>
    <w:rsid w:val="00BF46E1"/>
    <w:rsid w:val="00BF4866"/>
    <w:rsid w:val="00BF5E83"/>
    <w:rsid w:val="00BF6E01"/>
    <w:rsid w:val="00C00DDA"/>
    <w:rsid w:val="00C0141E"/>
    <w:rsid w:val="00C0467C"/>
    <w:rsid w:val="00C0481C"/>
    <w:rsid w:val="00C04E79"/>
    <w:rsid w:val="00C056A8"/>
    <w:rsid w:val="00C05EA6"/>
    <w:rsid w:val="00C06413"/>
    <w:rsid w:val="00C10769"/>
    <w:rsid w:val="00C10977"/>
    <w:rsid w:val="00C10A87"/>
    <w:rsid w:val="00C11090"/>
    <w:rsid w:val="00C11D16"/>
    <w:rsid w:val="00C13B28"/>
    <w:rsid w:val="00C13D5B"/>
    <w:rsid w:val="00C1674E"/>
    <w:rsid w:val="00C20FA7"/>
    <w:rsid w:val="00C2380A"/>
    <w:rsid w:val="00C23905"/>
    <w:rsid w:val="00C23C5F"/>
    <w:rsid w:val="00C245A4"/>
    <w:rsid w:val="00C24F70"/>
    <w:rsid w:val="00C25873"/>
    <w:rsid w:val="00C25CD0"/>
    <w:rsid w:val="00C264E1"/>
    <w:rsid w:val="00C27E8C"/>
    <w:rsid w:val="00C3198B"/>
    <w:rsid w:val="00C33E43"/>
    <w:rsid w:val="00C3445C"/>
    <w:rsid w:val="00C36C73"/>
    <w:rsid w:val="00C37EF5"/>
    <w:rsid w:val="00C40F17"/>
    <w:rsid w:val="00C41DC8"/>
    <w:rsid w:val="00C427E8"/>
    <w:rsid w:val="00C42D55"/>
    <w:rsid w:val="00C47192"/>
    <w:rsid w:val="00C47964"/>
    <w:rsid w:val="00C512D5"/>
    <w:rsid w:val="00C515BF"/>
    <w:rsid w:val="00C5193E"/>
    <w:rsid w:val="00C51D1A"/>
    <w:rsid w:val="00C53D44"/>
    <w:rsid w:val="00C54398"/>
    <w:rsid w:val="00C57453"/>
    <w:rsid w:val="00C57813"/>
    <w:rsid w:val="00C60C63"/>
    <w:rsid w:val="00C610C7"/>
    <w:rsid w:val="00C64610"/>
    <w:rsid w:val="00C64C36"/>
    <w:rsid w:val="00C65886"/>
    <w:rsid w:val="00C65A18"/>
    <w:rsid w:val="00C6628B"/>
    <w:rsid w:val="00C662D4"/>
    <w:rsid w:val="00C6646B"/>
    <w:rsid w:val="00C6707B"/>
    <w:rsid w:val="00C672C5"/>
    <w:rsid w:val="00C674C3"/>
    <w:rsid w:val="00C70128"/>
    <w:rsid w:val="00C705B9"/>
    <w:rsid w:val="00C70AB2"/>
    <w:rsid w:val="00C72E98"/>
    <w:rsid w:val="00C7373C"/>
    <w:rsid w:val="00C74040"/>
    <w:rsid w:val="00C74A62"/>
    <w:rsid w:val="00C75042"/>
    <w:rsid w:val="00C77196"/>
    <w:rsid w:val="00C77BC4"/>
    <w:rsid w:val="00C77E1D"/>
    <w:rsid w:val="00C801C6"/>
    <w:rsid w:val="00C80217"/>
    <w:rsid w:val="00C8056B"/>
    <w:rsid w:val="00C80772"/>
    <w:rsid w:val="00C80ABE"/>
    <w:rsid w:val="00C81254"/>
    <w:rsid w:val="00C816AD"/>
    <w:rsid w:val="00C81BE9"/>
    <w:rsid w:val="00C82FFF"/>
    <w:rsid w:val="00C84EF8"/>
    <w:rsid w:val="00C85DF8"/>
    <w:rsid w:val="00C86B77"/>
    <w:rsid w:val="00C870BE"/>
    <w:rsid w:val="00C877E9"/>
    <w:rsid w:val="00C9014B"/>
    <w:rsid w:val="00C91109"/>
    <w:rsid w:val="00C92052"/>
    <w:rsid w:val="00C920F5"/>
    <w:rsid w:val="00C927F4"/>
    <w:rsid w:val="00C9391D"/>
    <w:rsid w:val="00C9467F"/>
    <w:rsid w:val="00C9637F"/>
    <w:rsid w:val="00C97FFB"/>
    <w:rsid w:val="00CA2215"/>
    <w:rsid w:val="00CA2897"/>
    <w:rsid w:val="00CA2D07"/>
    <w:rsid w:val="00CA360A"/>
    <w:rsid w:val="00CA390A"/>
    <w:rsid w:val="00CA578B"/>
    <w:rsid w:val="00CA5B65"/>
    <w:rsid w:val="00CA5D23"/>
    <w:rsid w:val="00CA5EAC"/>
    <w:rsid w:val="00CA604C"/>
    <w:rsid w:val="00CA660C"/>
    <w:rsid w:val="00CA6701"/>
    <w:rsid w:val="00CA73C5"/>
    <w:rsid w:val="00CB0FDF"/>
    <w:rsid w:val="00CB17E2"/>
    <w:rsid w:val="00CB2A2B"/>
    <w:rsid w:val="00CB34CA"/>
    <w:rsid w:val="00CB5842"/>
    <w:rsid w:val="00CB592B"/>
    <w:rsid w:val="00CB6A0F"/>
    <w:rsid w:val="00CB71E8"/>
    <w:rsid w:val="00CB7C27"/>
    <w:rsid w:val="00CC135C"/>
    <w:rsid w:val="00CC13AF"/>
    <w:rsid w:val="00CC1E97"/>
    <w:rsid w:val="00CC20F7"/>
    <w:rsid w:val="00CC2370"/>
    <w:rsid w:val="00CC3108"/>
    <w:rsid w:val="00CC3C7F"/>
    <w:rsid w:val="00CC5F62"/>
    <w:rsid w:val="00CD000D"/>
    <w:rsid w:val="00CD2F73"/>
    <w:rsid w:val="00CD3E09"/>
    <w:rsid w:val="00CD4690"/>
    <w:rsid w:val="00CD587F"/>
    <w:rsid w:val="00CD60BA"/>
    <w:rsid w:val="00CD70CE"/>
    <w:rsid w:val="00CD7946"/>
    <w:rsid w:val="00CE10DA"/>
    <w:rsid w:val="00CE1D61"/>
    <w:rsid w:val="00CE3F68"/>
    <w:rsid w:val="00CE45F5"/>
    <w:rsid w:val="00CE4C25"/>
    <w:rsid w:val="00CE7975"/>
    <w:rsid w:val="00CF0255"/>
    <w:rsid w:val="00CF1765"/>
    <w:rsid w:val="00CF1832"/>
    <w:rsid w:val="00CF3264"/>
    <w:rsid w:val="00CF3809"/>
    <w:rsid w:val="00CF3822"/>
    <w:rsid w:val="00CF3C40"/>
    <w:rsid w:val="00CF4670"/>
    <w:rsid w:val="00CF5694"/>
    <w:rsid w:val="00CF5AE1"/>
    <w:rsid w:val="00CF64C1"/>
    <w:rsid w:val="00CF6570"/>
    <w:rsid w:val="00CF68CA"/>
    <w:rsid w:val="00CF71C9"/>
    <w:rsid w:val="00CF78C2"/>
    <w:rsid w:val="00CF7A29"/>
    <w:rsid w:val="00CF7C47"/>
    <w:rsid w:val="00D00889"/>
    <w:rsid w:val="00D02779"/>
    <w:rsid w:val="00D02C1C"/>
    <w:rsid w:val="00D038F2"/>
    <w:rsid w:val="00D03DEB"/>
    <w:rsid w:val="00D04401"/>
    <w:rsid w:val="00D05447"/>
    <w:rsid w:val="00D07E9B"/>
    <w:rsid w:val="00D1025A"/>
    <w:rsid w:val="00D10285"/>
    <w:rsid w:val="00D10535"/>
    <w:rsid w:val="00D11123"/>
    <w:rsid w:val="00D11318"/>
    <w:rsid w:val="00D1287A"/>
    <w:rsid w:val="00D13785"/>
    <w:rsid w:val="00D15E82"/>
    <w:rsid w:val="00D16197"/>
    <w:rsid w:val="00D20BB6"/>
    <w:rsid w:val="00D21427"/>
    <w:rsid w:val="00D21515"/>
    <w:rsid w:val="00D21816"/>
    <w:rsid w:val="00D2247E"/>
    <w:rsid w:val="00D22AD3"/>
    <w:rsid w:val="00D22EBC"/>
    <w:rsid w:val="00D24C94"/>
    <w:rsid w:val="00D25D57"/>
    <w:rsid w:val="00D2725D"/>
    <w:rsid w:val="00D27BEF"/>
    <w:rsid w:val="00D30109"/>
    <w:rsid w:val="00D30411"/>
    <w:rsid w:val="00D31E82"/>
    <w:rsid w:val="00D32EAC"/>
    <w:rsid w:val="00D33155"/>
    <w:rsid w:val="00D34704"/>
    <w:rsid w:val="00D35EC0"/>
    <w:rsid w:val="00D36084"/>
    <w:rsid w:val="00D37475"/>
    <w:rsid w:val="00D37E9A"/>
    <w:rsid w:val="00D41A17"/>
    <w:rsid w:val="00D41CFF"/>
    <w:rsid w:val="00D430F0"/>
    <w:rsid w:val="00D4478B"/>
    <w:rsid w:val="00D45520"/>
    <w:rsid w:val="00D479E2"/>
    <w:rsid w:val="00D47EE1"/>
    <w:rsid w:val="00D51281"/>
    <w:rsid w:val="00D52ED7"/>
    <w:rsid w:val="00D5368B"/>
    <w:rsid w:val="00D54CFD"/>
    <w:rsid w:val="00D5570E"/>
    <w:rsid w:val="00D5687E"/>
    <w:rsid w:val="00D575FC"/>
    <w:rsid w:val="00D57976"/>
    <w:rsid w:val="00D61BF0"/>
    <w:rsid w:val="00D6330F"/>
    <w:rsid w:val="00D63C09"/>
    <w:rsid w:val="00D6442C"/>
    <w:rsid w:val="00D6450D"/>
    <w:rsid w:val="00D64E84"/>
    <w:rsid w:val="00D654A1"/>
    <w:rsid w:val="00D7030C"/>
    <w:rsid w:val="00D70FDB"/>
    <w:rsid w:val="00D7228D"/>
    <w:rsid w:val="00D72A9F"/>
    <w:rsid w:val="00D7563F"/>
    <w:rsid w:val="00D76987"/>
    <w:rsid w:val="00D76DFB"/>
    <w:rsid w:val="00D76E5A"/>
    <w:rsid w:val="00D77D51"/>
    <w:rsid w:val="00D77EE3"/>
    <w:rsid w:val="00D82ABD"/>
    <w:rsid w:val="00D83CD0"/>
    <w:rsid w:val="00D83EDA"/>
    <w:rsid w:val="00D85A86"/>
    <w:rsid w:val="00D86991"/>
    <w:rsid w:val="00D90A3A"/>
    <w:rsid w:val="00D90FF5"/>
    <w:rsid w:val="00D93782"/>
    <w:rsid w:val="00D93A6B"/>
    <w:rsid w:val="00D9467B"/>
    <w:rsid w:val="00D9467D"/>
    <w:rsid w:val="00D94A24"/>
    <w:rsid w:val="00D95F5D"/>
    <w:rsid w:val="00D96E1B"/>
    <w:rsid w:val="00D96F42"/>
    <w:rsid w:val="00D97E0B"/>
    <w:rsid w:val="00D97FC2"/>
    <w:rsid w:val="00DA19B0"/>
    <w:rsid w:val="00DA22E8"/>
    <w:rsid w:val="00DA280D"/>
    <w:rsid w:val="00DA35C9"/>
    <w:rsid w:val="00DA3815"/>
    <w:rsid w:val="00DA493A"/>
    <w:rsid w:val="00DA5A92"/>
    <w:rsid w:val="00DB0F6B"/>
    <w:rsid w:val="00DB1CD6"/>
    <w:rsid w:val="00DB24D1"/>
    <w:rsid w:val="00DB2AC0"/>
    <w:rsid w:val="00DB4ABF"/>
    <w:rsid w:val="00DB4B33"/>
    <w:rsid w:val="00DB54E2"/>
    <w:rsid w:val="00DB6AA3"/>
    <w:rsid w:val="00DC0C3E"/>
    <w:rsid w:val="00DC1F63"/>
    <w:rsid w:val="00DC227B"/>
    <w:rsid w:val="00DC2A20"/>
    <w:rsid w:val="00DC2AA5"/>
    <w:rsid w:val="00DC3218"/>
    <w:rsid w:val="00DC3EE1"/>
    <w:rsid w:val="00DC4280"/>
    <w:rsid w:val="00DC4D13"/>
    <w:rsid w:val="00DC53D2"/>
    <w:rsid w:val="00DC6321"/>
    <w:rsid w:val="00DC71A5"/>
    <w:rsid w:val="00DC78F0"/>
    <w:rsid w:val="00DC7F92"/>
    <w:rsid w:val="00DD1136"/>
    <w:rsid w:val="00DD2542"/>
    <w:rsid w:val="00DD277E"/>
    <w:rsid w:val="00DD2FE9"/>
    <w:rsid w:val="00DD3A2B"/>
    <w:rsid w:val="00DD501C"/>
    <w:rsid w:val="00DE01A7"/>
    <w:rsid w:val="00DE0F21"/>
    <w:rsid w:val="00DE1A33"/>
    <w:rsid w:val="00DE1F62"/>
    <w:rsid w:val="00DE286B"/>
    <w:rsid w:val="00DE2C02"/>
    <w:rsid w:val="00DE4D26"/>
    <w:rsid w:val="00DE5A53"/>
    <w:rsid w:val="00DE5B39"/>
    <w:rsid w:val="00DE65F0"/>
    <w:rsid w:val="00DF2117"/>
    <w:rsid w:val="00DF2B73"/>
    <w:rsid w:val="00DF2E7D"/>
    <w:rsid w:val="00DF6FD5"/>
    <w:rsid w:val="00DF7A94"/>
    <w:rsid w:val="00DF7B26"/>
    <w:rsid w:val="00E01065"/>
    <w:rsid w:val="00E02954"/>
    <w:rsid w:val="00E03186"/>
    <w:rsid w:val="00E049B0"/>
    <w:rsid w:val="00E05110"/>
    <w:rsid w:val="00E052AF"/>
    <w:rsid w:val="00E0602B"/>
    <w:rsid w:val="00E064D9"/>
    <w:rsid w:val="00E06628"/>
    <w:rsid w:val="00E0686B"/>
    <w:rsid w:val="00E06890"/>
    <w:rsid w:val="00E12985"/>
    <w:rsid w:val="00E12C3F"/>
    <w:rsid w:val="00E13AF9"/>
    <w:rsid w:val="00E1490A"/>
    <w:rsid w:val="00E14ACE"/>
    <w:rsid w:val="00E16E8C"/>
    <w:rsid w:val="00E16EA7"/>
    <w:rsid w:val="00E17D77"/>
    <w:rsid w:val="00E2215A"/>
    <w:rsid w:val="00E22225"/>
    <w:rsid w:val="00E240E5"/>
    <w:rsid w:val="00E2431A"/>
    <w:rsid w:val="00E24E4D"/>
    <w:rsid w:val="00E2507D"/>
    <w:rsid w:val="00E250A2"/>
    <w:rsid w:val="00E25970"/>
    <w:rsid w:val="00E25A05"/>
    <w:rsid w:val="00E25ADB"/>
    <w:rsid w:val="00E265EC"/>
    <w:rsid w:val="00E26DA7"/>
    <w:rsid w:val="00E27BB5"/>
    <w:rsid w:val="00E307F0"/>
    <w:rsid w:val="00E31446"/>
    <w:rsid w:val="00E331A9"/>
    <w:rsid w:val="00E331FF"/>
    <w:rsid w:val="00E334EB"/>
    <w:rsid w:val="00E3543B"/>
    <w:rsid w:val="00E3545F"/>
    <w:rsid w:val="00E36F06"/>
    <w:rsid w:val="00E37443"/>
    <w:rsid w:val="00E378CD"/>
    <w:rsid w:val="00E37B20"/>
    <w:rsid w:val="00E403D1"/>
    <w:rsid w:val="00E40A92"/>
    <w:rsid w:val="00E42569"/>
    <w:rsid w:val="00E42D51"/>
    <w:rsid w:val="00E43591"/>
    <w:rsid w:val="00E43B64"/>
    <w:rsid w:val="00E44D41"/>
    <w:rsid w:val="00E45E5C"/>
    <w:rsid w:val="00E5096C"/>
    <w:rsid w:val="00E50AFE"/>
    <w:rsid w:val="00E50C60"/>
    <w:rsid w:val="00E5229A"/>
    <w:rsid w:val="00E5290C"/>
    <w:rsid w:val="00E54FB6"/>
    <w:rsid w:val="00E551D2"/>
    <w:rsid w:val="00E558E9"/>
    <w:rsid w:val="00E56F64"/>
    <w:rsid w:val="00E57217"/>
    <w:rsid w:val="00E57E97"/>
    <w:rsid w:val="00E605B4"/>
    <w:rsid w:val="00E609B9"/>
    <w:rsid w:val="00E60DA8"/>
    <w:rsid w:val="00E61ED7"/>
    <w:rsid w:val="00E62231"/>
    <w:rsid w:val="00E622E8"/>
    <w:rsid w:val="00E62AA8"/>
    <w:rsid w:val="00E6301C"/>
    <w:rsid w:val="00E63EE1"/>
    <w:rsid w:val="00E64EE6"/>
    <w:rsid w:val="00E65B66"/>
    <w:rsid w:val="00E679A7"/>
    <w:rsid w:val="00E7134E"/>
    <w:rsid w:val="00E719FB"/>
    <w:rsid w:val="00E71DAF"/>
    <w:rsid w:val="00E728E5"/>
    <w:rsid w:val="00E74577"/>
    <w:rsid w:val="00E74CD1"/>
    <w:rsid w:val="00E7516E"/>
    <w:rsid w:val="00E75FB7"/>
    <w:rsid w:val="00E76F3E"/>
    <w:rsid w:val="00E76F42"/>
    <w:rsid w:val="00E77156"/>
    <w:rsid w:val="00E77D9C"/>
    <w:rsid w:val="00E82855"/>
    <w:rsid w:val="00E866E2"/>
    <w:rsid w:val="00E9093D"/>
    <w:rsid w:val="00E90AB5"/>
    <w:rsid w:val="00E90F37"/>
    <w:rsid w:val="00E915FF"/>
    <w:rsid w:val="00E91B25"/>
    <w:rsid w:val="00E92438"/>
    <w:rsid w:val="00E92C05"/>
    <w:rsid w:val="00E9409A"/>
    <w:rsid w:val="00E957CB"/>
    <w:rsid w:val="00E9581E"/>
    <w:rsid w:val="00E964FA"/>
    <w:rsid w:val="00E96DCA"/>
    <w:rsid w:val="00E96DCE"/>
    <w:rsid w:val="00EA1C3A"/>
    <w:rsid w:val="00EA1E0F"/>
    <w:rsid w:val="00EA5B53"/>
    <w:rsid w:val="00EA5B5C"/>
    <w:rsid w:val="00EA6A4B"/>
    <w:rsid w:val="00EA6D7E"/>
    <w:rsid w:val="00EB0145"/>
    <w:rsid w:val="00EB0681"/>
    <w:rsid w:val="00EB0EF8"/>
    <w:rsid w:val="00EB1610"/>
    <w:rsid w:val="00EB2DF7"/>
    <w:rsid w:val="00EB3173"/>
    <w:rsid w:val="00EB3E6F"/>
    <w:rsid w:val="00EB41FB"/>
    <w:rsid w:val="00EB4866"/>
    <w:rsid w:val="00EB4A6C"/>
    <w:rsid w:val="00EB5398"/>
    <w:rsid w:val="00EB5E03"/>
    <w:rsid w:val="00EB7331"/>
    <w:rsid w:val="00EB7801"/>
    <w:rsid w:val="00EC3AD3"/>
    <w:rsid w:val="00EC489D"/>
    <w:rsid w:val="00EC5251"/>
    <w:rsid w:val="00EC5321"/>
    <w:rsid w:val="00EC5FBC"/>
    <w:rsid w:val="00EC6383"/>
    <w:rsid w:val="00EC6BD1"/>
    <w:rsid w:val="00EC6BFC"/>
    <w:rsid w:val="00EC7CB0"/>
    <w:rsid w:val="00ED039F"/>
    <w:rsid w:val="00ED1564"/>
    <w:rsid w:val="00ED1786"/>
    <w:rsid w:val="00ED1FD1"/>
    <w:rsid w:val="00ED2CD3"/>
    <w:rsid w:val="00ED30BB"/>
    <w:rsid w:val="00ED3F74"/>
    <w:rsid w:val="00ED4B10"/>
    <w:rsid w:val="00ED581F"/>
    <w:rsid w:val="00ED76DA"/>
    <w:rsid w:val="00ED79E3"/>
    <w:rsid w:val="00ED7AF3"/>
    <w:rsid w:val="00EE15EB"/>
    <w:rsid w:val="00EE1CB2"/>
    <w:rsid w:val="00EE2D92"/>
    <w:rsid w:val="00EE344D"/>
    <w:rsid w:val="00EE5DCA"/>
    <w:rsid w:val="00EE6AFB"/>
    <w:rsid w:val="00EF1409"/>
    <w:rsid w:val="00EF1912"/>
    <w:rsid w:val="00EF208B"/>
    <w:rsid w:val="00EF22C3"/>
    <w:rsid w:val="00EF2422"/>
    <w:rsid w:val="00EF2770"/>
    <w:rsid w:val="00EF4FDF"/>
    <w:rsid w:val="00EF6FD0"/>
    <w:rsid w:val="00EF757F"/>
    <w:rsid w:val="00EF7CB2"/>
    <w:rsid w:val="00F019C6"/>
    <w:rsid w:val="00F01D45"/>
    <w:rsid w:val="00F02A39"/>
    <w:rsid w:val="00F0352E"/>
    <w:rsid w:val="00F04EA4"/>
    <w:rsid w:val="00F05606"/>
    <w:rsid w:val="00F113D7"/>
    <w:rsid w:val="00F126E9"/>
    <w:rsid w:val="00F12C8E"/>
    <w:rsid w:val="00F14DF7"/>
    <w:rsid w:val="00F15968"/>
    <w:rsid w:val="00F15A2A"/>
    <w:rsid w:val="00F15D94"/>
    <w:rsid w:val="00F17067"/>
    <w:rsid w:val="00F200F0"/>
    <w:rsid w:val="00F203B7"/>
    <w:rsid w:val="00F2089B"/>
    <w:rsid w:val="00F21630"/>
    <w:rsid w:val="00F21B51"/>
    <w:rsid w:val="00F21DB9"/>
    <w:rsid w:val="00F2297F"/>
    <w:rsid w:val="00F2302E"/>
    <w:rsid w:val="00F23BFB"/>
    <w:rsid w:val="00F25E03"/>
    <w:rsid w:val="00F31909"/>
    <w:rsid w:val="00F320A2"/>
    <w:rsid w:val="00F3265E"/>
    <w:rsid w:val="00F339D7"/>
    <w:rsid w:val="00F357E8"/>
    <w:rsid w:val="00F35974"/>
    <w:rsid w:val="00F36DEE"/>
    <w:rsid w:val="00F407B0"/>
    <w:rsid w:val="00F41BC7"/>
    <w:rsid w:val="00F42056"/>
    <w:rsid w:val="00F425EA"/>
    <w:rsid w:val="00F429C8"/>
    <w:rsid w:val="00F42BD8"/>
    <w:rsid w:val="00F42D12"/>
    <w:rsid w:val="00F43189"/>
    <w:rsid w:val="00F43AAA"/>
    <w:rsid w:val="00F45577"/>
    <w:rsid w:val="00F463D0"/>
    <w:rsid w:val="00F46675"/>
    <w:rsid w:val="00F47C2F"/>
    <w:rsid w:val="00F51320"/>
    <w:rsid w:val="00F51A81"/>
    <w:rsid w:val="00F52163"/>
    <w:rsid w:val="00F53194"/>
    <w:rsid w:val="00F541F6"/>
    <w:rsid w:val="00F55561"/>
    <w:rsid w:val="00F55D3F"/>
    <w:rsid w:val="00F56F16"/>
    <w:rsid w:val="00F57ABD"/>
    <w:rsid w:val="00F57AE4"/>
    <w:rsid w:val="00F604E4"/>
    <w:rsid w:val="00F6135D"/>
    <w:rsid w:val="00F61751"/>
    <w:rsid w:val="00F633FC"/>
    <w:rsid w:val="00F63AB3"/>
    <w:rsid w:val="00F64C32"/>
    <w:rsid w:val="00F66CD6"/>
    <w:rsid w:val="00F66E35"/>
    <w:rsid w:val="00F672B1"/>
    <w:rsid w:val="00F676A0"/>
    <w:rsid w:val="00F70C2D"/>
    <w:rsid w:val="00F715A3"/>
    <w:rsid w:val="00F73007"/>
    <w:rsid w:val="00F74CFD"/>
    <w:rsid w:val="00F74D73"/>
    <w:rsid w:val="00F7586F"/>
    <w:rsid w:val="00F7618A"/>
    <w:rsid w:val="00F7659D"/>
    <w:rsid w:val="00F7719C"/>
    <w:rsid w:val="00F8014A"/>
    <w:rsid w:val="00F80735"/>
    <w:rsid w:val="00F80AE1"/>
    <w:rsid w:val="00F80C6D"/>
    <w:rsid w:val="00F824A3"/>
    <w:rsid w:val="00F829A9"/>
    <w:rsid w:val="00F840D8"/>
    <w:rsid w:val="00F8508D"/>
    <w:rsid w:val="00F85591"/>
    <w:rsid w:val="00F92C9E"/>
    <w:rsid w:val="00F93110"/>
    <w:rsid w:val="00F95567"/>
    <w:rsid w:val="00F95CA4"/>
    <w:rsid w:val="00F96206"/>
    <w:rsid w:val="00F968E4"/>
    <w:rsid w:val="00FA0DED"/>
    <w:rsid w:val="00FA2AF4"/>
    <w:rsid w:val="00FA2CC6"/>
    <w:rsid w:val="00FA2F6B"/>
    <w:rsid w:val="00FA3A56"/>
    <w:rsid w:val="00FA3E3E"/>
    <w:rsid w:val="00FA4A3A"/>
    <w:rsid w:val="00FA51E4"/>
    <w:rsid w:val="00FA742F"/>
    <w:rsid w:val="00FB0AD0"/>
    <w:rsid w:val="00FB23AB"/>
    <w:rsid w:val="00FB2D72"/>
    <w:rsid w:val="00FB423D"/>
    <w:rsid w:val="00FB53A8"/>
    <w:rsid w:val="00FB5E14"/>
    <w:rsid w:val="00FB6A60"/>
    <w:rsid w:val="00FB6D99"/>
    <w:rsid w:val="00FB78C4"/>
    <w:rsid w:val="00FC0CDA"/>
    <w:rsid w:val="00FC2473"/>
    <w:rsid w:val="00FC4340"/>
    <w:rsid w:val="00FC5038"/>
    <w:rsid w:val="00FC720F"/>
    <w:rsid w:val="00FD03E1"/>
    <w:rsid w:val="00FD081C"/>
    <w:rsid w:val="00FD127B"/>
    <w:rsid w:val="00FD3356"/>
    <w:rsid w:val="00FD46FF"/>
    <w:rsid w:val="00FD4787"/>
    <w:rsid w:val="00FD4E71"/>
    <w:rsid w:val="00FD5326"/>
    <w:rsid w:val="00FD5376"/>
    <w:rsid w:val="00FD5B98"/>
    <w:rsid w:val="00FD627D"/>
    <w:rsid w:val="00FD749E"/>
    <w:rsid w:val="00FE0C96"/>
    <w:rsid w:val="00FE1AF5"/>
    <w:rsid w:val="00FE264B"/>
    <w:rsid w:val="00FE5D5D"/>
    <w:rsid w:val="00FE5DAA"/>
    <w:rsid w:val="00FE6427"/>
    <w:rsid w:val="00FE6482"/>
    <w:rsid w:val="00FE661C"/>
    <w:rsid w:val="00FF044C"/>
    <w:rsid w:val="00FF087F"/>
    <w:rsid w:val="00FF0DA5"/>
    <w:rsid w:val="00FF1CB2"/>
    <w:rsid w:val="00FF2A32"/>
    <w:rsid w:val="00FF2B7B"/>
    <w:rsid w:val="00FF2E5A"/>
    <w:rsid w:val="00FF3643"/>
    <w:rsid w:val="00FF3F61"/>
    <w:rsid w:val="00FF45E0"/>
    <w:rsid w:val="00FF4608"/>
    <w:rsid w:val="00FF79A9"/>
    <w:rsid w:val="10433CD6"/>
    <w:rsid w:val="2BCF2750"/>
    <w:rsid w:val="462C7AB9"/>
    <w:rsid w:val="4FBD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C65B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qFormat="1"/>
    <w:lsdException w:name="heading 5" w:qFormat="1"/>
    <w:lsdException w:name="heading 6" w:semiHidden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 w:qFormat="1"/>
    <w:lsdException w:name="index 8" w:semiHidden="1" w:unhideWhenUsed="1" w:qFormat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unhideWhenUsed="1" w:qFormat="1"/>
    <w:lsdException w:name="toc 5" w:unhideWhenUsed="1" w:qFormat="1"/>
    <w:lsdException w:name="toc 6" w:unhideWhenUsed="1"/>
    <w:lsdException w:name="toc 7" w:unhideWhenUsed="1"/>
    <w:lsdException w:name="toc 8" w:unhideWhenUsed="1" w:qFormat="1"/>
    <w:lsdException w:name="toc 9" w:unhideWhenUsed="1"/>
    <w:lsdException w:name="Normal Indent" w:semiHidden="1" w:unhideWhenUsed="1" w:qFormat="1"/>
    <w:lsdException w:name="footnote text" w:semiHidden="1" w:unhideWhenUsed="1" w:qFormat="1"/>
    <w:lsdException w:name="annotation text" w:unhideWhenUsed="1" w:qFormat="1"/>
    <w:lsdException w:name="header" w:semiHidden="1" w:unhideWhenUsed="1" w:qFormat="1"/>
    <w:lsdException w:name="footer" w:uiPriority="99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unhideWhenUsed="1" w:qFormat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 w:qFormat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 w:qFormat="1"/>
    <w:lsdException w:name="List Continue 4" w:semiHidden="1" w:unhideWhenUsed="1"/>
    <w:lsdException w:name="List Continue 5" w:semiHidden="1" w:unhideWhenUsed="1" w:qFormat="1"/>
    <w:lsdException w:name="Message Header" w:semiHidden="1" w:unhideWhenUsed="1" w:qFormat="1"/>
    <w:lsdException w:name="Subtitle" w:semiHidden="1" w:qFormat="1"/>
    <w:lsdException w:name="Salutation" w:semiHidden="1" w:qFormat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 w:qFormat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 w:qFormat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/>
    <w:lsdException w:name="Table Classic 3" w:semiHidden="1" w:unhideWhenUsed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/>
    <w:lsdException w:name="Table Columns 4" w:semiHidden="1" w:unhideWhenUsed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 w:qFormat="1"/>
    <w:lsdException w:name="Table Web 2" w:semiHidden="1" w:unhideWhenUsed="1"/>
    <w:lsdException w:name="Table Web 3" w:semiHidden="1" w:unhideWhenUsed="1" w:qFormat="1"/>
    <w:lsdException w:name="Balloon Text" w:semiHidden="1" w:unhideWhenUsed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FC2473"/>
    <w:pPr>
      <w:topLinePunct/>
      <w:adjustRightInd w:val="0"/>
      <w:snapToGrid w:val="0"/>
      <w:spacing w:before="160" w:after="160" w:line="240" w:lineRule="atLeast"/>
      <w:ind w:left="567"/>
    </w:pPr>
    <w:rPr>
      <w:rFonts w:ascii="Calibri" w:eastAsia="华文细黑" w:hAnsi="Calibri" w:cs="Arial"/>
      <w:kern w:val="2"/>
      <w:sz w:val="24"/>
      <w:szCs w:val="21"/>
    </w:rPr>
  </w:style>
  <w:style w:type="paragraph" w:styleId="1">
    <w:name w:val="heading 1"/>
    <w:basedOn w:val="a4"/>
    <w:next w:val="21"/>
    <w:qFormat/>
    <w:rsid w:val="00FC2473"/>
    <w:pPr>
      <w:keepNext/>
      <w:numPr>
        <w:numId w:val="1"/>
      </w:numPr>
      <w:spacing w:before="600" w:after="400"/>
      <w:jc w:val="center"/>
      <w:outlineLvl w:val="0"/>
    </w:pPr>
    <w:rPr>
      <w:rFonts w:ascii="Book Antiqua" w:eastAsia="黑体" w:hAnsi="Book Antiqua" w:cs="Book Antiqua"/>
      <w:bCs/>
      <w:sz w:val="44"/>
      <w:szCs w:val="44"/>
    </w:rPr>
  </w:style>
  <w:style w:type="paragraph" w:styleId="21">
    <w:name w:val="heading 2"/>
    <w:basedOn w:val="a4"/>
    <w:next w:val="31"/>
    <w:qFormat/>
    <w:rsid w:val="00FC2473"/>
    <w:pPr>
      <w:keepNext/>
      <w:keepLines/>
      <w:numPr>
        <w:ilvl w:val="1"/>
        <w:numId w:val="1"/>
      </w:numPr>
      <w:spacing w:before="400"/>
      <w:outlineLvl w:val="1"/>
    </w:pPr>
    <w:rPr>
      <w:rFonts w:ascii="Book Antiqua" w:eastAsia="黑体" w:hAnsi="Book Antiqua" w:cs="Book Antiqua"/>
      <w:bCs/>
      <w:noProof/>
      <w:kern w:val="0"/>
      <w:sz w:val="36"/>
      <w:szCs w:val="36"/>
      <w:lang w:eastAsia="en-US"/>
    </w:rPr>
  </w:style>
  <w:style w:type="paragraph" w:styleId="31">
    <w:name w:val="heading 3"/>
    <w:basedOn w:val="a4"/>
    <w:next w:val="a4"/>
    <w:qFormat/>
    <w:rsid w:val="00FC2473"/>
    <w:pPr>
      <w:keepNext/>
      <w:keepLines/>
      <w:numPr>
        <w:ilvl w:val="2"/>
        <w:numId w:val="1"/>
      </w:numPr>
      <w:spacing w:before="240"/>
      <w:ind w:left="0"/>
      <w:outlineLvl w:val="2"/>
    </w:pPr>
    <w:rPr>
      <w:rFonts w:ascii="Book Antiqua" w:eastAsia="黑体" w:hAnsi="Book Antiqua" w:cs="宋体"/>
      <w:noProof/>
      <w:kern w:val="0"/>
      <w:sz w:val="32"/>
      <w:szCs w:val="32"/>
    </w:rPr>
  </w:style>
  <w:style w:type="paragraph" w:styleId="41">
    <w:name w:val="heading 4"/>
    <w:basedOn w:val="a4"/>
    <w:next w:val="a4"/>
    <w:semiHidden/>
    <w:qFormat/>
    <w:rsid w:val="00FC2473"/>
    <w:pPr>
      <w:keepNext/>
      <w:keepLines/>
      <w:numPr>
        <w:ilvl w:val="4"/>
        <w:numId w:val="1"/>
      </w:numPr>
      <w:ind w:rightChars="100" w:right="100"/>
      <w:outlineLvl w:val="3"/>
    </w:pPr>
    <w:rPr>
      <w:rFonts w:eastAsia="黑体" w:cs="Times New Roman"/>
      <w:bCs/>
    </w:rPr>
  </w:style>
  <w:style w:type="paragraph" w:styleId="51">
    <w:name w:val="heading 5"/>
    <w:basedOn w:val="a4"/>
    <w:next w:val="a4"/>
    <w:link w:val="52"/>
    <w:qFormat/>
    <w:rsid w:val="00FC2473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4"/>
    <w:next w:val="a4"/>
    <w:semiHidden/>
    <w:qFormat/>
    <w:rsid w:val="00FC2473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aliases w:val="附录A"/>
    <w:basedOn w:val="1"/>
    <w:next w:val="8"/>
    <w:qFormat/>
    <w:rsid w:val="00FC2473"/>
    <w:pPr>
      <w:keepLines/>
      <w:numPr>
        <w:numId w:val="2"/>
      </w:numPr>
      <w:topLinePunct w:val="0"/>
      <w:outlineLvl w:val="6"/>
    </w:pPr>
    <w:rPr>
      <w:bCs w:val="0"/>
    </w:rPr>
  </w:style>
  <w:style w:type="paragraph" w:styleId="8">
    <w:name w:val="heading 8"/>
    <w:aliases w:val="A.1"/>
    <w:basedOn w:val="21"/>
    <w:next w:val="9"/>
    <w:qFormat/>
    <w:rsid w:val="00FC2473"/>
    <w:pPr>
      <w:numPr>
        <w:numId w:val="2"/>
      </w:num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aliases w:val="A.1.1"/>
    <w:basedOn w:val="31"/>
    <w:next w:val="a4"/>
    <w:qFormat/>
    <w:rsid w:val="00FC2473"/>
    <w:pPr>
      <w:numPr>
        <w:numId w:val="2"/>
      </w:numPr>
      <w:topLinePunct w:val="0"/>
      <w:outlineLvl w:val="8"/>
    </w:pPr>
    <w:rPr>
      <w:rFonts w:cs="Times New Roman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32">
    <w:name w:val="List 3"/>
    <w:basedOn w:val="a4"/>
    <w:semiHidden/>
    <w:rsid w:val="00FC2473"/>
    <w:pPr>
      <w:ind w:leftChars="400" w:left="100" w:hangingChars="200" w:hanging="200"/>
    </w:pPr>
  </w:style>
  <w:style w:type="paragraph" w:styleId="a8">
    <w:name w:val="annotation subject"/>
    <w:basedOn w:val="a9"/>
    <w:next w:val="a9"/>
    <w:semiHidden/>
    <w:rsid w:val="00FC2473"/>
    <w:rPr>
      <w:b/>
      <w:bCs/>
    </w:rPr>
  </w:style>
  <w:style w:type="paragraph" w:styleId="a9">
    <w:name w:val="annotation text"/>
    <w:basedOn w:val="a4"/>
    <w:link w:val="aa"/>
    <w:rsid w:val="00FC2473"/>
  </w:style>
  <w:style w:type="paragraph" w:styleId="70">
    <w:name w:val="toc 7"/>
    <w:basedOn w:val="a4"/>
    <w:next w:val="a4"/>
    <w:autoRedefine/>
    <w:rsid w:val="00FC2473"/>
    <w:pPr>
      <w:ind w:left="2520"/>
    </w:pPr>
  </w:style>
  <w:style w:type="paragraph" w:styleId="ab">
    <w:name w:val="Body Text First Indent"/>
    <w:basedOn w:val="ac"/>
    <w:semiHidden/>
    <w:rsid w:val="00FC2473"/>
    <w:pPr>
      <w:ind w:firstLineChars="100" w:firstLine="420"/>
    </w:pPr>
  </w:style>
  <w:style w:type="paragraph" w:styleId="ac">
    <w:name w:val="Body Text"/>
    <w:basedOn w:val="a4"/>
    <w:semiHidden/>
    <w:rsid w:val="00FC2473"/>
    <w:pPr>
      <w:spacing w:after="120"/>
    </w:pPr>
  </w:style>
  <w:style w:type="paragraph" w:styleId="2">
    <w:name w:val="List Number 2"/>
    <w:basedOn w:val="a4"/>
    <w:semiHidden/>
    <w:rsid w:val="00FC2473"/>
    <w:pPr>
      <w:numPr>
        <w:numId w:val="3"/>
      </w:numPr>
    </w:pPr>
  </w:style>
  <w:style w:type="paragraph" w:styleId="ad">
    <w:name w:val="table of authorities"/>
    <w:basedOn w:val="a4"/>
    <w:next w:val="a4"/>
    <w:semiHidden/>
    <w:rsid w:val="00FC2473"/>
    <w:pPr>
      <w:ind w:left="420"/>
    </w:pPr>
  </w:style>
  <w:style w:type="paragraph" w:styleId="ae">
    <w:name w:val="macro"/>
    <w:semiHidden/>
    <w:rsid w:val="00FC247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">
    <w:name w:val="Note Heading"/>
    <w:basedOn w:val="a4"/>
    <w:next w:val="a4"/>
    <w:semiHidden/>
    <w:rsid w:val="00FC2473"/>
    <w:pPr>
      <w:jc w:val="center"/>
    </w:pPr>
  </w:style>
  <w:style w:type="paragraph" w:styleId="40">
    <w:name w:val="List Bullet 4"/>
    <w:basedOn w:val="a4"/>
    <w:autoRedefine/>
    <w:semiHidden/>
    <w:rsid w:val="00FC2473"/>
    <w:pPr>
      <w:numPr>
        <w:numId w:val="4"/>
      </w:numPr>
    </w:pPr>
  </w:style>
  <w:style w:type="paragraph" w:styleId="80">
    <w:name w:val="index 8"/>
    <w:basedOn w:val="a4"/>
    <w:next w:val="a4"/>
    <w:autoRedefine/>
    <w:semiHidden/>
    <w:rsid w:val="00FC2473"/>
    <w:pPr>
      <w:ind w:left="1680" w:hanging="210"/>
    </w:pPr>
    <w:rPr>
      <w:sz w:val="20"/>
      <w:szCs w:val="20"/>
    </w:rPr>
  </w:style>
  <w:style w:type="paragraph" w:styleId="af0">
    <w:name w:val="E-mail Signature"/>
    <w:basedOn w:val="a4"/>
    <w:semiHidden/>
    <w:rsid w:val="00FC2473"/>
  </w:style>
  <w:style w:type="paragraph" w:styleId="a">
    <w:name w:val="List Number"/>
    <w:basedOn w:val="a4"/>
    <w:semiHidden/>
    <w:rsid w:val="00FC2473"/>
    <w:pPr>
      <w:numPr>
        <w:numId w:val="5"/>
      </w:numPr>
    </w:pPr>
  </w:style>
  <w:style w:type="paragraph" w:styleId="af1">
    <w:name w:val="Normal Indent"/>
    <w:basedOn w:val="a4"/>
    <w:semiHidden/>
    <w:rsid w:val="00FC2473"/>
    <w:pPr>
      <w:ind w:firstLineChars="200" w:firstLine="420"/>
    </w:pPr>
  </w:style>
  <w:style w:type="paragraph" w:styleId="af2">
    <w:name w:val="caption"/>
    <w:basedOn w:val="a4"/>
    <w:next w:val="a4"/>
    <w:semiHidden/>
    <w:qFormat/>
    <w:rsid w:val="00FC2473"/>
    <w:pPr>
      <w:spacing w:before="152"/>
    </w:pPr>
    <w:rPr>
      <w:rFonts w:ascii="Arial" w:eastAsia="黑体" w:hAnsi="Arial"/>
      <w:sz w:val="20"/>
      <w:szCs w:val="20"/>
    </w:rPr>
  </w:style>
  <w:style w:type="paragraph" w:styleId="53">
    <w:name w:val="index 5"/>
    <w:basedOn w:val="a4"/>
    <w:next w:val="a4"/>
    <w:autoRedefine/>
    <w:semiHidden/>
    <w:rsid w:val="00FC2473"/>
    <w:pPr>
      <w:ind w:left="1050" w:hanging="210"/>
    </w:pPr>
    <w:rPr>
      <w:sz w:val="20"/>
      <w:szCs w:val="20"/>
    </w:rPr>
  </w:style>
  <w:style w:type="paragraph" w:styleId="a0">
    <w:name w:val="List Bullet"/>
    <w:basedOn w:val="a4"/>
    <w:autoRedefine/>
    <w:semiHidden/>
    <w:rsid w:val="00FC2473"/>
    <w:pPr>
      <w:numPr>
        <w:numId w:val="6"/>
      </w:numPr>
    </w:pPr>
  </w:style>
  <w:style w:type="paragraph" w:styleId="af3">
    <w:name w:val="envelope address"/>
    <w:basedOn w:val="a4"/>
    <w:semiHidden/>
    <w:rsid w:val="00FC2473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4">
    <w:name w:val="Document Map"/>
    <w:basedOn w:val="a4"/>
    <w:semiHidden/>
    <w:rsid w:val="00FC2473"/>
    <w:pPr>
      <w:shd w:val="clear" w:color="auto" w:fill="000080"/>
    </w:pPr>
  </w:style>
  <w:style w:type="paragraph" w:styleId="af5">
    <w:name w:val="toa heading"/>
    <w:basedOn w:val="a4"/>
    <w:next w:val="a4"/>
    <w:semiHidden/>
    <w:rsid w:val="00FC2473"/>
    <w:pPr>
      <w:spacing w:before="120"/>
    </w:pPr>
    <w:rPr>
      <w:rFonts w:ascii="Arial" w:hAnsi="Arial"/>
    </w:rPr>
  </w:style>
  <w:style w:type="paragraph" w:styleId="60">
    <w:name w:val="index 6"/>
    <w:basedOn w:val="a4"/>
    <w:next w:val="a4"/>
    <w:autoRedefine/>
    <w:semiHidden/>
    <w:rsid w:val="00FC2473"/>
    <w:pPr>
      <w:ind w:left="1260" w:hanging="210"/>
    </w:pPr>
    <w:rPr>
      <w:sz w:val="20"/>
      <w:szCs w:val="20"/>
    </w:rPr>
  </w:style>
  <w:style w:type="paragraph" w:styleId="af6">
    <w:name w:val="Salutation"/>
    <w:basedOn w:val="a4"/>
    <w:next w:val="a4"/>
    <w:semiHidden/>
    <w:rsid w:val="00FC2473"/>
  </w:style>
  <w:style w:type="paragraph" w:styleId="33">
    <w:name w:val="Body Text 3"/>
    <w:basedOn w:val="a4"/>
    <w:semiHidden/>
    <w:rsid w:val="00FC2473"/>
    <w:pPr>
      <w:spacing w:after="120"/>
    </w:pPr>
    <w:rPr>
      <w:sz w:val="16"/>
      <w:szCs w:val="16"/>
    </w:rPr>
  </w:style>
  <w:style w:type="paragraph" w:styleId="af7">
    <w:name w:val="Closing"/>
    <w:basedOn w:val="a4"/>
    <w:semiHidden/>
    <w:rsid w:val="00FC2473"/>
    <w:pPr>
      <w:ind w:leftChars="2100" w:left="100"/>
    </w:pPr>
  </w:style>
  <w:style w:type="paragraph" w:styleId="30">
    <w:name w:val="List Bullet 3"/>
    <w:basedOn w:val="a4"/>
    <w:autoRedefine/>
    <w:semiHidden/>
    <w:rsid w:val="00FC2473"/>
    <w:pPr>
      <w:numPr>
        <w:numId w:val="7"/>
      </w:numPr>
    </w:pPr>
  </w:style>
  <w:style w:type="paragraph" w:styleId="af8">
    <w:name w:val="Body Text Indent"/>
    <w:basedOn w:val="a4"/>
    <w:semiHidden/>
    <w:rsid w:val="00FC2473"/>
    <w:pPr>
      <w:spacing w:after="120"/>
      <w:ind w:leftChars="200" w:left="420"/>
    </w:pPr>
  </w:style>
  <w:style w:type="paragraph" w:styleId="3">
    <w:name w:val="List Number 3"/>
    <w:basedOn w:val="a4"/>
    <w:semiHidden/>
    <w:rsid w:val="00FC2473"/>
    <w:pPr>
      <w:numPr>
        <w:numId w:val="8"/>
      </w:numPr>
    </w:pPr>
  </w:style>
  <w:style w:type="paragraph" w:styleId="22">
    <w:name w:val="List 2"/>
    <w:basedOn w:val="a4"/>
    <w:semiHidden/>
    <w:rsid w:val="00FC2473"/>
    <w:pPr>
      <w:ind w:leftChars="200" w:left="100" w:hangingChars="200" w:hanging="200"/>
    </w:pPr>
  </w:style>
  <w:style w:type="paragraph" w:styleId="af9">
    <w:name w:val="List Continue"/>
    <w:basedOn w:val="a4"/>
    <w:semiHidden/>
    <w:rsid w:val="00FC2473"/>
    <w:pPr>
      <w:spacing w:after="120"/>
      <w:ind w:leftChars="200" w:left="420"/>
    </w:pPr>
  </w:style>
  <w:style w:type="paragraph" w:styleId="afa">
    <w:name w:val="Block Text"/>
    <w:basedOn w:val="a4"/>
    <w:semiHidden/>
    <w:rsid w:val="00FC2473"/>
    <w:pPr>
      <w:spacing w:after="120"/>
      <w:ind w:leftChars="700" w:left="1440" w:rightChars="700" w:right="1440"/>
    </w:pPr>
  </w:style>
  <w:style w:type="paragraph" w:styleId="20">
    <w:name w:val="List Bullet 2"/>
    <w:basedOn w:val="a4"/>
    <w:autoRedefine/>
    <w:semiHidden/>
    <w:rsid w:val="00FC2473"/>
    <w:pPr>
      <w:numPr>
        <w:numId w:val="9"/>
      </w:numPr>
    </w:pPr>
  </w:style>
  <w:style w:type="paragraph" w:styleId="HTML">
    <w:name w:val="HTML Address"/>
    <w:basedOn w:val="a4"/>
    <w:semiHidden/>
    <w:rsid w:val="00FC2473"/>
    <w:rPr>
      <w:i/>
      <w:iCs/>
    </w:rPr>
  </w:style>
  <w:style w:type="paragraph" w:styleId="42">
    <w:name w:val="index 4"/>
    <w:basedOn w:val="a4"/>
    <w:next w:val="a4"/>
    <w:autoRedefine/>
    <w:semiHidden/>
    <w:rsid w:val="00FC2473"/>
    <w:pPr>
      <w:ind w:left="1260"/>
    </w:pPr>
  </w:style>
  <w:style w:type="paragraph" w:styleId="54">
    <w:name w:val="toc 5"/>
    <w:basedOn w:val="a4"/>
    <w:next w:val="a4"/>
    <w:autoRedefine/>
    <w:rsid w:val="00FC2473"/>
    <w:pPr>
      <w:ind w:left="1680"/>
    </w:pPr>
  </w:style>
  <w:style w:type="paragraph" w:styleId="34">
    <w:name w:val="toc 3"/>
    <w:basedOn w:val="a4"/>
    <w:next w:val="a4"/>
    <w:uiPriority w:val="39"/>
    <w:rsid w:val="00FC2473"/>
    <w:pPr>
      <w:tabs>
        <w:tab w:val="right" w:leader="dot" w:pos="9629"/>
      </w:tabs>
      <w:spacing w:before="80" w:after="80"/>
      <w:ind w:leftChars="450" w:left="945"/>
    </w:pPr>
    <w:rPr>
      <w:noProof/>
      <w:szCs w:val="20"/>
    </w:rPr>
  </w:style>
  <w:style w:type="paragraph" w:styleId="afb">
    <w:name w:val="Plain Text"/>
    <w:basedOn w:val="a4"/>
    <w:semiHidden/>
    <w:rsid w:val="00FC2473"/>
    <w:rPr>
      <w:rFonts w:ascii="宋体" w:hAnsi="Courier New" w:cs="Courier New"/>
    </w:rPr>
  </w:style>
  <w:style w:type="paragraph" w:styleId="50">
    <w:name w:val="List Bullet 5"/>
    <w:basedOn w:val="a4"/>
    <w:autoRedefine/>
    <w:semiHidden/>
    <w:rsid w:val="00FC2473"/>
    <w:pPr>
      <w:numPr>
        <w:numId w:val="10"/>
      </w:numPr>
    </w:pPr>
  </w:style>
  <w:style w:type="paragraph" w:styleId="4">
    <w:name w:val="List Number 4"/>
    <w:basedOn w:val="a4"/>
    <w:semiHidden/>
    <w:rsid w:val="00FC2473"/>
    <w:pPr>
      <w:numPr>
        <w:numId w:val="11"/>
      </w:numPr>
    </w:pPr>
  </w:style>
  <w:style w:type="paragraph" w:styleId="81">
    <w:name w:val="toc 8"/>
    <w:basedOn w:val="a4"/>
    <w:next w:val="a4"/>
    <w:autoRedefine/>
    <w:rsid w:val="00FC2473"/>
    <w:pPr>
      <w:ind w:left="2940"/>
    </w:pPr>
  </w:style>
  <w:style w:type="paragraph" w:styleId="35">
    <w:name w:val="index 3"/>
    <w:basedOn w:val="a4"/>
    <w:next w:val="a4"/>
    <w:autoRedefine/>
    <w:semiHidden/>
    <w:rsid w:val="00FC2473"/>
    <w:pPr>
      <w:ind w:leftChars="400" w:left="400"/>
    </w:pPr>
  </w:style>
  <w:style w:type="paragraph" w:styleId="afc">
    <w:name w:val="Date"/>
    <w:basedOn w:val="a4"/>
    <w:next w:val="a4"/>
    <w:semiHidden/>
    <w:rsid w:val="00FC2473"/>
    <w:pPr>
      <w:ind w:leftChars="2500" w:left="100"/>
    </w:pPr>
  </w:style>
  <w:style w:type="paragraph" w:styleId="23">
    <w:name w:val="Body Text Indent 2"/>
    <w:basedOn w:val="a4"/>
    <w:semiHidden/>
    <w:rsid w:val="00FC2473"/>
    <w:pPr>
      <w:spacing w:after="120" w:line="480" w:lineRule="auto"/>
      <w:ind w:leftChars="200" w:left="420"/>
    </w:pPr>
  </w:style>
  <w:style w:type="paragraph" w:styleId="afd">
    <w:name w:val="endnote text"/>
    <w:basedOn w:val="a4"/>
    <w:semiHidden/>
    <w:rsid w:val="00FC2473"/>
  </w:style>
  <w:style w:type="paragraph" w:styleId="55">
    <w:name w:val="List Continue 5"/>
    <w:basedOn w:val="a4"/>
    <w:semiHidden/>
    <w:rsid w:val="00FC2473"/>
    <w:pPr>
      <w:spacing w:after="120"/>
      <w:ind w:leftChars="1000" w:left="2100"/>
    </w:pPr>
  </w:style>
  <w:style w:type="paragraph" w:styleId="afe">
    <w:name w:val="Balloon Text"/>
    <w:basedOn w:val="a4"/>
    <w:semiHidden/>
    <w:rsid w:val="00FC2473"/>
    <w:rPr>
      <w:sz w:val="18"/>
      <w:szCs w:val="18"/>
    </w:rPr>
  </w:style>
  <w:style w:type="paragraph" w:styleId="aff">
    <w:name w:val="footer"/>
    <w:basedOn w:val="a4"/>
    <w:link w:val="aff0"/>
    <w:uiPriority w:val="99"/>
    <w:rsid w:val="00FC2473"/>
    <w:pPr>
      <w:spacing w:before="200" w:after="200" w:line="20" w:lineRule="atLeast"/>
      <w:ind w:left="0"/>
      <w:jc w:val="center"/>
    </w:pPr>
    <w:rPr>
      <w:rFonts w:cs="Times New Roman"/>
      <w:b/>
      <w:bCs/>
      <w:sz w:val="2"/>
      <w:szCs w:val="2"/>
    </w:rPr>
  </w:style>
  <w:style w:type="paragraph" w:styleId="aff1">
    <w:name w:val="envelope return"/>
    <w:basedOn w:val="a4"/>
    <w:semiHidden/>
    <w:rsid w:val="00FC2473"/>
    <w:rPr>
      <w:rFonts w:ascii="Arial" w:hAnsi="Arial"/>
    </w:rPr>
  </w:style>
  <w:style w:type="paragraph" w:styleId="24">
    <w:name w:val="Body Text First Indent 2"/>
    <w:basedOn w:val="af8"/>
    <w:semiHidden/>
    <w:rsid w:val="00FC2473"/>
    <w:pPr>
      <w:ind w:firstLineChars="200" w:firstLine="420"/>
    </w:pPr>
  </w:style>
  <w:style w:type="paragraph" w:styleId="aff2">
    <w:name w:val="header"/>
    <w:basedOn w:val="a4"/>
    <w:link w:val="aff3"/>
    <w:semiHidden/>
    <w:rsid w:val="00FC2473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aff4">
    <w:name w:val="Signature"/>
    <w:basedOn w:val="a4"/>
    <w:semiHidden/>
    <w:rsid w:val="00FC2473"/>
    <w:pPr>
      <w:ind w:leftChars="2100" w:left="100"/>
    </w:pPr>
  </w:style>
  <w:style w:type="paragraph" w:styleId="10">
    <w:name w:val="toc 1"/>
    <w:basedOn w:val="a4"/>
    <w:next w:val="a4"/>
    <w:uiPriority w:val="39"/>
    <w:rsid w:val="00FC2473"/>
    <w:pPr>
      <w:spacing w:after="80"/>
      <w:ind w:left="0"/>
    </w:pPr>
    <w:rPr>
      <w:rFonts w:ascii="Book Antiqua" w:hAnsi="Book Antiqua" w:cs="Book Antiqua"/>
      <w:bCs/>
      <w:szCs w:val="24"/>
    </w:rPr>
  </w:style>
  <w:style w:type="paragraph" w:styleId="43">
    <w:name w:val="List Continue 4"/>
    <w:basedOn w:val="a4"/>
    <w:semiHidden/>
    <w:rsid w:val="00FC2473"/>
    <w:pPr>
      <w:spacing w:after="120"/>
      <w:ind w:leftChars="800" w:left="1680"/>
    </w:pPr>
  </w:style>
  <w:style w:type="paragraph" w:styleId="44">
    <w:name w:val="toc 4"/>
    <w:basedOn w:val="a4"/>
    <w:next w:val="a4"/>
    <w:autoRedefine/>
    <w:rsid w:val="00FC2473"/>
    <w:pPr>
      <w:tabs>
        <w:tab w:val="center" w:pos="10080"/>
      </w:tabs>
      <w:kinsoku w:val="0"/>
      <w:overflowPunct w:val="0"/>
      <w:autoSpaceDE w:val="0"/>
      <w:autoSpaceDN w:val="0"/>
      <w:spacing w:before="0" w:after="0" w:line="240" w:lineRule="auto"/>
      <w:ind w:left="2540"/>
      <w:jc w:val="right"/>
    </w:pPr>
    <w:rPr>
      <w:sz w:val="20"/>
      <w:szCs w:val="20"/>
    </w:rPr>
  </w:style>
  <w:style w:type="paragraph" w:styleId="aff5">
    <w:name w:val="index heading"/>
    <w:basedOn w:val="a4"/>
    <w:next w:val="11"/>
    <w:semiHidden/>
    <w:rsid w:val="00FC2473"/>
    <w:rPr>
      <w:rFonts w:ascii="Arial" w:hAnsi="Arial"/>
      <w:b/>
      <w:bCs/>
    </w:rPr>
  </w:style>
  <w:style w:type="paragraph" w:styleId="11">
    <w:name w:val="index 1"/>
    <w:basedOn w:val="a4"/>
    <w:next w:val="a4"/>
    <w:autoRedefine/>
    <w:semiHidden/>
    <w:rsid w:val="00FC2473"/>
  </w:style>
  <w:style w:type="paragraph" w:styleId="aff6">
    <w:name w:val="Subtitle"/>
    <w:basedOn w:val="a4"/>
    <w:semiHidden/>
    <w:qFormat/>
    <w:rsid w:val="00FC2473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">
    <w:name w:val="List Number 5"/>
    <w:basedOn w:val="a4"/>
    <w:semiHidden/>
    <w:rsid w:val="00FC2473"/>
    <w:pPr>
      <w:numPr>
        <w:numId w:val="12"/>
      </w:numPr>
    </w:pPr>
  </w:style>
  <w:style w:type="paragraph" w:styleId="aff7">
    <w:name w:val="List"/>
    <w:basedOn w:val="a4"/>
    <w:semiHidden/>
    <w:rsid w:val="00FC2473"/>
    <w:pPr>
      <w:ind w:left="200" w:hangingChars="200" w:hanging="200"/>
    </w:pPr>
  </w:style>
  <w:style w:type="paragraph" w:styleId="aff8">
    <w:name w:val="footnote text"/>
    <w:basedOn w:val="a4"/>
    <w:semiHidden/>
    <w:rsid w:val="00FC2473"/>
    <w:rPr>
      <w:sz w:val="18"/>
      <w:szCs w:val="18"/>
    </w:rPr>
  </w:style>
  <w:style w:type="paragraph" w:styleId="61">
    <w:name w:val="toc 6"/>
    <w:basedOn w:val="a4"/>
    <w:next w:val="a4"/>
    <w:autoRedefine/>
    <w:rsid w:val="00FC2473"/>
    <w:pPr>
      <w:ind w:left="2100"/>
    </w:pPr>
  </w:style>
  <w:style w:type="paragraph" w:styleId="56">
    <w:name w:val="List 5"/>
    <w:basedOn w:val="a4"/>
    <w:semiHidden/>
    <w:rsid w:val="00FC2473"/>
    <w:pPr>
      <w:ind w:leftChars="800" w:left="100" w:hangingChars="200" w:hanging="200"/>
    </w:pPr>
  </w:style>
  <w:style w:type="paragraph" w:styleId="36">
    <w:name w:val="Body Text Indent 3"/>
    <w:basedOn w:val="a4"/>
    <w:semiHidden/>
    <w:rsid w:val="00FC2473"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4"/>
    <w:next w:val="a4"/>
    <w:autoRedefine/>
    <w:semiHidden/>
    <w:rsid w:val="00FC2473"/>
    <w:pPr>
      <w:ind w:left="1470" w:hanging="210"/>
    </w:pPr>
    <w:rPr>
      <w:sz w:val="20"/>
      <w:szCs w:val="20"/>
    </w:rPr>
  </w:style>
  <w:style w:type="paragraph" w:styleId="90">
    <w:name w:val="index 9"/>
    <w:basedOn w:val="a4"/>
    <w:next w:val="a4"/>
    <w:autoRedefine/>
    <w:semiHidden/>
    <w:rsid w:val="00FC2473"/>
    <w:pPr>
      <w:ind w:left="1890" w:hanging="210"/>
    </w:pPr>
    <w:rPr>
      <w:sz w:val="20"/>
      <w:szCs w:val="20"/>
    </w:rPr>
  </w:style>
  <w:style w:type="paragraph" w:styleId="aff9">
    <w:name w:val="table of figures"/>
    <w:basedOn w:val="a4"/>
    <w:next w:val="a4"/>
    <w:semiHidden/>
    <w:rsid w:val="00FC2473"/>
    <w:pPr>
      <w:spacing w:afterLines="50"/>
      <w:ind w:leftChars="300" w:left="300"/>
    </w:pPr>
    <w:rPr>
      <w:sz w:val="20"/>
      <w:szCs w:val="20"/>
    </w:rPr>
  </w:style>
  <w:style w:type="paragraph" w:styleId="25">
    <w:name w:val="toc 2"/>
    <w:basedOn w:val="a4"/>
    <w:next w:val="a4"/>
    <w:uiPriority w:val="39"/>
    <w:rsid w:val="00FC2473"/>
    <w:pPr>
      <w:tabs>
        <w:tab w:val="right" w:leader="dot" w:pos="9629"/>
      </w:tabs>
      <w:spacing w:before="80" w:after="80"/>
      <w:ind w:leftChars="300" w:left="630"/>
    </w:pPr>
    <w:rPr>
      <w:noProof/>
      <w:szCs w:val="20"/>
    </w:rPr>
  </w:style>
  <w:style w:type="paragraph" w:styleId="91">
    <w:name w:val="toc 9"/>
    <w:basedOn w:val="a4"/>
    <w:next w:val="a4"/>
    <w:autoRedefine/>
    <w:rsid w:val="00FC2473"/>
    <w:pPr>
      <w:ind w:left="3360"/>
    </w:pPr>
  </w:style>
  <w:style w:type="paragraph" w:styleId="26">
    <w:name w:val="Body Text 2"/>
    <w:basedOn w:val="a4"/>
    <w:semiHidden/>
    <w:rsid w:val="00FC2473"/>
    <w:pPr>
      <w:spacing w:after="120" w:line="480" w:lineRule="auto"/>
    </w:pPr>
  </w:style>
  <w:style w:type="paragraph" w:styleId="45">
    <w:name w:val="List 4"/>
    <w:basedOn w:val="a4"/>
    <w:semiHidden/>
    <w:rsid w:val="00FC2473"/>
    <w:pPr>
      <w:ind w:leftChars="600" w:left="100" w:hangingChars="200" w:hanging="200"/>
    </w:pPr>
  </w:style>
  <w:style w:type="paragraph" w:styleId="27">
    <w:name w:val="List Continue 2"/>
    <w:basedOn w:val="a4"/>
    <w:semiHidden/>
    <w:rsid w:val="00FC2473"/>
    <w:pPr>
      <w:spacing w:after="120"/>
      <w:ind w:leftChars="400" w:left="840"/>
    </w:pPr>
  </w:style>
  <w:style w:type="paragraph" w:styleId="affa">
    <w:name w:val="Message Header"/>
    <w:basedOn w:val="a4"/>
    <w:semiHidden/>
    <w:rsid w:val="00FC247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0">
    <w:name w:val="HTML Preformatted"/>
    <w:basedOn w:val="a4"/>
    <w:semiHidden/>
    <w:rsid w:val="00FC2473"/>
    <w:rPr>
      <w:rFonts w:ascii="Courier New" w:hAnsi="Courier New" w:cs="Courier New"/>
      <w:sz w:val="20"/>
      <w:szCs w:val="20"/>
    </w:rPr>
  </w:style>
  <w:style w:type="paragraph" w:styleId="affb">
    <w:name w:val="Normal (Web)"/>
    <w:basedOn w:val="a4"/>
    <w:semiHidden/>
    <w:rsid w:val="00FC2473"/>
    <w:rPr>
      <w:rFonts w:cs="Times New Roman"/>
    </w:rPr>
  </w:style>
  <w:style w:type="paragraph" w:styleId="37">
    <w:name w:val="List Continue 3"/>
    <w:basedOn w:val="a4"/>
    <w:semiHidden/>
    <w:rsid w:val="00FC2473"/>
    <w:pPr>
      <w:spacing w:after="120"/>
      <w:ind w:leftChars="600" w:left="1260"/>
    </w:pPr>
  </w:style>
  <w:style w:type="paragraph" w:styleId="28">
    <w:name w:val="index 2"/>
    <w:basedOn w:val="a4"/>
    <w:next w:val="a4"/>
    <w:autoRedefine/>
    <w:semiHidden/>
    <w:rsid w:val="00FC2473"/>
    <w:pPr>
      <w:ind w:leftChars="200" w:left="200"/>
    </w:pPr>
  </w:style>
  <w:style w:type="paragraph" w:styleId="affc">
    <w:name w:val="Title"/>
    <w:basedOn w:val="a4"/>
    <w:semiHidden/>
    <w:qFormat/>
    <w:rsid w:val="00FC2473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character" w:styleId="affd">
    <w:name w:val="Strong"/>
    <w:basedOn w:val="a5"/>
    <w:semiHidden/>
    <w:qFormat/>
    <w:rsid w:val="00FC2473"/>
    <w:rPr>
      <w:b/>
      <w:bCs/>
    </w:rPr>
  </w:style>
  <w:style w:type="character" w:styleId="affe">
    <w:name w:val="endnote reference"/>
    <w:basedOn w:val="a5"/>
    <w:semiHidden/>
    <w:rsid w:val="00FC2473"/>
    <w:rPr>
      <w:vertAlign w:val="superscript"/>
    </w:rPr>
  </w:style>
  <w:style w:type="character" w:styleId="afff">
    <w:name w:val="page number"/>
    <w:basedOn w:val="a5"/>
    <w:semiHidden/>
    <w:rsid w:val="00FC2473"/>
  </w:style>
  <w:style w:type="character" w:styleId="afff0">
    <w:name w:val="FollowedHyperlink"/>
    <w:semiHidden/>
    <w:rsid w:val="00FC2473"/>
    <w:rPr>
      <w:color w:val="800080"/>
      <w:u w:val="none"/>
    </w:rPr>
  </w:style>
  <w:style w:type="character" w:styleId="afff1">
    <w:name w:val="Emphasis"/>
    <w:basedOn w:val="a5"/>
    <w:semiHidden/>
    <w:qFormat/>
    <w:rsid w:val="00FC2473"/>
    <w:rPr>
      <w:i/>
      <w:iCs/>
    </w:rPr>
  </w:style>
  <w:style w:type="character" w:styleId="afff2">
    <w:name w:val="line number"/>
    <w:basedOn w:val="a5"/>
    <w:semiHidden/>
    <w:rsid w:val="00FC2473"/>
  </w:style>
  <w:style w:type="character" w:styleId="HTML1">
    <w:name w:val="HTML Definition"/>
    <w:basedOn w:val="a5"/>
    <w:semiHidden/>
    <w:rsid w:val="00FC2473"/>
    <w:rPr>
      <w:i/>
      <w:iCs/>
    </w:rPr>
  </w:style>
  <w:style w:type="character" w:styleId="HTML2">
    <w:name w:val="HTML Typewriter"/>
    <w:basedOn w:val="a5"/>
    <w:semiHidden/>
    <w:rsid w:val="00FC2473"/>
    <w:rPr>
      <w:rFonts w:ascii="Courier New" w:hAnsi="Courier New" w:cs="Courier New"/>
      <w:sz w:val="20"/>
      <w:szCs w:val="20"/>
    </w:rPr>
  </w:style>
  <w:style w:type="character" w:styleId="HTML3">
    <w:name w:val="HTML Acronym"/>
    <w:basedOn w:val="a5"/>
    <w:semiHidden/>
    <w:rsid w:val="00FC2473"/>
  </w:style>
  <w:style w:type="character" w:styleId="HTML4">
    <w:name w:val="HTML Variable"/>
    <w:basedOn w:val="a5"/>
    <w:semiHidden/>
    <w:rsid w:val="00FC2473"/>
    <w:rPr>
      <w:i/>
      <w:iCs/>
    </w:rPr>
  </w:style>
  <w:style w:type="character" w:styleId="afff3">
    <w:name w:val="Hyperlink"/>
    <w:aliases w:val="超链接 Hik"/>
    <w:uiPriority w:val="99"/>
    <w:rsid w:val="00FC2473"/>
    <w:rPr>
      <w:color w:val="0000FF"/>
      <w:u w:val="none"/>
    </w:rPr>
  </w:style>
  <w:style w:type="character" w:styleId="HTML5">
    <w:name w:val="HTML Code"/>
    <w:basedOn w:val="a5"/>
    <w:semiHidden/>
    <w:rsid w:val="00FC2473"/>
    <w:rPr>
      <w:rFonts w:ascii="Courier New" w:hAnsi="Courier New" w:cs="Courier New"/>
      <w:sz w:val="20"/>
      <w:szCs w:val="20"/>
    </w:rPr>
  </w:style>
  <w:style w:type="character" w:styleId="afff4">
    <w:name w:val="annotation reference"/>
    <w:basedOn w:val="a5"/>
    <w:rsid w:val="00FC2473"/>
    <w:rPr>
      <w:sz w:val="21"/>
      <w:szCs w:val="21"/>
    </w:rPr>
  </w:style>
  <w:style w:type="character" w:styleId="HTML6">
    <w:name w:val="HTML Cite"/>
    <w:basedOn w:val="a5"/>
    <w:semiHidden/>
    <w:rsid w:val="00FC2473"/>
    <w:rPr>
      <w:i/>
      <w:iCs/>
    </w:rPr>
  </w:style>
  <w:style w:type="character" w:styleId="afff5">
    <w:name w:val="footnote reference"/>
    <w:basedOn w:val="a5"/>
    <w:semiHidden/>
    <w:rsid w:val="00FC2473"/>
    <w:rPr>
      <w:vertAlign w:val="superscript"/>
    </w:rPr>
  </w:style>
  <w:style w:type="character" w:styleId="HTML7">
    <w:name w:val="HTML Keyboard"/>
    <w:basedOn w:val="a5"/>
    <w:semiHidden/>
    <w:rsid w:val="00FC2473"/>
    <w:rPr>
      <w:rFonts w:ascii="Courier New" w:hAnsi="Courier New" w:cs="Courier New"/>
      <w:sz w:val="20"/>
      <w:szCs w:val="20"/>
    </w:rPr>
  </w:style>
  <w:style w:type="character" w:styleId="HTML8">
    <w:name w:val="HTML Sample"/>
    <w:basedOn w:val="a5"/>
    <w:semiHidden/>
    <w:rsid w:val="00FC2473"/>
    <w:rPr>
      <w:rFonts w:ascii="Courier New" w:hAnsi="Courier New" w:cs="Courier New"/>
    </w:rPr>
  </w:style>
  <w:style w:type="table" w:styleId="afff6">
    <w:name w:val="Table Grid"/>
    <w:basedOn w:val="a6"/>
    <w:rsid w:val="00FC2473"/>
    <w:pPr>
      <w:widowControl w:val="0"/>
      <w:adjustRightInd w:val="0"/>
      <w:snapToGrid w:val="0"/>
      <w:jc w:val="both"/>
    </w:pPr>
    <w:tblPr>
      <w:tblInd w:w="113" w:type="dxa"/>
    </w:tblPr>
  </w:style>
  <w:style w:type="table" w:styleId="afff7">
    <w:name w:val="Table Theme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8">
    <w:name w:val="Table Elegant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lassic 2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lassic 3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Simple 1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Simple 3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Subtle 1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3D effects 1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3D effects 2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List 1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List 2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f9">
    <w:name w:val="Table Contemporary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Columns 1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umns 2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0">
    <w:name w:val="Table Grid 2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Web 1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Web 2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6"/>
    <w:semiHidden/>
    <w:rsid w:val="00FC2473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a">
    <w:name w:val="Table Professional"/>
    <w:basedOn w:val="a6"/>
    <w:semiHidden/>
    <w:rsid w:val="00FC247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z-Block">
    <w:name w:val="z-Block"/>
    <w:basedOn w:val="a4"/>
    <w:next w:val="a4"/>
    <w:rsid w:val="00FC2473"/>
    <w:pPr>
      <w:keepNext/>
      <w:keepLines/>
      <w:numPr>
        <w:ilvl w:val="3"/>
        <w:numId w:val="1"/>
      </w:numPr>
      <w:spacing w:before="300" w:after="80"/>
      <w:outlineLvl w:val="3"/>
    </w:pPr>
    <w:rPr>
      <w:rFonts w:ascii="Book Antiqua" w:eastAsia="黑体" w:hAnsi="Book Antiqua" w:cs="Book Antiqua"/>
      <w:bCs/>
      <w:kern w:val="0"/>
      <w:sz w:val="28"/>
      <w:szCs w:val="28"/>
      <w:lang w:val="zh-CN"/>
    </w:rPr>
  </w:style>
  <w:style w:type="paragraph" w:customStyle="1" w:styleId="Coverlist">
    <w:name w:val="Cover list"/>
    <w:qFormat/>
    <w:rsid w:val="00FC2473"/>
    <w:pPr>
      <w:widowControl w:val="0"/>
      <w:numPr>
        <w:numId w:val="13"/>
      </w:numPr>
      <w:ind w:left="244" w:hanging="244"/>
      <w:jc w:val="both"/>
    </w:pPr>
    <w:rPr>
      <w:rFonts w:ascii="Calibri" w:eastAsia="华文细黑" w:hAnsi="Calibri" w:cs="Arial"/>
      <w:kern w:val="2"/>
      <w:sz w:val="24"/>
      <w:szCs w:val="21"/>
    </w:rPr>
  </w:style>
  <w:style w:type="table" w:customStyle="1" w:styleId="TableNoFrame">
    <w:name w:val="Table No Frame"/>
    <w:basedOn w:val="afff6"/>
    <w:semiHidden/>
    <w:rsid w:val="00FC2473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4"/>
    <w:next w:val="FigureDescription"/>
    <w:rsid w:val="00FC2473"/>
    <w:pPr>
      <w:keepNext/>
      <w:spacing w:after="0"/>
      <w:jc w:val="center"/>
    </w:pPr>
  </w:style>
  <w:style w:type="paragraph" w:customStyle="1" w:styleId="FigureDescription">
    <w:name w:val="Figure Description"/>
    <w:next w:val="a4"/>
    <w:rsid w:val="00FC2473"/>
    <w:pPr>
      <w:numPr>
        <w:ilvl w:val="7"/>
        <w:numId w:val="1"/>
      </w:numPr>
      <w:adjustRightInd w:val="0"/>
      <w:snapToGrid w:val="0"/>
      <w:spacing w:after="240" w:line="240" w:lineRule="atLeast"/>
      <w:ind w:left="567"/>
      <w:jc w:val="center"/>
    </w:pPr>
    <w:rPr>
      <w:rFonts w:ascii="Calibri" w:eastAsia="黑体" w:hAnsi="Calibri" w:cs="Arial"/>
      <w:spacing w:val="-4"/>
      <w:kern w:val="2"/>
      <w:sz w:val="24"/>
      <w:szCs w:val="21"/>
    </w:rPr>
  </w:style>
  <w:style w:type="paragraph" w:customStyle="1" w:styleId="afffb">
    <w:name w:val="封面 二号"/>
    <w:basedOn w:val="a4"/>
    <w:rsid w:val="00FC2473"/>
    <w:pPr>
      <w:ind w:left="0"/>
      <w:jc w:val="right"/>
    </w:pPr>
    <w:rPr>
      <w:rFonts w:ascii="黑体" w:eastAsia="黑体" w:hAnsi="黑体" w:cs="宋体"/>
      <w:bCs/>
      <w:sz w:val="44"/>
      <w:szCs w:val="20"/>
    </w:rPr>
  </w:style>
  <w:style w:type="paragraph" w:customStyle="1" w:styleId="E-Note">
    <w:name w:val="E-Note"/>
    <w:next w:val="E-NoteText"/>
    <w:rsid w:val="00FC2473"/>
    <w:pPr>
      <w:keepNext/>
      <w:numPr>
        <w:numId w:val="14"/>
      </w:numPr>
      <w:spacing w:before="160" w:line="240" w:lineRule="atLeast"/>
    </w:pPr>
    <w:rPr>
      <w:rFonts w:eastAsia="黑体" w:cs="宋体"/>
      <w:color w:val="000000"/>
      <w:kern w:val="21"/>
      <w:sz w:val="24"/>
    </w:rPr>
  </w:style>
  <w:style w:type="paragraph" w:customStyle="1" w:styleId="E-NoteText">
    <w:name w:val="E-Note Text"/>
    <w:qFormat/>
    <w:rsid w:val="00FC2473"/>
    <w:pPr>
      <w:spacing w:after="40" w:line="240" w:lineRule="atLeast"/>
      <w:ind w:left="567"/>
    </w:pPr>
    <w:rPr>
      <w:rFonts w:ascii="Calibri" w:eastAsia="黑体" w:hAnsi="Calibri" w:cs="宋体"/>
      <w:color w:val="000000"/>
      <w:kern w:val="21"/>
      <w:sz w:val="24"/>
    </w:rPr>
  </w:style>
  <w:style w:type="paragraph" w:customStyle="1" w:styleId="Heading4NoNumber">
    <w:name w:val="Heading4 No Number"/>
    <w:basedOn w:val="a4"/>
    <w:semiHidden/>
    <w:rsid w:val="00FC2473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next w:val="a4"/>
    <w:rsid w:val="00FC2473"/>
    <w:pPr>
      <w:spacing w:before="200" w:after="200"/>
    </w:pPr>
    <w:rPr>
      <w:rFonts w:ascii="Book Antiqua" w:eastAsia="黑体" w:hAnsi="Book Antiqua" w:cs="Book Antiqua"/>
      <w:bCs/>
      <w:noProof/>
      <w:sz w:val="32"/>
      <w:szCs w:val="36"/>
      <w:lang w:eastAsia="en-US"/>
    </w:rPr>
  </w:style>
  <w:style w:type="paragraph" w:customStyle="1" w:styleId="ItemList">
    <w:name w:val="Item List"/>
    <w:link w:val="ItemListChar"/>
    <w:rsid w:val="00FC2473"/>
    <w:pPr>
      <w:numPr>
        <w:numId w:val="15"/>
      </w:numPr>
      <w:adjustRightInd w:val="0"/>
      <w:snapToGrid w:val="0"/>
      <w:spacing w:before="80" w:after="80" w:line="240" w:lineRule="atLeast"/>
      <w:ind w:left="822" w:hanging="255"/>
    </w:pPr>
    <w:rPr>
      <w:rFonts w:ascii="Calibri" w:eastAsia="华文细黑" w:hAnsi="Calibri" w:cs="Arial"/>
      <w:kern w:val="2"/>
      <w:sz w:val="24"/>
      <w:szCs w:val="21"/>
    </w:rPr>
  </w:style>
  <w:style w:type="paragraph" w:customStyle="1" w:styleId="TableItemList">
    <w:name w:val="Table Item List"/>
    <w:basedOn w:val="a4"/>
    <w:rsid w:val="00FC2473"/>
    <w:pPr>
      <w:numPr>
        <w:numId w:val="16"/>
      </w:numPr>
      <w:spacing w:before="80" w:after="80"/>
    </w:pPr>
    <w:rPr>
      <w:kern w:val="0"/>
    </w:rPr>
  </w:style>
  <w:style w:type="paragraph" w:customStyle="1" w:styleId="ItemText">
    <w:name w:val="Item Text"/>
    <w:rsid w:val="00FC2473"/>
    <w:pPr>
      <w:adjustRightInd w:val="0"/>
      <w:snapToGrid w:val="0"/>
      <w:spacing w:before="80" w:after="80" w:line="240" w:lineRule="atLeast"/>
      <w:ind w:left="822"/>
    </w:pPr>
    <w:rPr>
      <w:rFonts w:ascii="Calibri" w:eastAsia="华文细黑" w:hAnsi="Calibri"/>
      <w:kern w:val="2"/>
      <w:sz w:val="24"/>
      <w:szCs w:val="21"/>
    </w:rPr>
  </w:style>
  <w:style w:type="paragraph" w:customStyle="1" w:styleId="ItemStep">
    <w:name w:val="Item Step"/>
    <w:rsid w:val="00FC2473"/>
    <w:pPr>
      <w:numPr>
        <w:numId w:val="17"/>
      </w:numPr>
      <w:adjustRightInd w:val="0"/>
      <w:snapToGrid w:val="0"/>
      <w:spacing w:before="80" w:after="80" w:line="240" w:lineRule="atLeast"/>
      <w:ind w:left="822" w:hanging="255"/>
      <w:jc w:val="both"/>
      <w:outlineLvl w:val="6"/>
    </w:pPr>
    <w:rPr>
      <w:rFonts w:ascii="Calibri" w:eastAsia="华文细黑" w:hAnsi="Calibri" w:cs="Arial"/>
      <w:snapToGrid w:val="0"/>
      <w:color w:val="000000"/>
      <w:w w:val="0"/>
      <w:sz w:val="24"/>
      <w:szCs w:val="24"/>
      <w:u w:color="000000"/>
    </w:rPr>
  </w:style>
  <w:style w:type="paragraph" w:customStyle="1" w:styleId="ManualTitle1">
    <w:name w:val="Manual Title1"/>
    <w:semiHidden/>
    <w:rsid w:val="00FC2473"/>
    <w:rPr>
      <w:rFonts w:ascii="Arial" w:eastAsia="黑体" w:hAnsi="Arial"/>
      <w:noProof/>
      <w:sz w:val="30"/>
      <w:lang w:eastAsia="en-US"/>
    </w:rPr>
  </w:style>
  <w:style w:type="paragraph" w:customStyle="1" w:styleId="afffc">
    <w:name w:val="封面 三号"/>
    <w:basedOn w:val="a4"/>
    <w:rsid w:val="00FC2473"/>
    <w:pPr>
      <w:ind w:left="0"/>
      <w:jc w:val="right"/>
    </w:pPr>
    <w:rPr>
      <w:rFonts w:ascii="黑体" w:eastAsia="黑体" w:hAnsi="黑体" w:cs="宋体"/>
      <w:bCs/>
      <w:sz w:val="32"/>
      <w:szCs w:val="20"/>
    </w:rPr>
  </w:style>
  <w:style w:type="paragraph" w:customStyle="1" w:styleId="UD">
    <w:name w:val="封面 UD号"/>
    <w:basedOn w:val="a4"/>
    <w:rsid w:val="00FC2473"/>
    <w:pPr>
      <w:ind w:left="0"/>
      <w:jc w:val="both"/>
    </w:pPr>
    <w:rPr>
      <w:rFonts w:cs="宋体"/>
      <w:szCs w:val="20"/>
    </w:rPr>
  </w:style>
  <w:style w:type="paragraph" w:customStyle="1" w:styleId="E-CautionList">
    <w:name w:val="E-Caution List"/>
    <w:basedOn w:val="a4"/>
    <w:rsid w:val="00FC2473"/>
    <w:pPr>
      <w:keepNext/>
      <w:keepLines/>
      <w:numPr>
        <w:numId w:val="18"/>
      </w:numPr>
      <w:pBdr>
        <w:bottom w:val="single" w:sz="12" w:space="4" w:color="auto"/>
      </w:pBdr>
      <w:spacing w:before="80" w:after="80"/>
      <w:ind w:left="851"/>
    </w:pPr>
    <w:rPr>
      <w:iCs/>
    </w:rPr>
  </w:style>
  <w:style w:type="paragraph" w:customStyle="1" w:styleId="Step">
    <w:name w:val="Step"/>
    <w:basedOn w:val="a4"/>
    <w:rsid w:val="00FC2473"/>
    <w:pPr>
      <w:numPr>
        <w:ilvl w:val="5"/>
        <w:numId w:val="1"/>
      </w:numPr>
      <w:outlineLvl w:val="5"/>
    </w:pPr>
    <w:rPr>
      <w:snapToGrid w:val="0"/>
      <w:kern w:val="0"/>
    </w:rPr>
  </w:style>
  <w:style w:type="paragraph" w:customStyle="1" w:styleId="SubItemList">
    <w:name w:val="Sub Item List"/>
    <w:basedOn w:val="a4"/>
    <w:rsid w:val="00FC2473"/>
    <w:pPr>
      <w:numPr>
        <w:numId w:val="19"/>
      </w:numPr>
      <w:topLinePunct w:val="0"/>
      <w:adjustRightInd/>
      <w:snapToGrid/>
      <w:spacing w:before="80" w:after="80"/>
      <w:ind w:left="1010" w:hanging="159"/>
    </w:pPr>
  </w:style>
  <w:style w:type="paragraph" w:customStyle="1" w:styleId="SubItemText">
    <w:name w:val="Sub Item Text"/>
    <w:rsid w:val="00FC2473"/>
    <w:pPr>
      <w:adjustRightInd w:val="0"/>
      <w:snapToGrid w:val="0"/>
      <w:spacing w:before="80" w:after="80" w:line="240" w:lineRule="atLeast"/>
      <w:ind w:left="1049"/>
    </w:pPr>
    <w:rPr>
      <w:rFonts w:ascii="Calibri" w:eastAsia="华文细黑" w:hAnsi="Calibri"/>
      <w:kern w:val="2"/>
      <w:sz w:val="24"/>
      <w:szCs w:val="21"/>
    </w:rPr>
  </w:style>
  <w:style w:type="paragraph" w:customStyle="1" w:styleId="TableDescription">
    <w:name w:val="Table Description"/>
    <w:basedOn w:val="a4"/>
    <w:next w:val="a4"/>
    <w:rsid w:val="00FC2473"/>
    <w:pPr>
      <w:keepNext/>
      <w:numPr>
        <w:ilvl w:val="8"/>
        <w:numId w:val="1"/>
      </w:numPr>
      <w:spacing w:before="80" w:after="0"/>
      <w:ind w:left="567"/>
      <w:jc w:val="center"/>
    </w:pPr>
    <w:rPr>
      <w:rFonts w:eastAsia="黑体"/>
      <w:spacing w:val="-4"/>
      <w:lang w:val="zh-CN"/>
    </w:rPr>
  </w:style>
  <w:style w:type="paragraph" w:customStyle="1" w:styleId="CopyrightDeclaration">
    <w:name w:val="Copyright Declaration"/>
    <w:semiHidden/>
    <w:rsid w:val="00FC2473"/>
    <w:pPr>
      <w:spacing w:before="80" w:after="80"/>
    </w:pPr>
    <w:rPr>
      <w:rFonts w:ascii="Arial" w:eastAsia="黑体" w:hAnsi="Arial"/>
      <w:sz w:val="36"/>
    </w:rPr>
  </w:style>
  <w:style w:type="paragraph" w:customStyle="1" w:styleId="TableHeading">
    <w:name w:val="Table Heading"/>
    <w:basedOn w:val="a4"/>
    <w:rsid w:val="00FC2473"/>
    <w:pPr>
      <w:keepNext/>
      <w:widowControl w:val="0"/>
      <w:spacing w:before="80" w:after="80"/>
      <w:ind w:left="0"/>
    </w:pPr>
    <w:rPr>
      <w:rFonts w:ascii="Book Antiqua" w:eastAsia="黑体" w:hAnsi="Book Antiqua" w:cs="Book Antiqua"/>
      <w:bCs/>
      <w:snapToGrid w:val="0"/>
      <w:kern w:val="0"/>
    </w:rPr>
  </w:style>
  <w:style w:type="paragraph" w:customStyle="1" w:styleId="TableText">
    <w:name w:val="Table Text"/>
    <w:basedOn w:val="a4"/>
    <w:rsid w:val="00FC2473"/>
    <w:pPr>
      <w:keepNext/>
      <w:widowControl w:val="0"/>
      <w:spacing w:before="80" w:after="80"/>
      <w:ind w:left="0"/>
      <w:jc w:val="both"/>
    </w:pPr>
    <w:rPr>
      <w:noProof/>
      <w:snapToGrid w:val="0"/>
      <w:kern w:val="0"/>
    </w:rPr>
  </w:style>
  <w:style w:type="paragraph" w:customStyle="1" w:styleId="A-Contents">
    <w:name w:val="A-Contents"/>
    <w:basedOn w:val="a4"/>
    <w:rsid w:val="00FC2473"/>
    <w:pPr>
      <w:keepNext/>
      <w:keepLines/>
      <w:spacing w:before="600" w:after="400"/>
      <w:jc w:val="center"/>
    </w:pPr>
    <w:rPr>
      <w:rFonts w:ascii="Book Antiqua" w:eastAsia="黑体" w:hAnsi="Book Antiqua" w:cs="Book Antiqua"/>
      <w:bCs/>
      <w:noProof/>
      <w:kern w:val="0"/>
      <w:sz w:val="44"/>
      <w:szCs w:val="36"/>
    </w:rPr>
  </w:style>
  <w:style w:type="paragraph" w:customStyle="1" w:styleId="ItemStepinTable">
    <w:name w:val="Item Step in Table"/>
    <w:semiHidden/>
    <w:rsid w:val="00FC2473"/>
    <w:pPr>
      <w:numPr>
        <w:numId w:val="20"/>
      </w:numPr>
      <w:topLinePunct/>
      <w:spacing w:before="40" w:after="40"/>
    </w:pPr>
    <w:rPr>
      <w:rFonts w:cs="Arial"/>
      <w:sz w:val="22"/>
      <w:szCs w:val="22"/>
    </w:rPr>
  </w:style>
  <w:style w:type="paragraph" w:customStyle="1" w:styleId="1b">
    <w:name w:val="样式1"/>
    <w:basedOn w:val="a4"/>
    <w:semiHidden/>
    <w:rsid w:val="00FC2473"/>
    <w:rPr>
      <w:b/>
    </w:rPr>
  </w:style>
  <w:style w:type="paragraph" w:customStyle="1" w:styleId="E-NoteList">
    <w:name w:val="E-Note List"/>
    <w:rsid w:val="00FC2473"/>
    <w:pPr>
      <w:keepNext/>
      <w:numPr>
        <w:numId w:val="21"/>
      </w:numPr>
      <w:spacing w:before="40" w:line="200" w:lineRule="atLeast"/>
      <w:ind w:left="936"/>
    </w:pPr>
    <w:rPr>
      <w:rFonts w:ascii="Calibri" w:eastAsia="华文细黑" w:hAnsi="Calibri" w:cs="Arial"/>
      <w:iCs/>
      <w:kern w:val="2"/>
      <w:sz w:val="24"/>
      <w:szCs w:val="18"/>
    </w:rPr>
  </w:style>
  <w:style w:type="paragraph" w:customStyle="1" w:styleId="z-BlockinAppendix">
    <w:name w:val="z-Block in Appendix"/>
    <w:basedOn w:val="z-Block"/>
    <w:next w:val="a4"/>
    <w:rsid w:val="00FC2473"/>
    <w:pPr>
      <w:numPr>
        <w:numId w:val="2"/>
      </w:numPr>
      <w:topLinePunct w:val="0"/>
      <w:outlineLvl w:val="6"/>
    </w:pPr>
  </w:style>
  <w:style w:type="paragraph" w:customStyle="1" w:styleId="Z-FigureDescriptioninAppendix">
    <w:name w:val="Z-Figure Description in Appendix"/>
    <w:basedOn w:val="Figure"/>
    <w:next w:val="Figure"/>
    <w:rsid w:val="00FC2473"/>
    <w:pPr>
      <w:numPr>
        <w:ilvl w:val="6"/>
        <w:numId w:val="2"/>
      </w:numPr>
      <w:ind w:left="567"/>
    </w:pPr>
  </w:style>
  <w:style w:type="paragraph" w:customStyle="1" w:styleId="CoverText">
    <w:name w:val="Cover Text"/>
    <w:rsid w:val="00FC2473"/>
    <w:pPr>
      <w:adjustRightInd w:val="0"/>
      <w:snapToGrid w:val="0"/>
      <w:spacing w:before="80" w:after="80" w:line="240" w:lineRule="atLeast"/>
      <w:jc w:val="both"/>
    </w:pPr>
    <w:rPr>
      <w:rFonts w:ascii="Arial" w:eastAsia="华文细黑" w:hAnsi="Arial" w:cs="Arial"/>
      <w:snapToGrid w:val="0"/>
      <w:sz w:val="24"/>
    </w:rPr>
  </w:style>
  <w:style w:type="paragraph" w:customStyle="1" w:styleId="Cover">
    <w:name w:val="Cover"/>
    <w:basedOn w:val="a4"/>
    <w:next w:val="CoverText"/>
    <w:rsid w:val="00FC2473"/>
    <w:pPr>
      <w:widowControl w:val="0"/>
      <w:topLinePunct w:val="0"/>
      <w:spacing w:before="80" w:after="80"/>
      <w:ind w:left="0"/>
    </w:pPr>
    <w:rPr>
      <w:rFonts w:ascii="Arial" w:eastAsia="黑体" w:hAnsi="Arial"/>
      <w:bCs/>
      <w:spacing w:val="-4"/>
      <w:sz w:val="26"/>
      <w:szCs w:val="22"/>
    </w:rPr>
  </w:style>
  <w:style w:type="paragraph" w:customStyle="1" w:styleId="TOC1">
    <w:name w:val="TOC 标题1"/>
    <w:next w:val="10"/>
    <w:semiHidden/>
    <w:rsid w:val="00FC2473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semiHidden/>
    <w:rsid w:val="00FC2473"/>
    <w:pPr>
      <w:spacing w:before="160" w:after="160"/>
    </w:pPr>
    <w:rPr>
      <w:rFonts w:ascii="Arial" w:eastAsia="黑体" w:hAnsi="Arial" w:cs="Arial"/>
      <w:sz w:val="21"/>
      <w:szCs w:val="21"/>
    </w:rPr>
  </w:style>
  <w:style w:type="character" w:customStyle="1" w:styleId="commandparameter">
    <w:name w:val="command parameter"/>
    <w:semiHidden/>
    <w:rsid w:val="00FC2473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semiHidden/>
    <w:rsid w:val="00FC2473"/>
    <w:rPr>
      <w:rFonts w:ascii="Arial" w:eastAsia="宋体" w:hAnsi="Arial"/>
      <w:b/>
      <w:color w:val="auto"/>
      <w:sz w:val="21"/>
      <w:szCs w:val="21"/>
    </w:rPr>
  </w:style>
  <w:style w:type="table" w:customStyle="1" w:styleId="table">
    <w:name w:val="table"/>
    <w:basedOn w:val="afffa"/>
    <w:rsid w:val="00FC2473"/>
    <w:pPr>
      <w:widowControl/>
    </w:pPr>
    <w:rPr>
      <w:rFonts w:eastAsia="Times New Roman" w:cs="Arial"/>
    </w:rPr>
    <w:tblPr>
      <w:tblInd w:w="680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rPr>
        <w:tblHeader/>
      </w:trPr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Outline">
    <w:name w:val="Outline"/>
    <w:basedOn w:val="a4"/>
    <w:semiHidden/>
    <w:rsid w:val="00FC2473"/>
    <w:pPr>
      <w:topLinePunct w:val="0"/>
      <w:spacing w:before="80" w:after="80" w:line="200" w:lineRule="atLeast"/>
      <w:ind w:left="709"/>
      <w:jc w:val="both"/>
    </w:pPr>
    <w:rPr>
      <w:i/>
      <w:color w:val="0000FF"/>
      <w:kern w:val="0"/>
      <w:sz w:val="18"/>
      <w:szCs w:val="18"/>
    </w:rPr>
  </w:style>
  <w:style w:type="paragraph" w:customStyle="1" w:styleId="Z-TableDescriptioninAppendix">
    <w:name w:val="Z-Table Description in Appendix"/>
    <w:basedOn w:val="TableDescription"/>
    <w:next w:val="a4"/>
    <w:rsid w:val="00FC2473"/>
    <w:pPr>
      <w:numPr>
        <w:ilvl w:val="7"/>
        <w:numId w:val="2"/>
      </w:numPr>
      <w:topLinePunct w:val="0"/>
      <w:ind w:left="567"/>
    </w:pPr>
    <w:rPr>
      <w:rFonts w:eastAsia="华文细黑"/>
    </w:rPr>
  </w:style>
  <w:style w:type="paragraph" w:customStyle="1" w:styleId="Code">
    <w:name w:val="Code"/>
    <w:basedOn w:val="a4"/>
    <w:rsid w:val="00FC2473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ver3">
    <w:name w:val="Cover3"/>
    <w:semiHidden/>
    <w:rsid w:val="00FC2473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">
    <w:name w:val="Cover4"/>
    <w:basedOn w:val="a4"/>
    <w:semiHidden/>
    <w:rsid w:val="00FC2473"/>
    <w:pPr>
      <w:topLinePunct w:val="0"/>
      <w:ind w:left="0"/>
    </w:pPr>
    <w:rPr>
      <w:rFonts w:ascii="Arial" w:eastAsia="Arial" w:hAnsi="Arial"/>
      <w:b/>
      <w:bCs/>
      <w:szCs w:val="24"/>
    </w:rPr>
  </w:style>
  <w:style w:type="character" w:customStyle="1" w:styleId="ItemListChar">
    <w:name w:val="Item List Char"/>
    <w:link w:val="ItemList"/>
    <w:rsid w:val="00FC2473"/>
    <w:rPr>
      <w:rFonts w:ascii="Calibri" w:eastAsia="华文细黑" w:hAnsi="Calibri" w:cs="Arial"/>
      <w:kern w:val="2"/>
      <w:sz w:val="24"/>
      <w:szCs w:val="21"/>
    </w:rPr>
  </w:style>
  <w:style w:type="paragraph" w:customStyle="1" w:styleId="E-Caution">
    <w:name w:val="E-Caution"/>
    <w:next w:val="E-CautionText"/>
    <w:link w:val="E-CautionChar"/>
    <w:rsid w:val="00FC2473"/>
    <w:pPr>
      <w:keepNext/>
      <w:numPr>
        <w:numId w:val="22"/>
      </w:numPr>
      <w:pBdr>
        <w:top w:val="single" w:sz="12" w:space="1" w:color="auto"/>
      </w:pBdr>
      <w:spacing w:line="240" w:lineRule="atLeast"/>
    </w:pPr>
    <w:rPr>
      <w:rFonts w:eastAsia="黑体" w:cs="宋体"/>
      <w:color w:val="000000" w:themeColor="text1"/>
      <w:kern w:val="2"/>
      <w:sz w:val="21"/>
    </w:rPr>
  </w:style>
  <w:style w:type="paragraph" w:customStyle="1" w:styleId="E-CautionText">
    <w:name w:val="E-Caution Text"/>
    <w:basedOn w:val="a4"/>
    <w:qFormat/>
    <w:rsid w:val="00FC2473"/>
    <w:pPr>
      <w:keepLines/>
      <w:pBdr>
        <w:bottom w:val="single" w:sz="12" w:space="1" w:color="auto"/>
      </w:pBdr>
      <w:topLinePunct w:val="0"/>
      <w:adjustRightInd/>
      <w:snapToGrid/>
      <w:spacing w:before="0" w:after="60"/>
    </w:pPr>
    <w:rPr>
      <w:rFonts w:eastAsia="黑体" w:cs="宋体"/>
      <w:color w:val="000000" w:themeColor="text1"/>
      <w:kern w:val="21"/>
      <w:szCs w:val="20"/>
    </w:rPr>
  </w:style>
  <w:style w:type="character" w:customStyle="1" w:styleId="E-CautionChar">
    <w:name w:val="E-Caution Char"/>
    <w:basedOn w:val="a5"/>
    <w:link w:val="E-Caution"/>
    <w:rsid w:val="00FC2473"/>
    <w:rPr>
      <w:rFonts w:eastAsia="黑体" w:cs="宋体"/>
      <w:color w:val="000000" w:themeColor="text1"/>
      <w:kern w:val="2"/>
      <w:sz w:val="21"/>
    </w:rPr>
  </w:style>
  <w:style w:type="paragraph" w:customStyle="1" w:styleId="E-Warning">
    <w:name w:val="E-Warning"/>
    <w:basedOn w:val="a4"/>
    <w:next w:val="E-CautionText"/>
    <w:qFormat/>
    <w:rsid w:val="00FC2473"/>
    <w:pPr>
      <w:keepNext/>
      <w:numPr>
        <w:numId w:val="23"/>
      </w:numPr>
      <w:pBdr>
        <w:top w:val="single" w:sz="12" w:space="1" w:color="auto"/>
      </w:pBdr>
      <w:topLinePunct w:val="0"/>
      <w:adjustRightInd/>
      <w:snapToGrid/>
      <w:spacing w:before="0" w:after="0"/>
    </w:pPr>
    <w:rPr>
      <w:rFonts w:eastAsia="黑体" w:cs="宋体"/>
      <w:color w:val="000000"/>
      <w:kern w:val="21"/>
      <w:szCs w:val="20"/>
    </w:rPr>
  </w:style>
  <w:style w:type="paragraph" w:customStyle="1" w:styleId="E-Danger">
    <w:name w:val="E-Danger"/>
    <w:basedOn w:val="E-Warning"/>
    <w:next w:val="E-CautionText"/>
    <w:qFormat/>
    <w:rsid w:val="00FC2473"/>
    <w:pPr>
      <w:numPr>
        <w:numId w:val="24"/>
      </w:numPr>
    </w:pPr>
  </w:style>
  <w:style w:type="table" w:customStyle="1" w:styleId="2f2">
    <w:name w:val="样式2"/>
    <w:basedOn w:val="a6"/>
    <w:uiPriority w:val="99"/>
    <w:rsid w:val="00FC2473"/>
    <w:tblPr>
      <w:tblInd w:w="680" w:type="dxa"/>
    </w:tblPr>
  </w:style>
  <w:style w:type="paragraph" w:customStyle="1" w:styleId="0">
    <w:name w:val="居中 左侧:  0 厘米"/>
    <w:rsid w:val="00FC2473"/>
    <w:pPr>
      <w:jc w:val="center"/>
    </w:pPr>
    <w:rPr>
      <w:rFonts w:ascii="Courier New" w:eastAsia="华文细黑" w:hAnsi="Courier New" w:cs="宋体"/>
      <w:kern w:val="2"/>
      <w:sz w:val="21"/>
    </w:rPr>
  </w:style>
  <w:style w:type="paragraph" w:customStyle="1" w:styleId="afffd">
    <w:name w:val="文档版本"/>
    <w:basedOn w:val="AboutThisChapter"/>
    <w:rsid w:val="00FC2473"/>
    <w:rPr>
      <w:bCs w:val="0"/>
      <w:sz w:val="28"/>
    </w:rPr>
  </w:style>
  <w:style w:type="character" w:customStyle="1" w:styleId="aff0">
    <w:name w:val="页脚 字符"/>
    <w:basedOn w:val="a5"/>
    <w:link w:val="aff"/>
    <w:uiPriority w:val="99"/>
    <w:rsid w:val="00FC2473"/>
    <w:rPr>
      <w:rFonts w:ascii="Calibri" w:eastAsia="华文细黑" w:hAnsi="Calibri"/>
      <w:b/>
      <w:bCs/>
      <w:kern w:val="2"/>
      <w:sz w:val="2"/>
      <w:szCs w:val="2"/>
    </w:rPr>
  </w:style>
  <w:style w:type="character" w:customStyle="1" w:styleId="aff3">
    <w:name w:val="页眉 字符"/>
    <w:basedOn w:val="a5"/>
    <w:link w:val="aff2"/>
    <w:semiHidden/>
    <w:rsid w:val="00FC2473"/>
    <w:rPr>
      <w:rFonts w:ascii="Calibri" w:eastAsia="华文细黑" w:hAnsi="Calibri" w:cs="Arial"/>
      <w:kern w:val="2"/>
      <w:sz w:val="2"/>
      <w:szCs w:val="2"/>
    </w:rPr>
  </w:style>
  <w:style w:type="paragraph" w:customStyle="1" w:styleId="120">
    <w:name w:val="样式 黑体 三号 加粗 居中 段前: 12 磅"/>
    <w:basedOn w:val="a4"/>
    <w:rsid w:val="00FC2473"/>
    <w:pPr>
      <w:spacing w:before="240"/>
      <w:jc w:val="center"/>
    </w:pPr>
    <w:rPr>
      <w:rFonts w:ascii="黑体" w:eastAsia="黑体" w:hAnsi="黑体" w:cs="宋体"/>
      <w:bCs/>
      <w:sz w:val="32"/>
      <w:szCs w:val="20"/>
    </w:rPr>
  </w:style>
  <w:style w:type="paragraph" w:customStyle="1" w:styleId="01215">
    <w:name w:val="样式 黑体 三号 加粗 居中 左侧:  0 厘米 段前: 12 磅 行距: 1.5 倍行距"/>
    <w:basedOn w:val="a4"/>
    <w:rsid w:val="00FC2473"/>
    <w:pPr>
      <w:spacing w:before="240" w:line="360" w:lineRule="auto"/>
      <w:ind w:left="0"/>
      <w:jc w:val="center"/>
    </w:pPr>
    <w:rPr>
      <w:rFonts w:ascii="黑体" w:eastAsia="黑体" w:hAnsi="黑体" w:cs="宋体"/>
      <w:bCs/>
      <w:sz w:val="32"/>
      <w:szCs w:val="20"/>
    </w:rPr>
  </w:style>
  <w:style w:type="character" w:customStyle="1" w:styleId="aa">
    <w:name w:val="批注文字 字符"/>
    <w:basedOn w:val="a5"/>
    <w:link w:val="a9"/>
    <w:rsid w:val="00FC2473"/>
    <w:rPr>
      <w:rFonts w:ascii="Calibri" w:eastAsia="华文细黑" w:hAnsi="Calibri" w:cs="Arial"/>
      <w:kern w:val="2"/>
      <w:sz w:val="24"/>
      <w:szCs w:val="21"/>
    </w:rPr>
  </w:style>
  <w:style w:type="character" w:customStyle="1" w:styleId="52">
    <w:name w:val="标题 5 字符"/>
    <w:link w:val="51"/>
    <w:rPr>
      <w:rFonts w:ascii="Calibri" w:eastAsia="华文细黑" w:hAnsi="Calibri" w:cs="Arial"/>
      <w:b/>
      <w:bCs/>
      <w:kern w:val="2"/>
      <w:sz w:val="28"/>
      <w:szCs w:val="28"/>
    </w:rPr>
  </w:style>
  <w:style w:type="paragraph" w:customStyle="1" w:styleId="a1">
    <w:name w:val="！要点样式"/>
    <w:basedOn w:val="a3"/>
    <w:link w:val="Char"/>
    <w:qFormat/>
    <w:pPr>
      <w:numPr>
        <w:numId w:val="25"/>
      </w:numPr>
    </w:pPr>
  </w:style>
  <w:style w:type="paragraph" w:styleId="a3">
    <w:name w:val="List Paragraph"/>
    <w:basedOn w:val="a4"/>
    <w:uiPriority w:val="34"/>
    <w:qFormat/>
    <w:pPr>
      <w:numPr>
        <w:numId w:val="26"/>
      </w:numPr>
    </w:pPr>
  </w:style>
  <w:style w:type="paragraph" w:customStyle="1" w:styleId="afffe">
    <w:name w:val="！正文小标题"/>
    <w:basedOn w:val="affff"/>
    <w:qFormat/>
  </w:style>
  <w:style w:type="paragraph" w:customStyle="1" w:styleId="affff">
    <w:name w:val="文前小标题"/>
    <w:basedOn w:val="a4"/>
    <w:qFormat/>
    <w:pPr>
      <w:autoSpaceDE w:val="0"/>
      <w:autoSpaceDN w:val="0"/>
    </w:pPr>
    <w:rPr>
      <w:rFonts w:ascii="方正黑体简体" w:eastAsia="方正黑体简体" w:hAnsi="宋体" w:cs="黑体"/>
      <w:color w:val="365F91" w:themeColor="accent1" w:themeShade="BF"/>
      <w:kern w:val="0"/>
      <w:szCs w:val="18"/>
    </w:rPr>
  </w:style>
  <w:style w:type="paragraph" w:customStyle="1" w:styleId="affff0">
    <w:name w:val="!文前正文"/>
    <w:basedOn w:val="a4"/>
    <w:qFormat/>
    <w:pPr>
      <w:spacing w:line="300" w:lineRule="exact"/>
      <w:ind w:firstLineChars="14" w:firstLine="14"/>
    </w:pPr>
    <w:rPr>
      <w:sz w:val="18"/>
      <w:szCs w:val="18"/>
      <w:lang w:val="zh-CN"/>
    </w:rPr>
  </w:style>
  <w:style w:type="paragraph" w:customStyle="1" w:styleId="affff1">
    <w:name w:val="自定义表格"/>
    <w:basedOn w:val="affff2"/>
    <w:qFormat/>
    <w:rPr>
      <w:rFonts w:ascii="方正黑体简体" w:hAnsi="黑体"/>
      <w:szCs w:val="18"/>
    </w:rPr>
  </w:style>
  <w:style w:type="paragraph" w:customStyle="1" w:styleId="affff2">
    <w:name w:val="！表题注"/>
    <w:basedOn w:val="af2"/>
    <w:qFormat/>
  </w:style>
  <w:style w:type="character" w:customStyle="1" w:styleId="Char">
    <w:name w:val="！要点样式 Char"/>
    <w:basedOn w:val="a5"/>
    <w:link w:val="a1"/>
    <w:rsid w:val="006D41F4"/>
    <w:rPr>
      <w:rFonts w:ascii="Calibri" w:eastAsia="华文细黑" w:hAnsi="Calibri" w:cs="Arial"/>
      <w:kern w:val="2"/>
      <w:sz w:val="24"/>
      <w:szCs w:val="21"/>
    </w:rPr>
  </w:style>
  <w:style w:type="character" w:customStyle="1" w:styleId="fontstyle01">
    <w:name w:val="fontstyle01"/>
    <w:basedOn w:val="a5"/>
    <w:rsid w:val="00257737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5"/>
    <w:rsid w:val="0025773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table" w:customStyle="1" w:styleId="1c">
    <w:name w:val="网格型1"/>
    <w:basedOn w:val="a6"/>
    <w:next w:val="afff6"/>
    <w:uiPriority w:val="39"/>
    <w:rsid w:val="00652C6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styleId="111111">
    <w:name w:val="Outline List 2"/>
    <w:basedOn w:val="a7"/>
    <w:semiHidden/>
    <w:rsid w:val="00FC2473"/>
    <w:pPr>
      <w:numPr>
        <w:numId w:val="30"/>
      </w:numPr>
    </w:pPr>
  </w:style>
  <w:style w:type="numbering" w:styleId="1111110">
    <w:name w:val="Outline List 1"/>
    <w:basedOn w:val="a7"/>
    <w:semiHidden/>
    <w:rsid w:val="00FC2473"/>
    <w:pPr>
      <w:numPr>
        <w:numId w:val="31"/>
      </w:numPr>
    </w:pPr>
  </w:style>
  <w:style w:type="numbering" w:styleId="a2">
    <w:name w:val="Outline List 3"/>
    <w:basedOn w:val="a7"/>
    <w:semiHidden/>
    <w:rsid w:val="00FC2473"/>
    <w:pPr>
      <w:numPr>
        <w:numId w:val="29"/>
      </w:numPr>
    </w:pPr>
  </w:style>
  <w:style w:type="numbering" w:customStyle="1" w:styleId="ItemStepn">
    <w:name w:val="Item Step n"/>
    <w:basedOn w:val="a7"/>
    <w:uiPriority w:val="99"/>
    <w:rsid w:val="00FC2473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12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3.png"/><Relationship Id="rId21" Type="http://schemas.openxmlformats.org/officeDocument/2006/relationships/footer" Target="footer2.xml"/><Relationship Id="rId42" Type="http://schemas.openxmlformats.org/officeDocument/2006/relationships/image" Target="media/image28.png"/><Relationship Id="rId63" Type="http://schemas.openxmlformats.org/officeDocument/2006/relationships/image" Target="media/image49.png"/><Relationship Id="rId84" Type="http://schemas.openxmlformats.org/officeDocument/2006/relationships/image" Target="media/image70.png"/><Relationship Id="rId138" Type="http://schemas.openxmlformats.org/officeDocument/2006/relationships/image" Target="media/image124.png"/><Relationship Id="rId107" Type="http://schemas.openxmlformats.org/officeDocument/2006/relationships/image" Target="media/image93.png"/><Relationship Id="rId11" Type="http://schemas.openxmlformats.org/officeDocument/2006/relationships/image" Target="media/image6.png"/><Relationship Id="rId32" Type="http://schemas.openxmlformats.org/officeDocument/2006/relationships/image" Target="media/image19.png"/><Relationship Id="rId53" Type="http://schemas.openxmlformats.org/officeDocument/2006/relationships/image" Target="media/image39.png"/><Relationship Id="rId74" Type="http://schemas.openxmlformats.org/officeDocument/2006/relationships/image" Target="media/image60.png"/><Relationship Id="rId128" Type="http://schemas.openxmlformats.org/officeDocument/2006/relationships/image" Target="media/image114.png"/><Relationship Id="rId149" Type="http://schemas.openxmlformats.org/officeDocument/2006/relationships/image" Target="media/image133.png"/><Relationship Id="rId5" Type="http://schemas.openxmlformats.org/officeDocument/2006/relationships/settings" Target="settings.xml"/><Relationship Id="rId95" Type="http://schemas.openxmlformats.org/officeDocument/2006/relationships/image" Target="media/image81.png"/><Relationship Id="rId22" Type="http://schemas.openxmlformats.org/officeDocument/2006/relationships/image" Target="media/image11.png"/><Relationship Id="rId27" Type="http://schemas.microsoft.com/office/2011/relationships/commentsExtended" Target="commentsExtended.xml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118" Type="http://schemas.openxmlformats.org/officeDocument/2006/relationships/image" Target="media/image104.png"/><Relationship Id="rId134" Type="http://schemas.openxmlformats.org/officeDocument/2006/relationships/image" Target="media/image120.png"/><Relationship Id="rId139" Type="http://schemas.openxmlformats.org/officeDocument/2006/relationships/image" Target="media/image125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50" Type="http://schemas.openxmlformats.org/officeDocument/2006/relationships/image" Target="media/image134.png"/><Relationship Id="rId12" Type="http://schemas.openxmlformats.org/officeDocument/2006/relationships/header" Target="header1.xml"/><Relationship Id="rId17" Type="http://schemas.openxmlformats.org/officeDocument/2006/relationships/image" Target="media/image10.png"/><Relationship Id="rId33" Type="http://schemas.openxmlformats.org/officeDocument/2006/relationships/image" Target="media/image20.png"/><Relationship Id="rId38" Type="http://schemas.openxmlformats.org/officeDocument/2006/relationships/footer" Target="footer3.xml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124" Type="http://schemas.openxmlformats.org/officeDocument/2006/relationships/image" Target="media/image110.png"/><Relationship Id="rId129" Type="http://schemas.openxmlformats.org/officeDocument/2006/relationships/image" Target="media/image115.png"/><Relationship Id="rId54" Type="http://schemas.openxmlformats.org/officeDocument/2006/relationships/image" Target="media/image40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40" Type="http://schemas.openxmlformats.org/officeDocument/2006/relationships/image" Target="media/image126.png"/><Relationship Id="rId145" Type="http://schemas.openxmlformats.org/officeDocument/2006/relationships/image" Target="media/image1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19" Type="http://schemas.openxmlformats.org/officeDocument/2006/relationships/image" Target="media/image105.png"/><Relationship Id="rId44" Type="http://schemas.openxmlformats.org/officeDocument/2006/relationships/image" Target="media/image30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130" Type="http://schemas.openxmlformats.org/officeDocument/2006/relationships/image" Target="media/image116.png"/><Relationship Id="rId135" Type="http://schemas.openxmlformats.org/officeDocument/2006/relationships/image" Target="media/image121.png"/><Relationship Id="rId151" Type="http://schemas.openxmlformats.org/officeDocument/2006/relationships/header" Target="header6.xml"/><Relationship Id="rId13" Type="http://schemas.openxmlformats.org/officeDocument/2006/relationships/footer" Target="footer1.xml"/><Relationship Id="rId18" Type="http://schemas.openxmlformats.org/officeDocument/2006/relationships/header" Target="header2.xml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1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pn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120" Type="http://schemas.openxmlformats.org/officeDocument/2006/relationships/image" Target="media/image106.png"/><Relationship Id="rId125" Type="http://schemas.openxmlformats.org/officeDocument/2006/relationships/image" Target="media/image111.png"/><Relationship Id="rId141" Type="http://schemas.openxmlformats.org/officeDocument/2006/relationships/image" Target="media/image127.png"/><Relationship Id="rId146" Type="http://schemas.openxmlformats.org/officeDocument/2006/relationships/image" Target="media/image132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pn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131" Type="http://schemas.openxmlformats.org/officeDocument/2006/relationships/image" Target="media/image117.png"/><Relationship Id="rId136" Type="http://schemas.openxmlformats.org/officeDocument/2006/relationships/image" Target="media/image122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52" Type="http://schemas.openxmlformats.org/officeDocument/2006/relationships/footer" Target="footer5.xml"/><Relationship Id="rId19" Type="http://schemas.openxmlformats.org/officeDocument/2006/relationships/header" Target="header3.xml"/><Relationship Id="rId14" Type="http://schemas.openxmlformats.org/officeDocument/2006/relationships/image" Target="media/image7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126" Type="http://schemas.openxmlformats.org/officeDocument/2006/relationships/image" Target="media/image112.png"/><Relationship Id="rId147" Type="http://schemas.openxmlformats.org/officeDocument/2006/relationships/header" Target="header5.xml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121" Type="http://schemas.openxmlformats.org/officeDocument/2006/relationships/image" Target="media/image107.png"/><Relationship Id="rId142" Type="http://schemas.openxmlformats.org/officeDocument/2006/relationships/image" Target="media/image128.png"/><Relationship Id="rId3" Type="http://schemas.openxmlformats.org/officeDocument/2006/relationships/numbering" Target="numbering.xml"/><Relationship Id="rId25" Type="http://schemas.openxmlformats.org/officeDocument/2006/relationships/image" Target="media/image14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image" Target="media/image102.png"/><Relationship Id="rId137" Type="http://schemas.openxmlformats.org/officeDocument/2006/relationships/image" Target="media/image123.png"/><Relationship Id="rId20" Type="http://schemas.openxmlformats.org/officeDocument/2006/relationships/header" Target="header4.xml"/><Relationship Id="rId41" Type="http://schemas.openxmlformats.org/officeDocument/2006/relationships/image" Target="media/image27.png"/><Relationship Id="rId62" Type="http://schemas.openxmlformats.org/officeDocument/2006/relationships/image" Target="media/image48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32" Type="http://schemas.openxmlformats.org/officeDocument/2006/relationships/image" Target="media/image118.png"/><Relationship Id="rId153" Type="http://schemas.openxmlformats.org/officeDocument/2006/relationships/fontTable" Target="fontTable.xml"/><Relationship Id="rId15" Type="http://schemas.openxmlformats.org/officeDocument/2006/relationships/image" Target="media/image8.png"/><Relationship Id="rId36" Type="http://schemas.openxmlformats.org/officeDocument/2006/relationships/image" Target="media/image23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27" Type="http://schemas.openxmlformats.org/officeDocument/2006/relationships/image" Target="media/image113.png"/><Relationship Id="rId10" Type="http://schemas.openxmlformats.org/officeDocument/2006/relationships/hyperlink" Target="http://www.hikvision.com" TargetMode="External"/><Relationship Id="rId31" Type="http://schemas.openxmlformats.org/officeDocument/2006/relationships/image" Target="media/image18.png"/><Relationship Id="rId52" Type="http://schemas.openxmlformats.org/officeDocument/2006/relationships/image" Target="media/image38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122" Type="http://schemas.openxmlformats.org/officeDocument/2006/relationships/image" Target="media/image108.png"/><Relationship Id="rId143" Type="http://schemas.openxmlformats.org/officeDocument/2006/relationships/image" Target="media/image129.png"/><Relationship Id="rId148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5.png"/><Relationship Id="rId26" Type="http://schemas.openxmlformats.org/officeDocument/2006/relationships/comments" Target="comments.xml"/><Relationship Id="rId47" Type="http://schemas.openxmlformats.org/officeDocument/2006/relationships/image" Target="media/image33.png"/><Relationship Id="rId68" Type="http://schemas.openxmlformats.org/officeDocument/2006/relationships/image" Target="media/image54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33" Type="http://schemas.openxmlformats.org/officeDocument/2006/relationships/image" Target="media/image119.png"/><Relationship Id="rId154" Type="http://schemas.openxmlformats.org/officeDocument/2006/relationships/theme" Target="theme/theme1.xml"/><Relationship Id="rId16" Type="http://schemas.openxmlformats.org/officeDocument/2006/relationships/image" Target="media/image9.png"/><Relationship Id="rId37" Type="http://schemas.openxmlformats.org/officeDocument/2006/relationships/image" Target="media/image24.png"/><Relationship Id="rId58" Type="http://schemas.openxmlformats.org/officeDocument/2006/relationships/image" Target="media/image44.pn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123" Type="http://schemas.openxmlformats.org/officeDocument/2006/relationships/image" Target="media/image109.png"/><Relationship Id="rId144" Type="http://schemas.openxmlformats.org/officeDocument/2006/relationships/image" Target="media/image130.png"/><Relationship Id="rId90" Type="http://schemas.openxmlformats.org/officeDocument/2006/relationships/image" Target="media/image7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gang18\AppData\Roaming\Microsoft\Templates\&#65288;A4&#65289;Hikvision%20&#27169;&#29256;_&#26631;&#37197;_V2.2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206753-C467-4D6D-BC7A-F59522C24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（A4）Hikvision 模版_标配_V2.2</Template>
  <TotalTime>0</TotalTime>
  <Pages>93</Pages>
  <Words>3082</Words>
  <Characters>17569</Characters>
  <Application>Microsoft Office Word</Application>
  <DocSecurity>0</DocSecurity>
  <Lines>146</Lines>
  <Paragraphs>41</Paragraphs>
  <ScaleCrop>false</ScaleCrop>
  <LinksUpToDate>false</LinksUpToDate>
  <CharactersWithSpaces>20610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2018-03-13T07:53:00Z</dcterms:created>
  <dcterms:modified xsi:type="dcterms:W3CDTF">2022-11-24T08:00:00Z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