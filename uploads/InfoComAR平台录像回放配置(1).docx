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pPr w:leftFromText="180" w:rightFromText="180" w:vertAnchor="text" w:horzAnchor="margin" w:tblpY="211"/>
        <w:tblW w:w="12049" w:type="dxa"/>
        <w:tblInd w:w="0" w:type="dxa"/>
        <w:tblLook w:val="04A0" w:firstRow="1" w:lastRow="0" w:firstColumn="1" w:lastColumn="0" w:noHBand="0" w:noVBand="1"/>
      </w:tblPr>
      <w:tblGrid>
        <w:gridCol w:w="12049"/>
      </w:tblGrid>
      <w:tr w:rsidR="008D3D33" w:rsidTr="00DD6E3B">
        <w:trPr>
          <w:trHeight w:val="80"/>
        </w:trPr>
        <w:tc>
          <w:tcPr>
            <w:tcW w:w="12049" w:type="dxa"/>
          </w:tcPr>
          <w:p w:rsidR="008D3D33" w:rsidRDefault="008D3D33" w:rsidP="00DD6E3B">
            <w:pPr>
              <w:pStyle w:val="a7"/>
              <w:rPr>
                <w:noProof/>
              </w:rPr>
            </w:pPr>
          </w:p>
        </w:tc>
      </w:tr>
      <w:tr w:rsidR="008D3D33" w:rsidTr="00DD6E3B">
        <w:trPr>
          <w:trHeight w:val="5640"/>
        </w:trPr>
        <w:tc>
          <w:tcPr>
            <w:tcW w:w="12049" w:type="dxa"/>
          </w:tcPr>
          <w:p w:rsidR="008D3D33" w:rsidRDefault="008D3D33" w:rsidP="00DD6E3B">
            <w:pPr>
              <w:pStyle w:val="a7"/>
              <w:rPr>
                <w:noProof/>
              </w:rPr>
            </w:pPr>
          </w:p>
        </w:tc>
      </w:tr>
      <w:tr w:rsidR="008D3D33" w:rsidTr="00DD6E3B">
        <w:trPr>
          <w:trHeight w:val="80"/>
        </w:trPr>
        <w:tc>
          <w:tcPr>
            <w:tcW w:w="12049" w:type="dxa"/>
          </w:tcPr>
          <w:p w:rsidR="008D3D33" w:rsidRDefault="008D3D33" w:rsidP="00DD6E3B">
            <w:pPr>
              <w:pStyle w:val="a7"/>
              <w:rPr>
                <w:noProof/>
              </w:rPr>
            </w:pPr>
          </w:p>
        </w:tc>
      </w:tr>
      <w:tr w:rsidR="008D3D33" w:rsidTr="00DD6E3B">
        <w:trPr>
          <w:trHeight w:val="80"/>
        </w:trPr>
        <w:tc>
          <w:tcPr>
            <w:tcW w:w="12049" w:type="dxa"/>
          </w:tcPr>
          <w:p w:rsidR="008D3D33" w:rsidRPr="00A22E2C" w:rsidRDefault="00AC2B92" w:rsidP="00DD6E3B">
            <w:pPr>
              <w:pStyle w:val="a7"/>
              <w:rPr>
                <w:sz w:val="48"/>
                <w:szCs w:val="48"/>
              </w:rPr>
            </w:pPr>
            <w:r w:rsidRPr="006C2B95">
              <w:rPr>
                <w:noProof/>
              </w:rPr>
              <w:drawing>
                <wp:inline distT="0" distB="0" distL="0" distR="0" wp14:anchorId="1D46494A" wp14:editId="2C76514F">
                  <wp:extent cx="3969931" cy="552450"/>
                  <wp:effectExtent l="0" t="0" r="0" b="0"/>
                  <wp:docPr id="16" name="图片 16" descr="D:\文档组工作\02_其他资料\模板\标配封面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文档组工作\02_其他资料\模板\标配封面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528" cy="553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33" w:rsidTr="00DD6E3B">
        <w:tc>
          <w:tcPr>
            <w:tcW w:w="12049" w:type="dxa"/>
          </w:tcPr>
          <w:p w:rsidR="008D3D33" w:rsidRPr="00A22E2C" w:rsidRDefault="008D3D33" w:rsidP="00DD6E3B">
            <w:pPr>
              <w:pStyle w:val="a7"/>
              <w:rPr>
                <w:sz w:val="48"/>
                <w:szCs w:val="48"/>
              </w:rPr>
            </w:pPr>
          </w:p>
        </w:tc>
      </w:tr>
      <w:tr w:rsidR="008D3D33" w:rsidTr="00DD6E3B">
        <w:tc>
          <w:tcPr>
            <w:tcW w:w="12049" w:type="dxa"/>
          </w:tcPr>
          <w:p w:rsidR="008D3D33" w:rsidRPr="00A22E2C" w:rsidRDefault="00227DD3" w:rsidP="00D33B69">
            <w:pPr>
              <w:pStyle w:val="afff9"/>
              <w:wordWrap w:val="0"/>
            </w:pPr>
            <w:proofErr w:type="spellStart"/>
            <w:r>
              <w:rPr>
                <w:rFonts w:hint="eastAsia"/>
              </w:rPr>
              <w:t>InfoCom</w:t>
            </w:r>
            <w:proofErr w:type="spellEnd"/>
            <w:r w:rsidR="00D33B69">
              <w:t xml:space="preserve"> </w:t>
            </w:r>
            <w:r w:rsidRPr="00227DD3">
              <w:rPr>
                <w:rFonts w:hint="eastAsia"/>
              </w:rPr>
              <w:t>AR</w:t>
            </w:r>
            <w:r w:rsidRPr="00227DD3">
              <w:rPr>
                <w:rFonts w:hint="eastAsia"/>
              </w:rPr>
              <w:t>实景地图应用平台标准版</w:t>
            </w:r>
          </w:p>
        </w:tc>
      </w:tr>
      <w:tr w:rsidR="008D3D33" w:rsidTr="00DD6E3B">
        <w:tc>
          <w:tcPr>
            <w:tcW w:w="12049" w:type="dxa"/>
          </w:tcPr>
          <w:p w:rsidR="008D3D33" w:rsidRPr="00A22E2C" w:rsidRDefault="00227DD3" w:rsidP="00D33B69">
            <w:pPr>
              <w:pStyle w:val="af5"/>
              <w:ind w:right="1440"/>
            </w:pPr>
            <w:r>
              <w:rPr>
                <w:rFonts w:hint="eastAsia"/>
              </w:rPr>
              <w:t>平台</w:t>
            </w:r>
            <w:r w:rsidR="00CC6243">
              <w:rPr>
                <w:rFonts w:hint="eastAsia"/>
              </w:rPr>
              <w:t>录像回放配置</w:t>
            </w:r>
          </w:p>
        </w:tc>
      </w:tr>
    </w:tbl>
    <w:p w:rsidR="00A461C1" w:rsidRPr="006C2B95" w:rsidRDefault="00A461C1" w:rsidP="00D2407C">
      <w:pPr>
        <w:pStyle w:val="a7"/>
        <w:ind w:right="1760"/>
        <w:sectPr w:rsidR="00A461C1" w:rsidRPr="006C2B95" w:rsidSect="00B23857">
          <w:pgSz w:w="11907" w:h="16840" w:code="9"/>
          <w:pgMar w:top="0" w:right="0" w:bottom="0" w:left="0" w:header="0" w:footer="0" w:gutter="0"/>
          <w:pgNumType w:start="0"/>
          <w:cols w:space="425"/>
          <w:docGrid w:linePitch="312"/>
        </w:sectPr>
      </w:pPr>
    </w:p>
    <w:p w:rsidR="00DD18B7" w:rsidRDefault="00DD18B7" w:rsidP="0040105F">
      <w:pPr>
        <w:widowControl w:val="0"/>
        <w:topLinePunct w:val="0"/>
        <w:adjustRightInd/>
        <w:snapToGrid/>
        <w:spacing w:before="0" w:after="0" w:line="360" w:lineRule="auto"/>
        <w:ind w:left="0"/>
        <w:rPr>
          <w:rFonts w:ascii="华文细黑" w:hAnsi="华文细黑" w:cs="Times New Roman"/>
          <w:b/>
          <w:sz w:val="32"/>
          <w:szCs w:val="22"/>
        </w:rPr>
        <w:sectPr w:rsidR="00DD18B7" w:rsidSect="00A36321">
          <w:headerReference w:type="default" r:id="rId9"/>
          <w:footerReference w:type="default" r:id="rId10"/>
          <w:pgSz w:w="11907" w:h="16840" w:code="9"/>
          <w:pgMar w:top="1701" w:right="1134" w:bottom="1701" w:left="1134" w:header="567" w:footer="567" w:gutter="0"/>
          <w:cols w:space="425"/>
          <w:docGrid w:linePitch="312"/>
        </w:sectPr>
      </w:pPr>
    </w:p>
    <w:p w:rsidR="0040105F" w:rsidRPr="0040105F" w:rsidRDefault="0040105F" w:rsidP="0040105F">
      <w:pPr>
        <w:widowControl w:val="0"/>
        <w:topLinePunct w:val="0"/>
        <w:adjustRightInd/>
        <w:snapToGrid/>
        <w:spacing w:before="0" w:after="0" w:line="360" w:lineRule="auto"/>
        <w:ind w:left="0"/>
        <w:jc w:val="both"/>
        <w:rPr>
          <w:rFonts w:ascii="华文细黑" w:hAnsi="华文细黑" w:cs="Times New Roman"/>
          <w:sz w:val="21"/>
        </w:rPr>
      </w:pPr>
    </w:p>
    <w:p w:rsidR="0040105F" w:rsidRPr="0040105F" w:rsidRDefault="0040105F" w:rsidP="0040105F">
      <w:pPr>
        <w:widowControl w:val="0"/>
        <w:topLinePunct w:val="0"/>
        <w:adjustRightInd/>
        <w:snapToGrid/>
        <w:spacing w:before="0" w:after="0" w:line="360" w:lineRule="auto"/>
        <w:ind w:left="0"/>
        <w:jc w:val="both"/>
        <w:rPr>
          <w:rFonts w:ascii="华文细黑" w:hAnsi="华文细黑" w:cs="Times New Roman"/>
          <w:b/>
          <w:sz w:val="28"/>
          <w:szCs w:val="22"/>
        </w:rPr>
      </w:pPr>
      <w:r w:rsidRPr="0040105F">
        <w:rPr>
          <w:rFonts w:ascii="华文细黑" w:hAnsi="华文细黑" w:cs="Times New Roman" w:hint="eastAsia"/>
          <w:b/>
          <w:sz w:val="28"/>
          <w:szCs w:val="22"/>
        </w:rPr>
        <w:t>1.</w:t>
      </w:r>
      <w:r w:rsidR="00D2407C">
        <w:rPr>
          <w:rFonts w:ascii="华文细黑" w:hAnsi="华文细黑" w:cs="Times New Roman" w:hint="eastAsia"/>
          <w:b/>
          <w:sz w:val="28"/>
          <w:szCs w:val="22"/>
        </w:rPr>
        <w:t>平台目录创建</w:t>
      </w:r>
    </w:p>
    <w:p w:rsidR="00A43317" w:rsidRPr="0040105F" w:rsidRDefault="0040105F" w:rsidP="00D2407C">
      <w:pPr>
        <w:widowControl w:val="0"/>
        <w:topLinePunct w:val="0"/>
        <w:adjustRightInd/>
        <w:snapToGrid/>
        <w:spacing w:before="0" w:after="0" w:line="360" w:lineRule="auto"/>
        <w:ind w:left="0" w:firstLine="420"/>
        <w:jc w:val="both"/>
        <w:rPr>
          <w:rFonts w:ascii="华文细黑" w:hAnsi="华文细黑" w:cs="Times New Roman"/>
          <w:sz w:val="21"/>
        </w:rPr>
      </w:pPr>
      <w:r w:rsidRPr="0040105F">
        <w:rPr>
          <w:rFonts w:ascii="华文细黑" w:hAnsi="华文细黑" w:cs="Times New Roman" w:hint="eastAsia"/>
          <w:sz w:val="21"/>
        </w:rPr>
        <w:t xml:space="preserve">1.1 </w:t>
      </w:r>
      <w:proofErr w:type="gramStart"/>
      <w:r w:rsidR="00A43317">
        <w:rPr>
          <w:rFonts w:ascii="华文细黑" w:hAnsi="华文细黑" w:cs="Times New Roman" w:hint="eastAsia"/>
          <w:sz w:val="21"/>
        </w:rPr>
        <w:t>打开谷歌浏览器</w:t>
      </w:r>
      <w:proofErr w:type="gramEnd"/>
      <w:r w:rsidR="00A43317">
        <w:rPr>
          <w:rFonts w:ascii="华文细黑" w:hAnsi="华文细黑" w:cs="Times New Roman" w:hint="eastAsia"/>
          <w:sz w:val="21"/>
        </w:rPr>
        <w:t>，输入门户登录地址：</w:t>
      </w:r>
      <w:hyperlink r:id="rId11" w:history="1">
        <w:r w:rsidR="00A43317" w:rsidRPr="006907C8">
          <w:rPr>
            <w:rStyle w:val="afffc"/>
            <w:rFonts w:ascii="华文细黑" w:hAnsi="华文细黑" w:cs="Times New Roman" w:hint="eastAsia"/>
            <w:sz w:val="21"/>
          </w:rPr>
          <w:t>https</w:t>
        </w:r>
        <w:r w:rsidR="00A43317" w:rsidRPr="006907C8">
          <w:rPr>
            <w:rStyle w:val="afffc"/>
            <w:rFonts w:ascii="华文细黑" w:hAnsi="华文细黑" w:cs="Times New Roman"/>
            <w:sz w:val="21"/>
          </w:rPr>
          <w:t>://ip/portal</w:t>
        </w:r>
      </w:hyperlink>
      <w:r w:rsidR="00A43317">
        <w:rPr>
          <w:rFonts w:ascii="华文细黑" w:hAnsi="华文细黑" w:cs="Times New Roman" w:hint="eastAsia"/>
          <w:sz w:val="21"/>
        </w:rPr>
        <w:t>，</w:t>
      </w:r>
      <w:r w:rsidR="00D2407C">
        <w:rPr>
          <w:rFonts w:ascii="华文细黑" w:hAnsi="华文细黑" w:cs="Times New Roman" w:hint="eastAsia"/>
          <w:sz w:val="21"/>
        </w:rPr>
        <w:t>输入用户名和密码后，进入到平台登录首页</w:t>
      </w:r>
      <w:r w:rsidR="00D2407C" w:rsidRPr="0040105F">
        <w:rPr>
          <w:rFonts w:ascii="华文细黑" w:hAnsi="华文细黑" w:cs="Times New Roman"/>
          <w:sz w:val="21"/>
        </w:rPr>
        <w:t xml:space="preserve"> </w:t>
      </w:r>
      <w:r w:rsidR="00D2407C">
        <w:rPr>
          <w:rFonts w:ascii="华文细黑" w:hAnsi="华文细黑" w:cs="Times New Roman" w:hint="eastAsia"/>
          <w:sz w:val="21"/>
        </w:rPr>
        <w:t>，找到右上角的系统管理。</w:t>
      </w:r>
    </w:p>
    <w:p w:rsidR="0040105F" w:rsidRPr="0040105F" w:rsidRDefault="00D2407C" w:rsidP="0040105F">
      <w:pPr>
        <w:widowControl w:val="0"/>
        <w:topLinePunct w:val="0"/>
        <w:adjustRightInd/>
        <w:snapToGrid/>
        <w:spacing w:before="0" w:after="0" w:line="360" w:lineRule="auto"/>
        <w:ind w:left="0"/>
        <w:jc w:val="both"/>
        <w:rPr>
          <w:rFonts w:ascii="华文细黑" w:hAnsi="华文细黑" w:cs="Times New Roman"/>
          <w:sz w:val="21"/>
        </w:rPr>
      </w:pPr>
      <w:r>
        <w:rPr>
          <w:noProof/>
        </w:rPr>
        <w:drawing>
          <wp:inline distT="0" distB="0" distL="0" distR="0" wp14:anchorId="1ECA4F13" wp14:editId="6DAD1339">
            <wp:extent cx="6120765" cy="24752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4CF" w:rsidRDefault="00A43317" w:rsidP="009754CF">
      <w:pPr>
        <w:widowControl w:val="0"/>
        <w:topLinePunct w:val="0"/>
        <w:adjustRightInd/>
        <w:snapToGrid/>
        <w:spacing w:before="0" w:after="0" w:line="360" w:lineRule="auto"/>
        <w:ind w:left="0" w:firstLineChars="200" w:firstLine="420"/>
        <w:rPr>
          <w:rFonts w:ascii="华文细黑" w:hAnsi="华文细黑" w:cs="Times New Roman"/>
          <w:sz w:val="21"/>
        </w:rPr>
      </w:pPr>
      <w:r>
        <w:rPr>
          <w:rFonts w:ascii="华文细黑" w:hAnsi="华文细黑" w:cs="Times New Roman" w:hint="eastAsia"/>
          <w:sz w:val="21"/>
        </w:rPr>
        <w:t>1</w:t>
      </w:r>
      <w:r>
        <w:rPr>
          <w:rFonts w:ascii="华文细黑" w:hAnsi="华文细黑" w:cs="Times New Roman"/>
          <w:sz w:val="21"/>
        </w:rPr>
        <w:t xml:space="preserve">.2 </w:t>
      </w:r>
      <w:r w:rsidR="00CC6243">
        <w:rPr>
          <w:rFonts w:ascii="华文细黑" w:hAnsi="华文细黑" w:cs="Times New Roman" w:hint="eastAsia"/>
          <w:sz w:val="21"/>
        </w:rPr>
        <w:t>点击系统管理进入到系统管理页面，找到存储资源管理→录像计划</w:t>
      </w:r>
      <w:r w:rsidR="00D2407C">
        <w:rPr>
          <w:rFonts w:ascii="华文细黑" w:hAnsi="华文细黑" w:cs="Times New Roman" w:hint="eastAsia"/>
          <w:sz w:val="21"/>
        </w:rPr>
        <w:t>页面，</w:t>
      </w:r>
      <w:r w:rsidR="00CC6243">
        <w:rPr>
          <w:rFonts w:ascii="华文细黑" w:hAnsi="华文细黑" w:cs="Times New Roman" w:hint="eastAsia"/>
          <w:sz w:val="21"/>
        </w:rPr>
        <w:t>在监控点对应区域目录下找到配置录像计划的监控点，在监控点后面有配置录像计划入口</w:t>
      </w:r>
      <w:r w:rsidR="00E67347">
        <w:rPr>
          <w:rFonts w:ascii="华文细黑" w:hAnsi="华文细黑" w:cs="Times New Roman" w:hint="eastAsia"/>
          <w:sz w:val="21"/>
        </w:rPr>
        <w:t>。</w:t>
      </w:r>
    </w:p>
    <w:p w:rsidR="00A43317" w:rsidRDefault="00CC6243" w:rsidP="00A43317">
      <w:pPr>
        <w:widowControl w:val="0"/>
        <w:topLinePunct w:val="0"/>
        <w:adjustRightInd/>
        <w:snapToGrid/>
        <w:spacing w:before="0" w:after="0" w:line="360" w:lineRule="auto"/>
        <w:ind w:left="0"/>
        <w:rPr>
          <w:rFonts w:ascii="华文细黑" w:hAnsi="华文细黑" w:cs="Times New Roman"/>
          <w:sz w:val="21"/>
        </w:rPr>
      </w:pPr>
      <w:r>
        <w:rPr>
          <w:noProof/>
        </w:rPr>
        <w:drawing>
          <wp:inline distT="0" distB="0" distL="0" distR="0" wp14:anchorId="50B29A51" wp14:editId="697B19BB">
            <wp:extent cx="6120765" cy="175133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347" w:rsidRDefault="00E67347" w:rsidP="00A43317">
      <w:pPr>
        <w:widowControl w:val="0"/>
        <w:topLinePunct w:val="0"/>
        <w:adjustRightInd/>
        <w:snapToGrid/>
        <w:spacing w:before="0" w:after="0" w:line="360" w:lineRule="auto"/>
        <w:ind w:left="0"/>
        <w:rPr>
          <w:rFonts w:ascii="华文细黑" w:hAnsi="华文细黑" w:cs="Times New Roman"/>
          <w:sz w:val="21"/>
        </w:rPr>
      </w:pPr>
    </w:p>
    <w:p w:rsidR="00C71211" w:rsidRDefault="00C71211" w:rsidP="00465D16">
      <w:pPr>
        <w:widowControl w:val="0"/>
        <w:topLinePunct w:val="0"/>
        <w:adjustRightInd/>
        <w:snapToGrid/>
        <w:spacing w:before="0" w:after="0" w:line="360" w:lineRule="auto"/>
        <w:ind w:left="0" w:firstLineChars="200" w:firstLine="420"/>
        <w:rPr>
          <w:rFonts w:ascii="华文细黑" w:hAnsi="华文细黑" w:cs="Times New Roman"/>
          <w:sz w:val="21"/>
        </w:rPr>
      </w:pPr>
      <w:r>
        <w:rPr>
          <w:rFonts w:ascii="华文细黑" w:hAnsi="华文细黑" w:cs="Times New Roman" w:hint="eastAsia"/>
          <w:sz w:val="21"/>
        </w:rPr>
        <w:t>1</w:t>
      </w:r>
      <w:r>
        <w:rPr>
          <w:rFonts w:ascii="华文细黑" w:hAnsi="华文细黑" w:cs="Times New Roman"/>
          <w:sz w:val="21"/>
        </w:rPr>
        <w:t>.3</w:t>
      </w:r>
      <w:r w:rsidR="00045C3C">
        <w:rPr>
          <w:rFonts w:ascii="华文细黑" w:hAnsi="华文细黑" w:cs="Times New Roman" w:hint="eastAsia"/>
          <w:sz w:val="21"/>
        </w:rPr>
        <w:t xml:space="preserve"> </w:t>
      </w:r>
      <w:r w:rsidR="004A1C99">
        <w:rPr>
          <w:rFonts w:ascii="华文细黑" w:hAnsi="华文细黑" w:cs="Times New Roman" w:hint="eastAsia"/>
          <w:sz w:val="21"/>
        </w:rPr>
        <w:t>选择中心存储，根据现场实际情况，选择码流类型、资源池、</w:t>
      </w:r>
      <w:proofErr w:type="gramStart"/>
      <w:r w:rsidR="004A1C99">
        <w:rPr>
          <w:rFonts w:ascii="华文细黑" w:hAnsi="华文细黑" w:cs="Times New Roman" w:hint="eastAsia"/>
          <w:sz w:val="21"/>
        </w:rPr>
        <w:t>取流方式</w:t>
      </w:r>
      <w:proofErr w:type="gramEnd"/>
      <w:r w:rsidR="004A1C99">
        <w:rPr>
          <w:rFonts w:ascii="华文细黑" w:hAnsi="华文细黑" w:cs="Times New Roman" w:hint="eastAsia"/>
          <w:sz w:val="21"/>
        </w:rPr>
        <w:t>、计划模板，最后点击保存</w:t>
      </w:r>
      <w:r>
        <w:rPr>
          <w:rFonts w:ascii="华文细黑" w:hAnsi="华文细黑" w:cs="Times New Roman" w:hint="eastAsia"/>
          <w:sz w:val="21"/>
        </w:rPr>
        <w:t>。</w:t>
      </w:r>
    </w:p>
    <w:p w:rsidR="00C71211" w:rsidRPr="0040105F" w:rsidRDefault="004A1C99" w:rsidP="00C71211">
      <w:pPr>
        <w:widowControl w:val="0"/>
        <w:topLinePunct w:val="0"/>
        <w:adjustRightInd/>
        <w:snapToGrid/>
        <w:spacing w:before="0" w:after="0" w:line="360" w:lineRule="auto"/>
        <w:ind w:left="0"/>
        <w:rPr>
          <w:rFonts w:ascii="华文细黑" w:hAnsi="华文细黑" w:cs="Times New Roman"/>
          <w:sz w:val="21"/>
        </w:rPr>
      </w:pPr>
      <w:r>
        <w:rPr>
          <w:noProof/>
        </w:rPr>
        <w:lastRenderedPageBreak/>
        <w:drawing>
          <wp:inline distT="0" distB="0" distL="0" distR="0" wp14:anchorId="04E977D8" wp14:editId="201A8F99">
            <wp:extent cx="5003800" cy="3102782"/>
            <wp:effectExtent l="0" t="0" r="635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6078" cy="310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05F" w:rsidRDefault="005D2CF2" w:rsidP="00C71211">
      <w:pPr>
        <w:widowControl w:val="0"/>
        <w:topLinePunct w:val="0"/>
        <w:adjustRightInd/>
        <w:snapToGrid/>
        <w:spacing w:before="0" w:after="0" w:line="360" w:lineRule="auto"/>
        <w:ind w:left="0"/>
        <w:rPr>
          <w:rFonts w:ascii="华文细黑" w:hAnsi="华文细黑" w:cs="Times New Roman" w:hint="eastAsia"/>
          <w:color w:val="000000"/>
          <w:spacing w:val="5"/>
          <w:sz w:val="21"/>
          <w:shd w:val="clear" w:color="auto" w:fill="FFFFFF"/>
        </w:rPr>
      </w:pPr>
      <w:r>
        <w:rPr>
          <w:rFonts w:ascii="华文细黑" w:hAnsi="华文细黑" w:cs="Times New Roman" w:hint="eastAsia"/>
          <w:color w:val="000000"/>
          <w:spacing w:val="5"/>
          <w:sz w:val="21"/>
          <w:shd w:val="clear" w:color="auto" w:fill="FFFFFF"/>
        </w:rPr>
        <w:t>1</w:t>
      </w:r>
      <w:r>
        <w:rPr>
          <w:rFonts w:ascii="华文细黑" w:hAnsi="华文细黑" w:cs="Times New Roman"/>
          <w:color w:val="000000"/>
          <w:spacing w:val="5"/>
          <w:sz w:val="21"/>
          <w:shd w:val="clear" w:color="auto" w:fill="FFFFFF"/>
        </w:rPr>
        <w:t>.4</w:t>
      </w:r>
      <w:r w:rsidR="00C24F69">
        <w:rPr>
          <w:rFonts w:ascii="华文细黑" w:hAnsi="华文细黑" w:cs="Times New Roman"/>
          <w:color w:val="000000"/>
          <w:spacing w:val="5"/>
          <w:sz w:val="21"/>
          <w:shd w:val="clear" w:color="auto" w:fill="FFFFFF"/>
        </w:rPr>
        <w:t xml:space="preserve"> </w:t>
      </w:r>
      <w:r>
        <w:rPr>
          <w:rFonts w:ascii="华文细黑" w:hAnsi="华文细黑" w:cs="Times New Roman" w:hint="eastAsia"/>
          <w:color w:val="000000"/>
          <w:spacing w:val="5"/>
          <w:sz w:val="21"/>
          <w:shd w:val="clear" w:color="auto" w:fill="FFFFFF"/>
        </w:rPr>
        <w:t>录像计划配置成功后可以在页面显示</w:t>
      </w:r>
    </w:p>
    <w:p w:rsidR="0040105F" w:rsidRDefault="005D2CF2" w:rsidP="00C71211">
      <w:pPr>
        <w:widowControl w:val="0"/>
        <w:topLinePunct w:val="0"/>
        <w:adjustRightInd/>
        <w:snapToGrid/>
        <w:spacing w:before="0" w:after="0" w:line="360" w:lineRule="auto"/>
        <w:ind w:left="0"/>
        <w:rPr>
          <w:rFonts w:ascii="华文细黑" w:hAnsi="华文细黑" w:cs="Times New Roman"/>
          <w:color w:val="000000"/>
          <w:spacing w:val="5"/>
          <w:sz w:val="21"/>
          <w:shd w:val="clear" w:color="auto" w:fill="FFFFFF"/>
        </w:rPr>
      </w:pPr>
      <w:r>
        <w:rPr>
          <w:noProof/>
        </w:rPr>
        <w:drawing>
          <wp:inline distT="0" distB="0" distL="0" distR="0" wp14:anchorId="2F198778" wp14:editId="71E82C9F">
            <wp:extent cx="6500899" cy="149860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7843" cy="150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CF2" w:rsidRDefault="00C24F69" w:rsidP="00C71211">
      <w:pPr>
        <w:widowControl w:val="0"/>
        <w:topLinePunct w:val="0"/>
        <w:adjustRightInd/>
        <w:snapToGrid/>
        <w:spacing w:before="0" w:after="0" w:line="360" w:lineRule="auto"/>
        <w:ind w:left="0"/>
        <w:rPr>
          <w:rFonts w:ascii="华文细黑" w:hAnsi="华文细黑" w:cs="Times New Roman"/>
          <w:color w:val="000000"/>
          <w:spacing w:val="5"/>
          <w:sz w:val="21"/>
          <w:shd w:val="clear" w:color="auto" w:fill="FFFFFF"/>
        </w:rPr>
      </w:pPr>
      <w:r>
        <w:rPr>
          <w:rFonts w:ascii="华文细黑" w:hAnsi="华文细黑" w:cs="Times New Roman" w:hint="eastAsia"/>
          <w:color w:val="000000"/>
          <w:spacing w:val="5"/>
          <w:sz w:val="21"/>
          <w:shd w:val="clear" w:color="auto" w:fill="FFFFFF"/>
        </w:rPr>
        <w:t>1</w:t>
      </w:r>
      <w:r>
        <w:rPr>
          <w:rFonts w:ascii="华文细黑" w:hAnsi="华文细黑" w:cs="Times New Roman"/>
          <w:color w:val="000000"/>
          <w:spacing w:val="5"/>
          <w:sz w:val="21"/>
          <w:shd w:val="clear" w:color="auto" w:fill="FFFFFF"/>
        </w:rPr>
        <w:t xml:space="preserve">.5 </w:t>
      </w:r>
      <w:r>
        <w:rPr>
          <w:rFonts w:ascii="华文细黑" w:hAnsi="华文细黑" w:cs="Times New Roman" w:hint="eastAsia"/>
          <w:color w:val="000000"/>
          <w:spacing w:val="5"/>
          <w:sz w:val="21"/>
          <w:shd w:val="clear" w:color="auto" w:fill="FFFFFF"/>
        </w:rPr>
        <w:t>登录AR客户端，找到全景回放按钮</w:t>
      </w:r>
    </w:p>
    <w:p w:rsidR="005D2CF2" w:rsidRDefault="00C24F69" w:rsidP="00C71211">
      <w:pPr>
        <w:widowControl w:val="0"/>
        <w:topLinePunct w:val="0"/>
        <w:adjustRightInd/>
        <w:snapToGrid/>
        <w:spacing w:before="0" w:after="0" w:line="360" w:lineRule="auto"/>
        <w:ind w:left="0"/>
        <w:rPr>
          <w:rFonts w:ascii="华文细黑" w:hAnsi="华文细黑" w:cs="Times New Roman"/>
          <w:color w:val="000000"/>
          <w:spacing w:val="5"/>
          <w:sz w:val="21"/>
          <w:shd w:val="clear" w:color="auto" w:fill="FFFFFF"/>
        </w:rPr>
      </w:pPr>
      <w:r>
        <w:rPr>
          <w:noProof/>
        </w:rPr>
        <w:drawing>
          <wp:inline distT="0" distB="0" distL="0" distR="0" wp14:anchorId="53C28A73" wp14:editId="67581FB2">
            <wp:extent cx="6479512" cy="2981960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7680" cy="298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CF2" w:rsidRDefault="00C24F69" w:rsidP="00C71211">
      <w:pPr>
        <w:widowControl w:val="0"/>
        <w:topLinePunct w:val="0"/>
        <w:adjustRightInd/>
        <w:snapToGrid/>
        <w:spacing w:before="0" w:after="0" w:line="360" w:lineRule="auto"/>
        <w:ind w:left="0"/>
        <w:rPr>
          <w:rFonts w:ascii="华文细黑" w:hAnsi="华文细黑" w:cs="Times New Roman" w:hint="eastAsia"/>
          <w:color w:val="000000"/>
          <w:spacing w:val="5"/>
          <w:sz w:val="21"/>
          <w:shd w:val="clear" w:color="auto" w:fill="FFFFFF"/>
        </w:rPr>
      </w:pPr>
      <w:r>
        <w:rPr>
          <w:rFonts w:ascii="华文细黑" w:hAnsi="华文细黑" w:cs="Times New Roman" w:hint="eastAsia"/>
          <w:color w:val="000000"/>
          <w:spacing w:val="5"/>
          <w:sz w:val="21"/>
          <w:shd w:val="clear" w:color="auto" w:fill="FFFFFF"/>
        </w:rPr>
        <w:lastRenderedPageBreak/>
        <w:t>1</w:t>
      </w:r>
      <w:r>
        <w:rPr>
          <w:rFonts w:ascii="华文细黑" w:hAnsi="华文细黑" w:cs="Times New Roman"/>
          <w:color w:val="000000"/>
          <w:spacing w:val="5"/>
          <w:sz w:val="21"/>
          <w:shd w:val="clear" w:color="auto" w:fill="FFFFFF"/>
        </w:rPr>
        <w:t xml:space="preserve">.6 </w:t>
      </w:r>
      <w:r>
        <w:rPr>
          <w:rFonts w:ascii="华文细黑" w:hAnsi="华文细黑" w:cs="Times New Roman" w:hint="eastAsia"/>
          <w:color w:val="000000"/>
          <w:spacing w:val="5"/>
          <w:sz w:val="21"/>
          <w:shd w:val="clear" w:color="auto" w:fill="FFFFFF"/>
        </w:rPr>
        <w:t>找到要回放的高点，选择要回放的时段，点确定。</w:t>
      </w:r>
    </w:p>
    <w:p w:rsidR="00CD14F2" w:rsidRDefault="00C24F69" w:rsidP="00C71211">
      <w:pPr>
        <w:ind w:left="0"/>
      </w:pPr>
      <w:bookmarkStart w:id="0" w:name="d677e22a1310"/>
      <w:bookmarkStart w:id="1" w:name="d677e55a1310"/>
      <w:bookmarkStart w:id="2" w:name="d677e95a1310"/>
      <w:bookmarkEnd w:id="0"/>
      <w:bookmarkEnd w:id="1"/>
      <w:bookmarkEnd w:id="2"/>
      <w:r>
        <w:rPr>
          <w:noProof/>
        </w:rPr>
        <w:drawing>
          <wp:inline distT="0" distB="0" distL="0" distR="0" wp14:anchorId="2565419A" wp14:editId="5AFC0403">
            <wp:extent cx="4246880" cy="2508739"/>
            <wp:effectExtent l="0" t="0" r="127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6543" cy="25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F69" w:rsidRDefault="00C24F69" w:rsidP="00C71211">
      <w:pPr>
        <w:ind w:left="0"/>
        <w:rPr>
          <w:rFonts w:hint="eastAsia"/>
        </w:rPr>
      </w:pPr>
      <w:r>
        <w:rPr>
          <w:rFonts w:hint="eastAsia"/>
        </w:rPr>
        <w:t>1</w:t>
      </w:r>
      <w:r>
        <w:t xml:space="preserve">.7 </w:t>
      </w:r>
      <w:r>
        <w:rPr>
          <w:rFonts w:hint="eastAsia"/>
        </w:rPr>
        <w:t>就可以进入录像回放界面，该界面上可以对录像播放进行选择。</w:t>
      </w:r>
    </w:p>
    <w:p w:rsidR="00C24F69" w:rsidRPr="00C24F69" w:rsidRDefault="00C24F69" w:rsidP="00C71211">
      <w:pPr>
        <w:ind w:left="0"/>
      </w:pPr>
      <w:bookmarkStart w:id="3" w:name="_GoBack"/>
      <w:r>
        <w:rPr>
          <w:noProof/>
        </w:rPr>
        <w:drawing>
          <wp:inline distT="0" distB="0" distL="0" distR="0" wp14:anchorId="49884F20" wp14:editId="1AAD2B52">
            <wp:extent cx="5712561" cy="315468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3713" cy="315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:rsidR="00C24F69" w:rsidRPr="0040105F" w:rsidRDefault="00C24F69" w:rsidP="00C71211">
      <w:pPr>
        <w:ind w:left="0"/>
        <w:rPr>
          <w:rFonts w:hint="eastAsia"/>
        </w:rPr>
      </w:pPr>
    </w:p>
    <w:sectPr w:rsidR="00C24F69" w:rsidRPr="0040105F" w:rsidSect="00DD18B7">
      <w:type w:val="continuous"/>
      <w:pgSz w:w="11907" w:h="16840" w:code="9"/>
      <w:pgMar w:top="1701" w:right="1134" w:bottom="1701" w:left="1134" w:header="567" w:footer="56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0E89" w:rsidRDefault="007C0E89">
      <w:r>
        <w:separator/>
      </w:r>
    </w:p>
    <w:p w:rsidR="007C0E89" w:rsidRDefault="007C0E89"/>
    <w:p w:rsidR="007C0E89" w:rsidRDefault="007C0E89"/>
    <w:p w:rsidR="007C0E89" w:rsidRDefault="007C0E89"/>
    <w:p w:rsidR="007C0E89" w:rsidRDefault="007C0E89"/>
    <w:p w:rsidR="007C0E89" w:rsidRDefault="007C0E89"/>
    <w:p w:rsidR="007C0E89" w:rsidRDefault="007C0E89"/>
    <w:p w:rsidR="007C0E89" w:rsidRDefault="007C0E89"/>
    <w:p w:rsidR="007C0E89" w:rsidRDefault="007C0E89"/>
  </w:endnote>
  <w:endnote w:type="continuationSeparator" w:id="0">
    <w:p w:rsidR="007C0E89" w:rsidRDefault="007C0E89">
      <w:r>
        <w:continuationSeparator/>
      </w:r>
    </w:p>
    <w:p w:rsidR="007C0E89" w:rsidRDefault="007C0E89"/>
    <w:p w:rsidR="007C0E89" w:rsidRDefault="007C0E89"/>
    <w:p w:rsidR="007C0E89" w:rsidRDefault="007C0E89"/>
    <w:p w:rsidR="007C0E89" w:rsidRDefault="007C0E89"/>
    <w:p w:rsidR="007C0E89" w:rsidRDefault="007C0E89"/>
    <w:p w:rsidR="007C0E89" w:rsidRDefault="007C0E89"/>
    <w:p w:rsidR="007C0E89" w:rsidRDefault="007C0E89"/>
    <w:p w:rsidR="007C0E89" w:rsidRDefault="007C0E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黑体简体">
    <w:altName w:val="方正舒体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2117633"/>
      <w:docPartObj>
        <w:docPartGallery w:val="Page Numbers (Bottom of Page)"/>
        <w:docPartUnique/>
      </w:docPartObj>
    </w:sdtPr>
    <w:sdtEndPr/>
    <w:sdtContent>
      <w:p w:rsidR="00FD3711" w:rsidRDefault="00FD3711" w:rsidP="00EE2C12">
        <w:pPr>
          <w:pBdr>
            <w:top w:val="single" w:sz="12" w:space="1" w:color="auto"/>
          </w:pBdr>
          <w:ind w:left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4F69" w:rsidRPr="00C24F69">
          <w:rPr>
            <w:noProof/>
            <w:lang w:val="zh-CN"/>
          </w:rPr>
          <w:t>2</w:t>
        </w:r>
        <w:r>
          <w:fldChar w:fldCharType="end"/>
        </w:r>
      </w:p>
    </w:sdtContent>
  </w:sdt>
  <w:p w:rsidR="00FD3711" w:rsidRPr="00F16F7F" w:rsidRDefault="00FD3711" w:rsidP="00F16F7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0E89" w:rsidRDefault="007C0E89">
      <w:r>
        <w:separator/>
      </w:r>
    </w:p>
    <w:p w:rsidR="007C0E89" w:rsidRDefault="007C0E89"/>
    <w:p w:rsidR="007C0E89" w:rsidRDefault="007C0E89"/>
    <w:p w:rsidR="007C0E89" w:rsidRDefault="007C0E89"/>
    <w:p w:rsidR="007C0E89" w:rsidRDefault="007C0E89"/>
    <w:p w:rsidR="007C0E89" w:rsidRDefault="007C0E89"/>
    <w:p w:rsidR="007C0E89" w:rsidRDefault="007C0E89"/>
    <w:p w:rsidR="007C0E89" w:rsidRDefault="007C0E89"/>
    <w:p w:rsidR="007C0E89" w:rsidRDefault="007C0E89"/>
  </w:footnote>
  <w:footnote w:type="continuationSeparator" w:id="0">
    <w:p w:rsidR="007C0E89" w:rsidRDefault="007C0E89">
      <w:r>
        <w:continuationSeparator/>
      </w:r>
    </w:p>
    <w:p w:rsidR="007C0E89" w:rsidRDefault="007C0E89"/>
    <w:p w:rsidR="007C0E89" w:rsidRDefault="007C0E89"/>
    <w:p w:rsidR="007C0E89" w:rsidRDefault="007C0E89"/>
    <w:p w:rsidR="007C0E89" w:rsidRDefault="007C0E89"/>
    <w:p w:rsidR="007C0E89" w:rsidRDefault="007C0E89"/>
    <w:p w:rsidR="007C0E89" w:rsidRDefault="007C0E89"/>
    <w:p w:rsidR="007C0E89" w:rsidRDefault="007C0E89"/>
    <w:p w:rsidR="007C0E89" w:rsidRDefault="007C0E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243" w:rsidRPr="00DE1A33" w:rsidRDefault="00227DD3" w:rsidP="00CC6243">
    <w:pPr>
      <w:pBdr>
        <w:bottom w:val="single" w:sz="12" w:space="1" w:color="auto"/>
      </w:pBdr>
      <w:ind w:left="0"/>
      <w:jc w:val="center"/>
      <w:rPr>
        <w:rFonts w:ascii="黑体" w:eastAsia="黑体" w:hAnsi="黑体" w:hint="eastAsia"/>
        <w:sz w:val="30"/>
        <w:szCs w:val="30"/>
      </w:rPr>
    </w:pPr>
    <w:proofErr w:type="spellStart"/>
    <w:r w:rsidRPr="00227DD3">
      <w:rPr>
        <w:rFonts w:ascii="黑体" w:eastAsia="黑体" w:hAnsi="黑体" w:hint="eastAsia"/>
        <w:sz w:val="30"/>
        <w:szCs w:val="30"/>
      </w:rPr>
      <w:t>InfoCom</w:t>
    </w:r>
    <w:proofErr w:type="spellEnd"/>
    <w:r w:rsidRPr="00227DD3">
      <w:rPr>
        <w:rFonts w:ascii="黑体" w:eastAsia="黑体" w:hAnsi="黑体" w:hint="eastAsia"/>
        <w:sz w:val="30"/>
        <w:szCs w:val="30"/>
      </w:rPr>
      <w:t xml:space="preserve"> AR</w:t>
    </w:r>
    <w:r w:rsidR="00DD18B7" w:rsidRPr="00DE1A33">
      <w:rPr>
        <w:rFonts w:ascii="黑体" w:eastAsia="黑体" w:hAnsi="黑体" w:hint="eastAsia"/>
        <w:sz w:val="30"/>
        <w:szCs w:val="30"/>
      </w:rPr>
      <w:sym w:font="Wingdings" w:char="F09F"/>
    </w:r>
    <w:r w:rsidR="00DD18B7" w:rsidRPr="00DE1A33">
      <w:rPr>
        <w:rFonts w:ascii="黑体" w:eastAsia="黑体" w:hAnsi="黑体" w:hint="eastAsia"/>
        <w:sz w:val="30"/>
        <w:szCs w:val="30"/>
      </w:rPr>
      <w:t xml:space="preserve"> </w:t>
    </w:r>
    <w:r>
      <w:rPr>
        <w:rFonts w:ascii="黑体" w:eastAsia="黑体" w:hAnsi="黑体" w:hint="eastAsia"/>
        <w:sz w:val="30"/>
        <w:szCs w:val="30"/>
      </w:rPr>
      <w:t>平台</w:t>
    </w:r>
    <w:r w:rsidR="00CC6243">
      <w:rPr>
        <w:rFonts w:ascii="黑体" w:eastAsia="黑体" w:hAnsi="黑体" w:hint="eastAsia"/>
        <w:sz w:val="30"/>
        <w:szCs w:val="30"/>
      </w:rPr>
      <w:t>录像回放配置</w:t>
    </w:r>
  </w:p>
  <w:p w:rsidR="00DD18B7" w:rsidRDefault="00DD18B7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381.6pt;height:143.6pt" o:bullet="t">
        <v:imagedata r:id="rId1" o:title="说明02"/>
      </v:shape>
    </w:pict>
  </w:numPicBullet>
  <w:numPicBullet w:numPicBulletId="1">
    <w:pict>
      <v:shape id="_x0000_i1051" type="#_x0000_t75" style="width:293.6pt;height:127.2pt" o:bullet="t">
        <v:imagedata r:id="rId2" o:title="危险02"/>
      </v:shape>
    </w:pict>
  </w:numPicBullet>
  <w:numPicBullet w:numPicBulletId="2">
    <w:pict>
      <v:shape w14:anchorId="1D46494A" id="_x0000_i1052" type="#_x0000_t75" style="width:294.4pt;height:129.6pt" o:bullet="t">
        <v:imagedata r:id="rId3" o:title="注意02"/>
      </v:shape>
    </w:pict>
  </w:numPicBullet>
  <w:abstractNum w:abstractNumId="0" w15:restartNumberingAfterBreak="0">
    <w:nsid w:val="FFFFFF7C"/>
    <w:multiLevelType w:val="singleLevel"/>
    <w:tmpl w:val="99A0F9D2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B67E9368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B3569E6A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C380AB6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5540CDC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2AAB2E4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2CC6F5A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CEEF62C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DA3EF88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B607E8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0B42517"/>
    <w:multiLevelType w:val="multilevel"/>
    <w:tmpl w:val="5B901804"/>
    <w:lvl w:ilvl="0">
      <w:start w:val="1"/>
      <w:numFmt w:val="bullet"/>
      <w:pStyle w:val="ItemList"/>
      <w:suff w:val="space"/>
      <w:lvlText w:val=""/>
      <w:lvlJc w:val="left"/>
      <w:pPr>
        <w:ind w:left="420" w:hanging="420"/>
      </w:pPr>
      <w:rPr>
        <w:rFonts w:ascii="Wingdings" w:hAnsi="Wingdings" w:hint="default"/>
        <w:sz w:val="24"/>
      </w:rPr>
    </w:lvl>
    <w:lvl w:ilvl="1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0C967E9B"/>
    <w:multiLevelType w:val="hybridMultilevel"/>
    <w:tmpl w:val="930257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0E8701E2"/>
    <w:multiLevelType w:val="hybridMultilevel"/>
    <w:tmpl w:val="07C203DE"/>
    <w:lvl w:ilvl="0" w:tplc="AACE0A80">
      <w:start w:val="1"/>
      <w:numFmt w:val="bullet"/>
      <w:pStyle w:val="E-Caution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0EDB2900"/>
    <w:multiLevelType w:val="multilevel"/>
    <w:tmpl w:val="FACCFF9E"/>
    <w:lvl w:ilvl="0">
      <w:start w:val="1"/>
      <w:numFmt w:val="bullet"/>
      <w:pStyle w:val="SubItemList"/>
      <w:suff w:val="space"/>
      <w:lvlText w:val="−"/>
      <w:lvlJc w:val="left"/>
      <w:pPr>
        <w:ind w:left="2410" w:hanging="28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14" w15:restartNumberingAfterBreak="0">
    <w:nsid w:val="171657A1"/>
    <w:multiLevelType w:val="multilevel"/>
    <w:tmpl w:val="195AFF08"/>
    <w:lvl w:ilvl="0">
      <w:start w:val="1"/>
      <w:numFmt w:val="decimal"/>
      <w:pStyle w:val="1"/>
      <w:suff w:val="nothing"/>
      <w:lvlText w:val="第%1章 "/>
      <w:lvlJc w:val="center"/>
      <w:pPr>
        <w:ind w:left="1277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1"/>
      <w:suff w:val="nothing"/>
      <w:lvlText w:val="%1.%2 "/>
      <w:lvlJc w:val="left"/>
      <w:pPr>
        <w:ind w:left="0" w:firstLine="0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suff w:val="nothing"/>
      <w:lvlText w:val="%1.%2.%3 "/>
      <w:lvlJc w:val="left"/>
      <w:pPr>
        <w:ind w:left="0" w:firstLine="0"/>
      </w:pPr>
      <w:rPr>
        <w:rFonts w:ascii="Calibri" w:eastAsia="黑体" w:hAnsi="Calibri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none"/>
      <w:lvlRestart w:val="0"/>
      <w:pStyle w:val="z-Block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Roman"/>
      <w:pStyle w:val="41"/>
      <w:suff w:val="nothing"/>
      <w:lvlText w:val="%5. "/>
      <w:lvlJc w:val="left"/>
      <w:pPr>
        <w:ind w:left="1702" w:hanging="227"/>
      </w:pPr>
      <w:rPr>
        <w:rFonts w:ascii="Times New Roman" w:eastAsia="黑体" w:hAnsi="Times New Roman" w:cs="Times New Roman" w:hint="default"/>
        <w:b/>
        <w:bCs/>
        <w:i w:val="0"/>
        <w:iCs w:val="0"/>
        <w:sz w:val="24"/>
        <w:szCs w:val="24"/>
        <w:u w:val="none"/>
      </w:rPr>
    </w:lvl>
    <w:lvl w:ilvl="5">
      <w:start w:val="1"/>
      <w:numFmt w:val="decimal"/>
      <w:pStyle w:val="Step"/>
      <w:suff w:val="space"/>
      <w:lvlText w:val="步骤%6"/>
      <w:lvlJc w:val="right"/>
      <w:pPr>
        <w:ind w:left="567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Restart w:val="1"/>
      <w:pStyle w:val="FigureDescription"/>
      <w:suff w:val="space"/>
      <w:lvlText w:val="图%1-%8"/>
      <w:lvlJc w:val="left"/>
      <w:pPr>
        <w:ind w:left="3969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pStyle w:val="TableDescription"/>
      <w:suff w:val="space"/>
      <w:lvlText w:val="表%1-%9"/>
      <w:lvlJc w:val="left"/>
      <w:pPr>
        <w:ind w:left="2978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5" w15:restartNumberingAfterBreak="0">
    <w:nsid w:val="2C951E2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35DD189F"/>
    <w:multiLevelType w:val="hybridMultilevel"/>
    <w:tmpl w:val="74E0346E"/>
    <w:lvl w:ilvl="0" w:tplc="A0987124">
      <w:start w:val="1"/>
      <w:numFmt w:val="bullet"/>
      <w:pStyle w:val="E-Caution"/>
      <w:lvlText w:val=""/>
      <w:lvlPicBulletId w:val="2"/>
      <w:lvlJc w:val="left"/>
      <w:pPr>
        <w:ind w:left="987" w:hanging="42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sz w:val="48"/>
        <w:szCs w:val="4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7" w15:restartNumberingAfterBreak="0">
    <w:nsid w:val="3EB2009B"/>
    <w:multiLevelType w:val="hybridMultilevel"/>
    <w:tmpl w:val="211C8D08"/>
    <w:lvl w:ilvl="0" w:tplc="16729706">
      <w:start w:val="1"/>
      <w:numFmt w:val="bullet"/>
      <w:pStyle w:val="E-Note"/>
      <w:lvlText w:val=""/>
      <w:lvlPicBulletId w:val="0"/>
      <w:lvlJc w:val="left"/>
      <w:pPr>
        <w:ind w:left="987" w:hanging="42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sz w:val="36"/>
        <w:szCs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18" w15:restartNumberingAfterBreak="0">
    <w:nsid w:val="40386AAA"/>
    <w:multiLevelType w:val="hybridMultilevel"/>
    <w:tmpl w:val="1D3AAC9A"/>
    <w:lvl w:ilvl="0" w:tplc="1D42B10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42A046D5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443018C1"/>
    <w:multiLevelType w:val="hybridMultilevel"/>
    <w:tmpl w:val="B262D75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63C3DB5"/>
    <w:multiLevelType w:val="hybridMultilevel"/>
    <w:tmpl w:val="59BA9CB6"/>
    <w:lvl w:ilvl="0" w:tplc="0602B598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DDA66D1"/>
    <w:multiLevelType w:val="multilevel"/>
    <w:tmpl w:val="19ECB71A"/>
    <w:lvl w:ilvl="0">
      <w:start w:val="1"/>
      <w:numFmt w:val="upperLetter"/>
      <w:pStyle w:val="7"/>
      <w:suff w:val="nothing"/>
      <w:lvlText w:val="附录%1 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8"/>
      <w:suff w:val="nothing"/>
      <w:lvlText w:val="%1.%2 "/>
      <w:lvlJc w:val="left"/>
      <w:pPr>
        <w:ind w:left="0" w:firstLine="0"/>
      </w:pPr>
      <w:rPr>
        <w:rFonts w:asciiTheme="minorHAnsi" w:eastAsia="黑体" w:hAnsiTheme="minorHAnsi" w:cstheme="minorHAnsi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9"/>
      <w:suff w:val="nothing"/>
      <w:lvlText w:val="%1.%2.%3 "/>
      <w:lvlJc w:val="left"/>
      <w:pPr>
        <w:ind w:left="0" w:firstLine="0"/>
      </w:pPr>
      <w:rPr>
        <w:rFonts w:asciiTheme="minorHAnsi" w:eastAsia="黑体" w:hAnsiTheme="minorHAnsi" w:cstheme="minorHAnsi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none"/>
      <w:lvlRestart w:val="0"/>
      <w:pStyle w:val="z-BlockinAppendix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步骤 %5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5">
      <w:start w:val="1"/>
      <w:numFmt w:val="decimal"/>
      <w:lvlText w:val="%6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6">
      <w:start w:val="1"/>
      <w:numFmt w:val="decimal"/>
      <w:lvlRestart w:val="1"/>
      <w:pStyle w:val="Z-FigureDescriptioninAppendix"/>
      <w:suff w:val="space"/>
      <w:lvlText w:val="图%1-%7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7">
      <w:start w:val="1"/>
      <w:numFmt w:val="decimal"/>
      <w:lvlRestart w:val="1"/>
      <w:pStyle w:val="Z-TableDescriptioninAppendix"/>
      <w:suff w:val="space"/>
      <w:lvlText w:val="表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Book Antiqua" w:eastAsia="宋体" w:hAnsi="Book Antiqua" w:hint="default"/>
        <w:b/>
        <w:bCs/>
        <w:i w:val="0"/>
        <w:iCs w:val="0"/>
        <w:color w:val="000000"/>
        <w:sz w:val="28"/>
        <w:szCs w:val="28"/>
      </w:rPr>
    </w:lvl>
  </w:abstractNum>
  <w:abstractNum w:abstractNumId="23" w15:restartNumberingAfterBreak="0">
    <w:nsid w:val="54767648"/>
    <w:multiLevelType w:val="multilevel"/>
    <w:tmpl w:val="22CAFFE4"/>
    <w:lvl w:ilvl="0">
      <w:start w:val="1"/>
      <w:numFmt w:val="bullet"/>
      <w:pStyle w:val="Coverlist"/>
      <w:suff w:val="space"/>
      <w:lvlText w:val=""/>
      <w:lvlJc w:val="left"/>
      <w:pPr>
        <w:ind w:left="601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1" w:hanging="420"/>
      </w:pPr>
      <w:rPr>
        <w:rFonts w:ascii="Wingdings" w:hAnsi="Wingdings" w:hint="default"/>
      </w:rPr>
    </w:lvl>
  </w:abstractNum>
  <w:abstractNum w:abstractNumId="24" w15:restartNumberingAfterBreak="0">
    <w:nsid w:val="624839D1"/>
    <w:multiLevelType w:val="hybridMultilevel"/>
    <w:tmpl w:val="E40AFD8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5181034"/>
    <w:multiLevelType w:val="multilevel"/>
    <w:tmpl w:val="FD5427AA"/>
    <w:styleLink w:val="ItemStepn"/>
    <w:lvl w:ilvl="0">
      <w:start w:val="1"/>
      <w:numFmt w:val="decimal"/>
      <w:lvlText w:val="%1)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24"/>
        <w:szCs w:val="0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67"/>
        </w:tabs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0" w:firstLine="0"/>
      </w:pPr>
      <w:rPr>
        <w:rFonts w:hint="eastAsia"/>
      </w:rPr>
    </w:lvl>
  </w:abstractNum>
  <w:abstractNum w:abstractNumId="26" w15:restartNumberingAfterBreak="0">
    <w:nsid w:val="667437AC"/>
    <w:multiLevelType w:val="hybridMultilevel"/>
    <w:tmpl w:val="594AE2B6"/>
    <w:lvl w:ilvl="0" w:tplc="EF7299FA">
      <w:start w:val="1"/>
      <w:numFmt w:val="bullet"/>
      <w:pStyle w:val="E-NoteList"/>
      <w:lvlText w:val=""/>
      <w:lvlJc w:val="left"/>
      <w:pPr>
        <w:tabs>
          <w:tab w:val="num" w:pos="852"/>
        </w:tabs>
        <w:ind w:left="852" w:hanging="284"/>
      </w:pPr>
      <w:rPr>
        <w:rFonts w:ascii="Wingdings" w:hAnsi="Wingdings" w:cs="Wingdings" w:hint="default"/>
        <w:position w:val="1"/>
        <w:sz w:val="24"/>
        <w:szCs w:val="24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-667"/>
        </w:tabs>
        <w:ind w:left="-667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-247"/>
        </w:tabs>
        <w:ind w:left="-247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73"/>
        </w:tabs>
        <w:ind w:left="173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593"/>
        </w:tabs>
        <w:ind w:left="593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1013"/>
        </w:tabs>
        <w:ind w:left="1013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1433"/>
        </w:tabs>
        <w:ind w:left="1433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1853"/>
        </w:tabs>
        <w:ind w:left="1853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2273"/>
        </w:tabs>
        <w:ind w:left="2273" w:hanging="420"/>
      </w:pPr>
      <w:rPr>
        <w:rFonts w:ascii="Wingdings" w:hAnsi="Wingdings" w:hint="default"/>
      </w:rPr>
    </w:lvl>
  </w:abstractNum>
  <w:abstractNum w:abstractNumId="27" w15:restartNumberingAfterBreak="0">
    <w:nsid w:val="67364E79"/>
    <w:multiLevelType w:val="hybridMultilevel"/>
    <w:tmpl w:val="212AAF4C"/>
    <w:lvl w:ilvl="0" w:tplc="F7BCA526">
      <w:start w:val="1"/>
      <w:numFmt w:val="bullet"/>
      <w:pStyle w:val="E-Danger"/>
      <w:lvlText w:val=""/>
      <w:lvlPicBulletId w:val="1"/>
      <w:lvlJc w:val="left"/>
      <w:pPr>
        <w:ind w:left="987" w:hanging="42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sz w:val="46"/>
        <w:szCs w:val="4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8" w15:restartNumberingAfterBreak="0">
    <w:nsid w:val="6C066CFC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9" w15:restartNumberingAfterBreak="0">
    <w:nsid w:val="6F4F08EC"/>
    <w:multiLevelType w:val="multilevel"/>
    <w:tmpl w:val="DCF6862A"/>
    <w:lvl w:ilvl="0">
      <w:start w:val="1"/>
      <w:numFmt w:val="decimal"/>
      <w:pStyle w:val="ItemStep"/>
      <w:suff w:val="space"/>
      <w:lvlText w:val="%1."/>
      <w:lvlJc w:val="left"/>
      <w:pPr>
        <w:ind w:left="811" w:hanging="24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567"/>
        </w:tabs>
        <w:ind w:left="811" w:hanging="2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67"/>
        </w:tabs>
        <w:ind w:left="811" w:hanging="2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811" w:hanging="2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67"/>
        </w:tabs>
        <w:ind w:left="811" w:hanging="2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811" w:hanging="244"/>
      </w:pPr>
      <w:rPr>
        <w:rFonts w:hint="eastAsia"/>
      </w:rPr>
    </w:lvl>
    <w:lvl w:ilvl="6">
      <w:start w:val="1"/>
      <w:numFmt w:val="decimal"/>
      <w:suff w:val="space"/>
      <w:lvlText w:val="%7"/>
      <w:lvlJc w:val="left"/>
      <w:pPr>
        <w:ind w:left="811" w:hanging="2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567"/>
        </w:tabs>
        <w:ind w:left="811" w:hanging="2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811" w:hanging="244"/>
      </w:pPr>
      <w:rPr>
        <w:rFonts w:hint="eastAsia"/>
      </w:rPr>
    </w:lvl>
  </w:abstractNum>
  <w:abstractNum w:abstractNumId="30" w15:restartNumberingAfterBreak="0">
    <w:nsid w:val="719F2A7B"/>
    <w:multiLevelType w:val="hybridMultilevel"/>
    <w:tmpl w:val="1D3AAC9A"/>
    <w:lvl w:ilvl="0" w:tplc="1D42B10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7F773C35"/>
    <w:multiLevelType w:val="multilevel"/>
    <w:tmpl w:val="BFC0A264"/>
    <w:lvl w:ilvl="0">
      <w:start w:val="1"/>
      <w:numFmt w:val="bullet"/>
      <w:pStyle w:val="TableItemList"/>
      <w:suff w:val="space"/>
      <w:lvlText w:val=""/>
      <w:lvlJc w:val="left"/>
      <w:pPr>
        <w:ind w:left="170" w:hanging="170"/>
      </w:pPr>
      <w:rPr>
        <w:rFonts w:ascii="Wingdings" w:hAnsi="Wingdings" w:hint="default"/>
        <w:b w:val="0"/>
        <w:i w:val="0"/>
        <w:color w:val="auto"/>
        <w:position w:val="3"/>
        <w:sz w:val="20"/>
        <w:szCs w:val="20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9"/>
  </w:num>
  <w:num w:numId="12">
    <w:abstractNumId w:val="15"/>
  </w:num>
  <w:num w:numId="13">
    <w:abstractNumId w:val="28"/>
  </w:num>
  <w:num w:numId="14">
    <w:abstractNumId w:val="12"/>
  </w:num>
  <w:num w:numId="15">
    <w:abstractNumId w:val="31"/>
  </w:num>
  <w:num w:numId="16">
    <w:abstractNumId w:val="21"/>
  </w:num>
  <w:num w:numId="17">
    <w:abstractNumId w:val="26"/>
  </w:num>
  <w:num w:numId="18">
    <w:abstractNumId w:val="13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3"/>
  </w:num>
  <w:num w:numId="22">
    <w:abstractNumId w:val="10"/>
  </w:num>
  <w:num w:numId="23">
    <w:abstractNumId w:val="25"/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  <w:lvlOverride w:ilvl="0">
      <w:startOverride w:val="1"/>
    </w:lvlOverride>
  </w:num>
  <w:num w:numId="26">
    <w:abstractNumId w:val="17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30"/>
  </w:num>
  <w:num w:numId="29">
    <w:abstractNumId w:val="18"/>
  </w:num>
  <w:num w:numId="30">
    <w:abstractNumId w:val="20"/>
  </w:num>
  <w:num w:numId="31">
    <w:abstractNumId w:val="24"/>
  </w:num>
  <w:num w:numId="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removePersonalInformation/>
  <w:removeDateAndTime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en-GB" w:vendorID="64" w:dllVersion="131078" w:nlCheck="1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ocType" w:val="ChCustomerDocumentTemplate"/>
    <w:docVar w:name="TemplateVersion" w:val="V100R001C01"/>
  </w:docVars>
  <w:rsids>
    <w:rsidRoot w:val="004C54CD"/>
    <w:rsid w:val="0000017C"/>
    <w:rsid w:val="00001169"/>
    <w:rsid w:val="00002B11"/>
    <w:rsid w:val="00003745"/>
    <w:rsid w:val="0000498A"/>
    <w:rsid w:val="00004EAE"/>
    <w:rsid w:val="000051BB"/>
    <w:rsid w:val="000059CD"/>
    <w:rsid w:val="00005F56"/>
    <w:rsid w:val="00006C30"/>
    <w:rsid w:val="000072A5"/>
    <w:rsid w:val="00007366"/>
    <w:rsid w:val="00007BAF"/>
    <w:rsid w:val="0001010A"/>
    <w:rsid w:val="00010A15"/>
    <w:rsid w:val="00012427"/>
    <w:rsid w:val="00013130"/>
    <w:rsid w:val="00014070"/>
    <w:rsid w:val="00014409"/>
    <w:rsid w:val="00016F16"/>
    <w:rsid w:val="00017785"/>
    <w:rsid w:val="000204D7"/>
    <w:rsid w:val="00020666"/>
    <w:rsid w:val="000209A5"/>
    <w:rsid w:val="0002249A"/>
    <w:rsid w:val="00022994"/>
    <w:rsid w:val="00023498"/>
    <w:rsid w:val="000234F8"/>
    <w:rsid w:val="0002360D"/>
    <w:rsid w:val="000236DC"/>
    <w:rsid w:val="000237D3"/>
    <w:rsid w:val="0002523B"/>
    <w:rsid w:val="00027249"/>
    <w:rsid w:val="00027D33"/>
    <w:rsid w:val="00030B38"/>
    <w:rsid w:val="00032234"/>
    <w:rsid w:val="000322A6"/>
    <w:rsid w:val="00032561"/>
    <w:rsid w:val="00033C7E"/>
    <w:rsid w:val="0003480D"/>
    <w:rsid w:val="00034B71"/>
    <w:rsid w:val="000362DA"/>
    <w:rsid w:val="0003640A"/>
    <w:rsid w:val="00036481"/>
    <w:rsid w:val="0003667C"/>
    <w:rsid w:val="0003695E"/>
    <w:rsid w:val="00036E10"/>
    <w:rsid w:val="000401A7"/>
    <w:rsid w:val="0004180A"/>
    <w:rsid w:val="00041D68"/>
    <w:rsid w:val="00043480"/>
    <w:rsid w:val="0004395D"/>
    <w:rsid w:val="00044EB7"/>
    <w:rsid w:val="000455E6"/>
    <w:rsid w:val="00045A84"/>
    <w:rsid w:val="00045C3C"/>
    <w:rsid w:val="000460E4"/>
    <w:rsid w:val="00046162"/>
    <w:rsid w:val="00046DA7"/>
    <w:rsid w:val="0004784E"/>
    <w:rsid w:val="00050060"/>
    <w:rsid w:val="000515BA"/>
    <w:rsid w:val="00051C27"/>
    <w:rsid w:val="00052110"/>
    <w:rsid w:val="00054821"/>
    <w:rsid w:val="0005498C"/>
    <w:rsid w:val="00054A25"/>
    <w:rsid w:val="00055249"/>
    <w:rsid w:val="00056059"/>
    <w:rsid w:val="00062085"/>
    <w:rsid w:val="00062113"/>
    <w:rsid w:val="00062859"/>
    <w:rsid w:val="0006368F"/>
    <w:rsid w:val="00063F44"/>
    <w:rsid w:val="000650A2"/>
    <w:rsid w:val="00065894"/>
    <w:rsid w:val="00065B3D"/>
    <w:rsid w:val="00066D2B"/>
    <w:rsid w:val="000672E0"/>
    <w:rsid w:val="00067562"/>
    <w:rsid w:val="000675B6"/>
    <w:rsid w:val="00070EF9"/>
    <w:rsid w:val="00070F69"/>
    <w:rsid w:val="000714A1"/>
    <w:rsid w:val="00075FBD"/>
    <w:rsid w:val="00076E09"/>
    <w:rsid w:val="00077540"/>
    <w:rsid w:val="000809B1"/>
    <w:rsid w:val="000810D5"/>
    <w:rsid w:val="00081DC7"/>
    <w:rsid w:val="00081E7C"/>
    <w:rsid w:val="00085E0F"/>
    <w:rsid w:val="00086D70"/>
    <w:rsid w:val="00087D7C"/>
    <w:rsid w:val="000902DA"/>
    <w:rsid w:val="000902F7"/>
    <w:rsid w:val="00090F5A"/>
    <w:rsid w:val="00093140"/>
    <w:rsid w:val="00093AF2"/>
    <w:rsid w:val="000943E5"/>
    <w:rsid w:val="0009460A"/>
    <w:rsid w:val="000951D5"/>
    <w:rsid w:val="0009529E"/>
    <w:rsid w:val="000954D7"/>
    <w:rsid w:val="000968A3"/>
    <w:rsid w:val="00096B51"/>
    <w:rsid w:val="00096F8B"/>
    <w:rsid w:val="000A0990"/>
    <w:rsid w:val="000A0A73"/>
    <w:rsid w:val="000A0B42"/>
    <w:rsid w:val="000A0D14"/>
    <w:rsid w:val="000A257F"/>
    <w:rsid w:val="000A2A37"/>
    <w:rsid w:val="000A2BD9"/>
    <w:rsid w:val="000A351C"/>
    <w:rsid w:val="000A41A8"/>
    <w:rsid w:val="000A44D2"/>
    <w:rsid w:val="000A45BD"/>
    <w:rsid w:val="000A4931"/>
    <w:rsid w:val="000A51E3"/>
    <w:rsid w:val="000A5277"/>
    <w:rsid w:val="000A5937"/>
    <w:rsid w:val="000A6BB6"/>
    <w:rsid w:val="000A77FB"/>
    <w:rsid w:val="000B01BE"/>
    <w:rsid w:val="000B0787"/>
    <w:rsid w:val="000B28D6"/>
    <w:rsid w:val="000B44D3"/>
    <w:rsid w:val="000B4A82"/>
    <w:rsid w:val="000B4B31"/>
    <w:rsid w:val="000B5263"/>
    <w:rsid w:val="000C0A8E"/>
    <w:rsid w:val="000C163B"/>
    <w:rsid w:val="000C1884"/>
    <w:rsid w:val="000C1986"/>
    <w:rsid w:val="000C216D"/>
    <w:rsid w:val="000C23A5"/>
    <w:rsid w:val="000C2681"/>
    <w:rsid w:val="000C4465"/>
    <w:rsid w:val="000C4C79"/>
    <w:rsid w:val="000C6CED"/>
    <w:rsid w:val="000C6F0B"/>
    <w:rsid w:val="000C77B3"/>
    <w:rsid w:val="000D0A41"/>
    <w:rsid w:val="000D1AC5"/>
    <w:rsid w:val="000D1D0F"/>
    <w:rsid w:val="000D2BD0"/>
    <w:rsid w:val="000D30FA"/>
    <w:rsid w:val="000D3445"/>
    <w:rsid w:val="000D36FE"/>
    <w:rsid w:val="000D38BA"/>
    <w:rsid w:val="000D4D1B"/>
    <w:rsid w:val="000D4E1A"/>
    <w:rsid w:val="000D5E6A"/>
    <w:rsid w:val="000D68BD"/>
    <w:rsid w:val="000D6F44"/>
    <w:rsid w:val="000E09D1"/>
    <w:rsid w:val="000E1073"/>
    <w:rsid w:val="000E10A4"/>
    <w:rsid w:val="000E1478"/>
    <w:rsid w:val="000E26A5"/>
    <w:rsid w:val="000E4A80"/>
    <w:rsid w:val="000E5622"/>
    <w:rsid w:val="000E5AEA"/>
    <w:rsid w:val="000E5BA9"/>
    <w:rsid w:val="000E6762"/>
    <w:rsid w:val="000E6F07"/>
    <w:rsid w:val="000F0868"/>
    <w:rsid w:val="000F1570"/>
    <w:rsid w:val="000F1E51"/>
    <w:rsid w:val="000F2222"/>
    <w:rsid w:val="000F28A4"/>
    <w:rsid w:val="000F3221"/>
    <w:rsid w:val="000F726C"/>
    <w:rsid w:val="001003D8"/>
    <w:rsid w:val="00101B8C"/>
    <w:rsid w:val="001024C8"/>
    <w:rsid w:val="00102C95"/>
    <w:rsid w:val="00102FC4"/>
    <w:rsid w:val="001047CD"/>
    <w:rsid w:val="00104A93"/>
    <w:rsid w:val="00104BFD"/>
    <w:rsid w:val="00104CFC"/>
    <w:rsid w:val="0010698F"/>
    <w:rsid w:val="00107722"/>
    <w:rsid w:val="0011035C"/>
    <w:rsid w:val="00111942"/>
    <w:rsid w:val="00111DE3"/>
    <w:rsid w:val="001120A9"/>
    <w:rsid w:val="00112D61"/>
    <w:rsid w:val="00113FC7"/>
    <w:rsid w:val="00116712"/>
    <w:rsid w:val="001173CF"/>
    <w:rsid w:val="00117D61"/>
    <w:rsid w:val="00120620"/>
    <w:rsid w:val="00121105"/>
    <w:rsid w:val="00121401"/>
    <w:rsid w:val="00121E0A"/>
    <w:rsid w:val="001226EB"/>
    <w:rsid w:val="00122B3C"/>
    <w:rsid w:val="00122D72"/>
    <w:rsid w:val="00122E2D"/>
    <w:rsid w:val="001236F4"/>
    <w:rsid w:val="001252DF"/>
    <w:rsid w:val="0012754C"/>
    <w:rsid w:val="001314A9"/>
    <w:rsid w:val="00132FC8"/>
    <w:rsid w:val="0013360E"/>
    <w:rsid w:val="00133C49"/>
    <w:rsid w:val="00134E72"/>
    <w:rsid w:val="00135212"/>
    <w:rsid w:val="00135DC6"/>
    <w:rsid w:val="00137940"/>
    <w:rsid w:val="001431E4"/>
    <w:rsid w:val="00144069"/>
    <w:rsid w:val="00144F3E"/>
    <w:rsid w:val="00145F12"/>
    <w:rsid w:val="00146E0E"/>
    <w:rsid w:val="001476B8"/>
    <w:rsid w:val="001504CD"/>
    <w:rsid w:val="00151FB7"/>
    <w:rsid w:val="00154481"/>
    <w:rsid w:val="00155411"/>
    <w:rsid w:val="001557EC"/>
    <w:rsid w:val="00155871"/>
    <w:rsid w:val="001561DA"/>
    <w:rsid w:val="00156E88"/>
    <w:rsid w:val="0015759D"/>
    <w:rsid w:val="00161472"/>
    <w:rsid w:val="001618EE"/>
    <w:rsid w:val="00161901"/>
    <w:rsid w:val="00161BFF"/>
    <w:rsid w:val="00162277"/>
    <w:rsid w:val="001645A6"/>
    <w:rsid w:val="001650F5"/>
    <w:rsid w:val="00165475"/>
    <w:rsid w:val="001660AA"/>
    <w:rsid w:val="00166650"/>
    <w:rsid w:val="00166DD7"/>
    <w:rsid w:val="0016787E"/>
    <w:rsid w:val="00171579"/>
    <w:rsid w:val="00171CFD"/>
    <w:rsid w:val="001722C9"/>
    <w:rsid w:val="00172901"/>
    <w:rsid w:val="00174399"/>
    <w:rsid w:val="00174FD3"/>
    <w:rsid w:val="00175DA3"/>
    <w:rsid w:val="0017659E"/>
    <w:rsid w:val="001766BF"/>
    <w:rsid w:val="00176DF9"/>
    <w:rsid w:val="00177013"/>
    <w:rsid w:val="0017782E"/>
    <w:rsid w:val="0017787B"/>
    <w:rsid w:val="00177A0B"/>
    <w:rsid w:val="00181535"/>
    <w:rsid w:val="00182824"/>
    <w:rsid w:val="001834D4"/>
    <w:rsid w:val="00183D6B"/>
    <w:rsid w:val="00184CE5"/>
    <w:rsid w:val="0018594D"/>
    <w:rsid w:val="00186561"/>
    <w:rsid w:val="00191AC5"/>
    <w:rsid w:val="00191D56"/>
    <w:rsid w:val="001932F0"/>
    <w:rsid w:val="001939F1"/>
    <w:rsid w:val="001946A7"/>
    <w:rsid w:val="0019499A"/>
    <w:rsid w:val="00194F02"/>
    <w:rsid w:val="001953F9"/>
    <w:rsid w:val="001954C5"/>
    <w:rsid w:val="00196560"/>
    <w:rsid w:val="001969B5"/>
    <w:rsid w:val="001971D6"/>
    <w:rsid w:val="00197671"/>
    <w:rsid w:val="001A0403"/>
    <w:rsid w:val="001A084E"/>
    <w:rsid w:val="001A09D7"/>
    <w:rsid w:val="001A12D6"/>
    <w:rsid w:val="001A1D16"/>
    <w:rsid w:val="001A2A51"/>
    <w:rsid w:val="001A2F22"/>
    <w:rsid w:val="001A3366"/>
    <w:rsid w:val="001A3F02"/>
    <w:rsid w:val="001A4ACC"/>
    <w:rsid w:val="001A513D"/>
    <w:rsid w:val="001A7078"/>
    <w:rsid w:val="001A7315"/>
    <w:rsid w:val="001B11A5"/>
    <w:rsid w:val="001B2D21"/>
    <w:rsid w:val="001B3F83"/>
    <w:rsid w:val="001B48BE"/>
    <w:rsid w:val="001B5382"/>
    <w:rsid w:val="001B5B16"/>
    <w:rsid w:val="001B5C9A"/>
    <w:rsid w:val="001C0A4B"/>
    <w:rsid w:val="001C1084"/>
    <w:rsid w:val="001C14A1"/>
    <w:rsid w:val="001C14B2"/>
    <w:rsid w:val="001C17B4"/>
    <w:rsid w:val="001C22D0"/>
    <w:rsid w:val="001C237C"/>
    <w:rsid w:val="001C27F0"/>
    <w:rsid w:val="001C296D"/>
    <w:rsid w:val="001C2EF1"/>
    <w:rsid w:val="001C33DF"/>
    <w:rsid w:val="001C45D7"/>
    <w:rsid w:val="001C4A19"/>
    <w:rsid w:val="001C5289"/>
    <w:rsid w:val="001C6C79"/>
    <w:rsid w:val="001C6F79"/>
    <w:rsid w:val="001D0422"/>
    <w:rsid w:val="001D1BE3"/>
    <w:rsid w:val="001D7157"/>
    <w:rsid w:val="001E0306"/>
    <w:rsid w:val="001E0562"/>
    <w:rsid w:val="001E1488"/>
    <w:rsid w:val="001E1525"/>
    <w:rsid w:val="001E2D3C"/>
    <w:rsid w:val="001E2F95"/>
    <w:rsid w:val="001E3130"/>
    <w:rsid w:val="001E3495"/>
    <w:rsid w:val="001E755D"/>
    <w:rsid w:val="001F0129"/>
    <w:rsid w:val="001F1271"/>
    <w:rsid w:val="001F276C"/>
    <w:rsid w:val="001F2F63"/>
    <w:rsid w:val="001F44E5"/>
    <w:rsid w:val="001F4917"/>
    <w:rsid w:val="001F4FCF"/>
    <w:rsid w:val="001F6A30"/>
    <w:rsid w:val="001F7372"/>
    <w:rsid w:val="00200AB8"/>
    <w:rsid w:val="00202060"/>
    <w:rsid w:val="00202247"/>
    <w:rsid w:val="00202712"/>
    <w:rsid w:val="002027B7"/>
    <w:rsid w:val="00202971"/>
    <w:rsid w:val="00204734"/>
    <w:rsid w:val="00204907"/>
    <w:rsid w:val="00204975"/>
    <w:rsid w:val="002051AD"/>
    <w:rsid w:val="002057DC"/>
    <w:rsid w:val="00205D59"/>
    <w:rsid w:val="0020714E"/>
    <w:rsid w:val="0021012C"/>
    <w:rsid w:val="002113D5"/>
    <w:rsid w:val="00211A7C"/>
    <w:rsid w:val="00211FAC"/>
    <w:rsid w:val="00212897"/>
    <w:rsid w:val="00212A4A"/>
    <w:rsid w:val="00213244"/>
    <w:rsid w:val="00213963"/>
    <w:rsid w:val="00214545"/>
    <w:rsid w:val="00215D76"/>
    <w:rsid w:val="002160E1"/>
    <w:rsid w:val="002165D1"/>
    <w:rsid w:val="0021721D"/>
    <w:rsid w:val="00217FE3"/>
    <w:rsid w:val="00220B28"/>
    <w:rsid w:val="0022221A"/>
    <w:rsid w:val="00222246"/>
    <w:rsid w:val="00223111"/>
    <w:rsid w:val="00223174"/>
    <w:rsid w:val="00223D12"/>
    <w:rsid w:val="002243EC"/>
    <w:rsid w:val="00224C27"/>
    <w:rsid w:val="00225AAD"/>
    <w:rsid w:val="00227DD3"/>
    <w:rsid w:val="00231796"/>
    <w:rsid w:val="00232FF2"/>
    <w:rsid w:val="00233B46"/>
    <w:rsid w:val="0023431B"/>
    <w:rsid w:val="0023478F"/>
    <w:rsid w:val="002349F7"/>
    <w:rsid w:val="00235FC1"/>
    <w:rsid w:val="002365A0"/>
    <w:rsid w:val="00237D11"/>
    <w:rsid w:val="00240010"/>
    <w:rsid w:val="002400C6"/>
    <w:rsid w:val="00240203"/>
    <w:rsid w:val="00240C3B"/>
    <w:rsid w:val="002419AE"/>
    <w:rsid w:val="00243326"/>
    <w:rsid w:val="002435BA"/>
    <w:rsid w:val="00245465"/>
    <w:rsid w:val="002463C5"/>
    <w:rsid w:val="00246D02"/>
    <w:rsid w:val="00247FED"/>
    <w:rsid w:val="00251F6A"/>
    <w:rsid w:val="00252122"/>
    <w:rsid w:val="002527E4"/>
    <w:rsid w:val="0025396A"/>
    <w:rsid w:val="00254171"/>
    <w:rsid w:val="00256E5A"/>
    <w:rsid w:val="00257428"/>
    <w:rsid w:val="002575BE"/>
    <w:rsid w:val="00257C74"/>
    <w:rsid w:val="002634ED"/>
    <w:rsid w:val="002643D7"/>
    <w:rsid w:val="002648E8"/>
    <w:rsid w:val="00265829"/>
    <w:rsid w:val="002658B1"/>
    <w:rsid w:val="002659CA"/>
    <w:rsid w:val="002678FE"/>
    <w:rsid w:val="00271681"/>
    <w:rsid w:val="00273514"/>
    <w:rsid w:val="0027378B"/>
    <w:rsid w:val="00273EFF"/>
    <w:rsid w:val="00274363"/>
    <w:rsid w:val="0027527A"/>
    <w:rsid w:val="00275C20"/>
    <w:rsid w:val="00276AA6"/>
    <w:rsid w:val="00277148"/>
    <w:rsid w:val="002772B6"/>
    <w:rsid w:val="002809F8"/>
    <w:rsid w:val="00281058"/>
    <w:rsid w:val="00283962"/>
    <w:rsid w:val="0028446F"/>
    <w:rsid w:val="00287FE8"/>
    <w:rsid w:val="0029280D"/>
    <w:rsid w:val="00294301"/>
    <w:rsid w:val="00294431"/>
    <w:rsid w:val="00294B8C"/>
    <w:rsid w:val="00296A3D"/>
    <w:rsid w:val="00297484"/>
    <w:rsid w:val="002A1B28"/>
    <w:rsid w:val="002A3CE7"/>
    <w:rsid w:val="002A445B"/>
    <w:rsid w:val="002A5EC7"/>
    <w:rsid w:val="002A6128"/>
    <w:rsid w:val="002A7022"/>
    <w:rsid w:val="002A7434"/>
    <w:rsid w:val="002A762D"/>
    <w:rsid w:val="002A7B6D"/>
    <w:rsid w:val="002A7DBC"/>
    <w:rsid w:val="002B03D9"/>
    <w:rsid w:val="002B0D01"/>
    <w:rsid w:val="002B273F"/>
    <w:rsid w:val="002B28FF"/>
    <w:rsid w:val="002B29C0"/>
    <w:rsid w:val="002B305F"/>
    <w:rsid w:val="002B4AF8"/>
    <w:rsid w:val="002B6CAC"/>
    <w:rsid w:val="002B7406"/>
    <w:rsid w:val="002B75D4"/>
    <w:rsid w:val="002C12D2"/>
    <w:rsid w:val="002C1E49"/>
    <w:rsid w:val="002C2431"/>
    <w:rsid w:val="002C2904"/>
    <w:rsid w:val="002C3614"/>
    <w:rsid w:val="002C3E19"/>
    <w:rsid w:val="002C41CE"/>
    <w:rsid w:val="002C45B5"/>
    <w:rsid w:val="002C4837"/>
    <w:rsid w:val="002C4A79"/>
    <w:rsid w:val="002C5646"/>
    <w:rsid w:val="002C7415"/>
    <w:rsid w:val="002C79E4"/>
    <w:rsid w:val="002D2750"/>
    <w:rsid w:val="002D370E"/>
    <w:rsid w:val="002D4F85"/>
    <w:rsid w:val="002D5338"/>
    <w:rsid w:val="002D5CE0"/>
    <w:rsid w:val="002D5DA5"/>
    <w:rsid w:val="002D5F03"/>
    <w:rsid w:val="002D63E1"/>
    <w:rsid w:val="002E055B"/>
    <w:rsid w:val="002E0843"/>
    <w:rsid w:val="002E0D11"/>
    <w:rsid w:val="002E10A0"/>
    <w:rsid w:val="002E38DB"/>
    <w:rsid w:val="002E40BB"/>
    <w:rsid w:val="002E4F77"/>
    <w:rsid w:val="002E5031"/>
    <w:rsid w:val="002E63BC"/>
    <w:rsid w:val="002E66A5"/>
    <w:rsid w:val="002E7C5E"/>
    <w:rsid w:val="002F0764"/>
    <w:rsid w:val="002F0971"/>
    <w:rsid w:val="002F43B7"/>
    <w:rsid w:val="002F5ECE"/>
    <w:rsid w:val="002F634A"/>
    <w:rsid w:val="002F73C9"/>
    <w:rsid w:val="002F7E25"/>
    <w:rsid w:val="003018DA"/>
    <w:rsid w:val="00301A5E"/>
    <w:rsid w:val="003037C3"/>
    <w:rsid w:val="003038A0"/>
    <w:rsid w:val="003045CE"/>
    <w:rsid w:val="00304742"/>
    <w:rsid w:val="00306103"/>
    <w:rsid w:val="0030678A"/>
    <w:rsid w:val="00310343"/>
    <w:rsid w:val="00311C3D"/>
    <w:rsid w:val="00312B40"/>
    <w:rsid w:val="00312D20"/>
    <w:rsid w:val="003142FA"/>
    <w:rsid w:val="0031445D"/>
    <w:rsid w:val="003155A4"/>
    <w:rsid w:val="0031571D"/>
    <w:rsid w:val="00317C0B"/>
    <w:rsid w:val="00320432"/>
    <w:rsid w:val="00324B2E"/>
    <w:rsid w:val="00325137"/>
    <w:rsid w:val="00325AAA"/>
    <w:rsid w:val="00325F2C"/>
    <w:rsid w:val="003315F2"/>
    <w:rsid w:val="003316AC"/>
    <w:rsid w:val="003326DD"/>
    <w:rsid w:val="00332C2C"/>
    <w:rsid w:val="00333F55"/>
    <w:rsid w:val="00334027"/>
    <w:rsid w:val="00334657"/>
    <w:rsid w:val="00334C68"/>
    <w:rsid w:val="00335C70"/>
    <w:rsid w:val="00335EB2"/>
    <w:rsid w:val="003366F5"/>
    <w:rsid w:val="00336EDD"/>
    <w:rsid w:val="0033746E"/>
    <w:rsid w:val="003400A9"/>
    <w:rsid w:val="00340505"/>
    <w:rsid w:val="00340871"/>
    <w:rsid w:val="00340B16"/>
    <w:rsid w:val="00340C14"/>
    <w:rsid w:val="00341569"/>
    <w:rsid w:val="003425BB"/>
    <w:rsid w:val="00342D9B"/>
    <w:rsid w:val="00343483"/>
    <w:rsid w:val="00343E74"/>
    <w:rsid w:val="00346234"/>
    <w:rsid w:val="00346806"/>
    <w:rsid w:val="00347070"/>
    <w:rsid w:val="00350576"/>
    <w:rsid w:val="00351560"/>
    <w:rsid w:val="003529EA"/>
    <w:rsid w:val="00354A0B"/>
    <w:rsid w:val="00354B13"/>
    <w:rsid w:val="00354D21"/>
    <w:rsid w:val="00356D72"/>
    <w:rsid w:val="003578B1"/>
    <w:rsid w:val="00360108"/>
    <w:rsid w:val="003607FF"/>
    <w:rsid w:val="00361BDD"/>
    <w:rsid w:val="00361E29"/>
    <w:rsid w:val="00362052"/>
    <w:rsid w:val="003622F3"/>
    <w:rsid w:val="00363115"/>
    <w:rsid w:val="00364DD2"/>
    <w:rsid w:val="003652BC"/>
    <w:rsid w:val="003655CC"/>
    <w:rsid w:val="00365BDE"/>
    <w:rsid w:val="00366C37"/>
    <w:rsid w:val="003700BE"/>
    <w:rsid w:val="0037183D"/>
    <w:rsid w:val="00372D6F"/>
    <w:rsid w:val="00373759"/>
    <w:rsid w:val="00373CED"/>
    <w:rsid w:val="00373F71"/>
    <w:rsid w:val="00374E3A"/>
    <w:rsid w:val="00375956"/>
    <w:rsid w:val="0037766B"/>
    <w:rsid w:val="00380154"/>
    <w:rsid w:val="00380243"/>
    <w:rsid w:val="00380A33"/>
    <w:rsid w:val="00380BC2"/>
    <w:rsid w:val="003812D4"/>
    <w:rsid w:val="00382FC7"/>
    <w:rsid w:val="00383089"/>
    <w:rsid w:val="0038582B"/>
    <w:rsid w:val="00385EC6"/>
    <w:rsid w:val="00386423"/>
    <w:rsid w:val="003877E7"/>
    <w:rsid w:val="00387AF0"/>
    <w:rsid w:val="003903C9"/>
    <w:rsid w:val="00390507"/>
    <w:rsid w:val="00390922"/>
    <w:rsid w:val="0039092C"/>
    <w:rsid w:val="003915AB"/>
    <w:rsid w:val="0039167E"/>
    <w:rsid w:val="00391C91"/>
    <w:rsid w:val="00392C8C"/>
    <w:rsid w:val="00393AC0"/>
    <w:rsid w:val="0039433B"/>
    <w:rsid w:val="00394895"/>
    <w:rsid w:val="00395741"/>
    <w:rsid w:val="00396E42"/>
    <w:rsid w:val="0039738E"/>
    <w:rsid w:val="003A0853"/>
    <w:rsid w:val="003A136D"/>
    <w:rsid w:val="003A1E58"/>
    <w:rsid w:val="003A3205"/>
    <w:rsid w:val="003A34E1"/>
    <w:rsid w:val="003A3CA5"/>
    <w:rsid w:val="003A44F2"/>
    <w:rsid w:val="003A45F2"/>
    <w:rsid w:val="003A4895"/>
    <w:rsid w:val="003A48AE"/>
    <w:rsid w:val="003A4C1B"/>
    <w:rsid w:val="003A4D7F"/>
    <w:rsid w:val="003A6218"/>
    <w:rsid w:val="003A6E89"/>
    <w:rsid w:val="003A7D0E"/>
    <w:rsid w:val="003B0D73"/>
    <w:rsid w:val="003B0FE9"/>
    <w:rsid w:val="003B31B8"/>
    <w:rsid w:val="003B3B34"/>
    <w:rsid w:val="003B3D9B"/>
    <w:rsid w:val="003B43C9"/>
    <w:rsid w:val="003B5248"/>
    <w:rsid w:val="003B7278"/>
    <w:rsid w:val="003B7B5D"/>
    <w:rsid w:val="003C0DC3"/>
    <w:rsid w:val="003C13A3"/>
    <w:rsid w:val="003C2B95"/>
    <w:rsid w:val="003C35FE"/>
    <w:rsid w:val="003C4CBF"/>
    <w:rsid w:val="003C5A9E"/>
    <w:rsid w:val="003C6029"/>
    <w:rsid w:val="003C6474"/>
    <w:rsid w:val="003C7304"/>
    <w:rsid w:val="003C7AE3"/>
    <w:rsid w:val="003D06DF"/>
    <w:rsid w:val="003D07DD"/>
    <w:rsid w:val="003D0CBD"/>
    <w:rsid w:val="003D1077"/>
    <w:rsid w:val="003D15BD"/>
    <w:rsid w:val="003D34A1"/>
    <w:rsid w:val="003D38CC"/>
    <w:rsid w:val="003D5F41"/>
    <w:rsid w:val="003D6424"/>
    <w:rsid w:val="003D684F"/>
    <w:rsid w:val="003E0E7E"/>
    <w:rsid w:val="003E1CA9"/>
    <w:rsid w:val="003E4DD4"/>
    <w:rsid w:val="003E4E16"/>
    <w:rsid w:val="003E514A"/>
    <w:rsid w:val="003E597C"/>
    <w:rsid w:val="003E6576"/>
    <w:rsid w:val="003E69CF"/>
    <w:rsid w:val="003F0762"/>
    <w:rsid w:val="003F1383"/>
    <w:rsid w:val="003F224D"/>
    <w:rsid w:val="003F29A4"/>
    <w:rsid w:val="003F49E3"/>
    <w:rsid w:val="003F5CCE"/>
    <w:rsid w:val="003F5E99"/>
    <w:rsid w:val="003F5EDD"/>
    <w:rsid w:val="003F634B"/>
    <w:rsid w:val="004005C2"/>
    <w:rsid w:val="0040105F"/>
    <w:rsid w:val="00402B6C"/>
    <w:rsid w:val="00402F4B"/>
    <w:rsid w:val="004039E5"/>
    <w:rsid w:val="00404A1C"/>
    <w:rsid w:val="00404C0B"/>
    <w:rsid w:val="00404D2E"/>
    <w:rsid w:val="0040508F"/>
    <w:rsid w:val="00410B34"/>
    <w:rsid w:val="00411A05"/>
    <w:rsid w:val="00411D1B"/>
    <w:rsid w:val="00412214"/>
    <w:rsid w:val="00412BED"/>
    <w:rsid w:val="0041313F"/>
    <w:rsid w:val="004131ED"/>
    <w:rsid w:val="0041390E"/>
    <w:rsid w:val="00414750"/>
    <w:rsid w:val="00415E8F"/>
    <w:rsid w:val="00416644"/>
    <w:rsid w:val="00417343"/>
    <w:rsid w:val="004176C8"/>
    <w:rsid w:val="00417777"/>
    <w:rsid w:val="00420014"/>
    <w:rsid w:val="00420295"/>
    <w:rsid w:val="00420541"/>
    <w:rsid w:val="00421014"/>
    <w:rsid w:val="00421474"/>
    <w:rsid w:val="004228BA"/>
    <w:rsid w:val="00423D05"/>
    <w:rsid w:val="004249E2"/>
    <w:rsid w:val="00424DA7"/>
    <w:rsid w:val="004254FA"/>
    <w:rsid w:val="00426B69"/>
    <w:rsid w:val="004279DC"/>
    <w:rsid w:val="00430EE8"/>
    <w:rsid w:val="00430F82"/>
    <w:rsid w:val="00431688"/>
    <w:rsid w:val="00432AB8"/>
    <w:rsid w:val="00432C2F"/>
    <w:rsid w:val="00434307"/>
    <w:rsid w:val="00435E3B"/>
    <w:rsid w:val="004364E7"/>
    <w:rsid w:val="0043764D"/>
    <w:rsid w:val="00440715"/>
    <w:rsid w:val="00440CEF"/>
    <w:rsid w:val="00441C57"/>
    <w:rsid w:val="004427BE"/>
    <w:rsid w:val="00443918"/>
    <w:rsid w:val="00444E85"/>
    <w:rsid w:val="00444EAB"/>
    <w:rsid w:val="00445D53"/>
    <w:rsid w:val="00446256"/>
    <w:rsid w:val="0044721D"/>
    <w:rsid w:val="00447806"/>
    <w:rsid w:val="00447F7B"/>
    <w:rsid w:val="0045066D"/>
    <w:rsid w:val="00450A20"/>
    <w:rsid w:val="00452076"/>
    <w:rsid w:val="004521AB"/>
    <w:rsid w:val="00452536"/>
    <w:rsid w:val="0045358A"/>
    <w:rsid w:val="00454448"/>
    <w:rsid w:val="004551DD"/>
    <w:rsid w:val="00455522"/>
    <w:rsid w:val="00455B17"/>
    <w:rsid w:val="004577D3"/>
    <w:rsid w:val="004577F2"/>
    <w:rsid w:val="00460528"/>
    <w:rsid w:val="004609FA"/>
    <w:rsid w:val="004615F5"/>
    <w:rsid w:val="00462CF8"/>
    <w:rsid w:val="004643ED"/>
    <w:rsid w:val="00464820"/>
    <w:rsid w:val="00464D00"/>
    <w:rsid w:val="00465332"/>
    <w:rsid w:val="00465D16"/>
    <w:rsid w:val="00466730"/>
    <w:rsid w:val="00467BC3"/>
    <w:rsid w:val="00470050"/>
    <w:rsid w:val="00470600"/>
    <w:rsid w:val="00470BD0"/>
    <w:rsid w:val="00471DBC"/>
    <w:rsid w:val="0047215D"/>
    <w:rsid w:val="00472457"/>
    <w:rsid w:val="00473692"/>
    <w:rsid w:val="004742F0"/>
    <w:rsid w:val="00475131"/>
    <w:rsid w:val="004754D6"/>
    <w:rsid w:val="00475CBF"/>
    <w:rsid w:val="00475E38"/>
    <w:rsid w:val="00476348"/>
    <w:rsid w:val="00476D41"/>
    <w:rsid w:val="00476ED2"/>
    <w:rsid w:val="004774FC"/>
    <w:rsid w:val="00480231"/>
    <w:rsid w:val="00480E1F"/>
    <w:rsid w:val="00480EE1"/>
    <w:rsid w:val="00481504"/>
    <w:rsid w:val="00481A94"/>
    <w:rsid w:val="00481F76"/>
    <w:rsid w:val="004834B4"/>
    <w:rsid w:val="00483AC1"/>
    <w:rsid w:val="004857D9"/>
    <w:rsid w:val="0048588B"/>
    <w:rsid w:val="00490669"/>
    <w:rsid w:val="004914A4"/>
    <w:rsid w:val="00492275"/>
    <w:rsid w:val="0049239F"/>
    <w:rsid w:val="00492B37"/>
    <w:rsid w:val="00494306"/>
    <w:rsid w:val="004A0844"/>
    <w:rsid w:val="004A0D51"/>
    <w:rsid w:val="004A1273"/>
    <w:rsid w:val="004A1C99"/>
    <w:rsid w:val="004A2B3F"/>
    <w:rsid w:val="004A5411"/>
    <w:rsid w:val="004A570F"/>
    <w:rsid w:val="004A5829"/>
    <w:rsid w:val="004A6A70"/>
    <w:rsid w:val="004B088C"/>
    <w:rsid w:val="004B0F05"/>
    <w:rsid w:val="004B1DD1"/>
    <w:rsid w:val="004B23AB"/>
    <w:rsid w:val="004B2C26"/>
    <w:rsid w:val="004B5A4A"/>
    <w:rsid w:val="004B5CC3"/>
    <w:rsid w:val="004B61B6"/>
    <w:rsid w:val="004B6D03"/>
    <w:rsid w:val="004B7C7A"/>
    <w:rsid w:val="004C0A97"/>
    <w:rsid w:val="004C161F"/>
    <w:rsid w:val="004C27C4"/>
    <w:rsid w:val="004C3492"/>
    <w:rsid w:val="004C467F"/>
    <w:rsid w:val="004C4A38"/>
    <w:rsid w:val="004C54CD"/>
    <w:rsid w:val="004C57F3"/>
    <w:rsid w:val="004C6252"/>
    <w:rsid w:val="004C6B94"/>
    <w:rsid w:val="004D14A8"/>
    <w:rsid w:val="004D14AB"/>
    <w:rsid w:val="004D14CF"/>
    <w:rsid w:val="004D1DBA"/>
    <w:rsid w:val="004D1FBC"/>
    <w:rsid w:val="004D25E6"/>
    <w:rsid w:val="004D29C4"/>
    <w:rsid w:val="004D2A03"/>
    <w:rsid w:val="004D2F8C"/>
    <w:rsid w:val="004D38E4"/>
    <w:rsid w:val="004D5212"/>
    <w:rsid w:val="004D5BD7"/>
    <w:rsid w:val="004D5FF9"/>
    <w:rsid w:val="004D61FF"/>
    <w:rsid w:val="004D6207"/>
    <w:rsid w:val="004D690C"/>
    <w:rsid w:val="004E00AF"/>
    <w:rsid w:val="004E0D55"/>
    <w:rsid w:val="004E1525"/>
    <w:rsid w:val="004E1B3B"/>
    <w:rsid w:val="004E4ED7"/>
    <w:rsid w:val="004E4EDC"/>
    <w:rsid w:val="004E51BC"/>
    <w:rsid w:val="004E629B"/>
    <w:rsid w:val="004E75BD"/>
    <w:rsid w:val="004E7DAF"/>
    <w:rsid w:val="004F0272"/>
    <w:rsid w:val="004F1C35"/>
    <w:rsid w:val="004F1CAA"/>
    <w:rsid w:val="004F1FFA"/>
    <w:rsid w:val="004F2266"/>
    <w:rsid w:val="004F2759"/>
    <w:rsid w:val="004F345A"/>
    <w:rsid w:val="004F40CE"/>
    <w:rsid w:val="004F49BE"/>
    <w:rsid w:val="004F4B73"/>
    <w:rsid w:val="004F55D0"/>
    <w:rsid w:val="004F75A5"/>
    <w:rsid w:val="004F7BCE"/>
    <w:rsid w:val="0050089C"/>
    <w:rsid w:val="0050099F"/>
    <w:rsid w:val="005024C4"/>
    <w:rsid w:val="00502E90"/>
    <w:rsid w:val="0050310D"/>
    <w:rsid w:val="00503470"/>
    <w:rsid w:val="00503BAC"/>
    <w:rsid w:val="0050413E"/>
    <w:rsid w:val="005043FA"/>
    <w:rsid w:val="0050501B"/>
    <w:rsid w:val="00505A12"/>
    <w:rsid w:val="00506326"/>
    <w:rsid w:val="005068C3"/>
    <w:rsid w:val="00507172"/>
    <w:rsid w:val="005106FB"/>
    <w:rsid w:val="0051084C"/>
    <w:rsid w:val="00510894"/>
    <w:rsid w:val="00511CA9"/>
    <w:rsid w:val="00512461"/>
    <w:rsid w:val="005126D8"/>
    <w:rsid w:val="00512705"/>
    <w:rsid w:val="00512AD7"/>
    <w:rsid w:val="00512E0D"/>
    <w:rsid w:val="005132CD"/>
    <w:rsid w:val="0051481F"/>
    <w:rsid w:val="00515974"/>
    <w:rsid w:val="00517060"/>
    <w:rsid w:val="00517E3E"/>
    <w:rsid w:val="005207EC"/>
    <w:rsid w:val="00521625"/>
    <w:rsid w:val="00521FC2"/>
    <w:rsid w:val="00523257"/>
    <w:rsid w:val="005237CC"/>
    <w:rsid w:val="00523B7F"/>
    <w:rsid w:val="0052400A"/>
    <w:rsid w:val="005246D8"/>
    <w:rsid w:val="00524866"/>
    <w:rsid w:val="00525CF9"/>
    <w:rsid w:val="00525E5D"/>
    <w:rsid w:val="00525EFD"/>
    <w:rsid w:val="005275F9"/>
    <w:rsid w:val="005303B2"/>
    <w:rsid w:val="00530689"/>
    <w:rsid w:val="005307DA"/>
    <w:rsid w:val="00532483"/>
    <w:rsid w:val="005327F2"/>
    <w:rsid w:val="00534D65"/>
    <w:rsid w:val="005350B7"/>
    <w:rsid w:val="00535FE5"/>
    <w:rsid w:val="005365A7"/>
    <w:rsid w:val="00537350"/>
    <w:rsid w:val="005379DD"/>
    <w:rsid w:val="0054117A"/>
    <w:rsid w:val="00542011"/>
    <w:rsid w:val="00543BAB"/>
    <w:rsid w:val="00544DCD"/>
    <w:rsid w:val="0054579A"/>
    <w:rsid w:val="00545EED"/>
    <w:rsid w:val="00546AFA"/>
    <w:rsid w:val="00550F9A"/>
    <w:rsid w:val="00554E06"/>
    <w:rsid w:val="0055596C"/>
    <w:rsid w:val="00556915"/>
    <w:rsid w:val="00556C31"/>
    <w:rsid w:val="00557AB7"/>
    <w:rsid w:val="00560092"/>
    <w:rsid w:val="0056036E"/>
    <w:rsid w:val="00560668"/>
    <w:rsid w:val="005614BC"/>
    <w:rsid w:val="00563ABD"/>
    <w:rsid w:val="00564AB1"/>
    <w:rsid w:val="00565449"/>
    <w:rsid w:val="0056572A"/>
    <w:rsid w:val="005663B5"/>
    <w:rsid w:val="00566645"/>
    <w:rsid w:val="00567CA6"/>
    <w:rsid w:val="00570DFF"/>
    <w:rsid w:val="005719DC"/>
    <w:rsid w:val="00571BC2"/>
    <w:rsid w:val="0057281B"/>
    <w:rsid w:val="00572977"/>
    <w:rsid w:val="00572FE9"/>
    <w:rsid w:val="005733AC"/>
    <w:rsid w:val="00573656"/>
    <w:rsid w:val="00574AC8"/>
    <w:rsid w:val="00574F33"/>
    <w:rsid w:val="00575D3E"/>
    <w:rsid w:val="00575DBD"/>
    <w:rsid w:val="0057627E"/>
    <w:rsid w:val="00577B12"/>
    <w:rsid w:val="0058006F"/>
    <w:rsid w:val="00581454"/>
    <w:rsid w:val="005817F9"/>
    <w:rsid w:val="00581B6B"/>
    <w:rsid w:val="005837E5"/>
    <w:rsid w:val="005848FD"/>
    <w:rsid w:val="005852A8"/>
    <w:rsid w:val="005852E4"/>
    <w:rsid w:val="00585C87"/>
    <w:rsid w:val="00586A99"/>
    <w:rsid w:val="005875AD"/>
    <w:rsid w:val="00591B98"/>
    <w:rsid w:val="00591F84"/>
    <w:rsid w:val="00592AE0"/>
    <w:rsid w:val="0059381F"/>
    <w:rsid w:val="005939BF"/>
    <w:rsid w:val="00594009"/>
    <w:rsid w:val="00594991"/>
    <w:rsid w:val="0059689D"/>
    <w:rsid w:val="005A059E"/>
    <w:rsid w:val="005A082A"/>
    <w:rsid w:val="005A1985"/>
    <w:rsid w:val="005A3331"/>
    <w:rsid w:val="005A355D"/>
    <w:rsid w:val="005A3771"/>
    <w:rsid w:val="005A51B1"/>
    <w:rsid w:val="005A6C12"/>
    <w:rsid w:val="005A7284"/>
    <w:rsid w:val="005A786E"/>
    <w:rsid w:val="005B14E1"/>
    <w:rsid w:val="005B16CF"/>
    <w:rsid w:val="005B22CD"/>
    <w:rsid w:val="005B3107"/>
    <w:rsid w:val="005B3B42"/>
    <w:rsid w:val="005B45A0"/>
    <w:rsid w:val="005B5151"/>
    <w:rsid w:val="005B55C6"/>
    <w:rsid w:val="005B7677"/>
    <w:rsid w:val="005B76BD"/>
    <w:rsid w:val="005B7D76"/>
    <w:rsid w:val="005C18F3"/>
    <w:rsid w:val="005C4057"/>
    <w:rsid w:val="005C4E3D"/>
    <w:rsid w:val="005C5EB1"/>
    <w:rsid w:val="005C6B50"/>
    <w:rsid w:val="005C6E08"/>
    <w:rsid w:val="005C6F62"/>
    <w:rsid w:val="005C7528"/>
    <w:rsid w:val="005C7DF2"/>
    <w:rsid w:val="005D0CAB"/>
    <w:rsid w:val="005D1DC5"/>
    <w:rsid w:val="005D295B"/>
    <w:rsid w:val="005D2CF2"/>
    <w:rsid w:val="005D3D8F"/>
    <w:rsid w:val="005D5411"/>
    <w:rsid w:val="005D5607"/>
    <w:rsid w:val="005D65DF"/>
    <w:rsid w:val="005D6DC0"/>
    <w:rsid w:val="005D7A99"/>
    <w:rsid w:val="005E0230"/>
    <w:rsid w:val="005E04D6"/>
    <w:rsid w:val="005E22F8"/>
    <w:rsid w:val="005E33ED"/>
    <w:rsid w:val="005E40B5"/>
    <w:rsid w:val="005E4359"/>
    <w:rsid w:val="005E51C8"/>
    <w:rsid w:val="005E5EDD"/>
    <w:rsid w:val="005E5F02"/>
    <w:rsid w:val="005E6AC4"/>
    <w:rsid w:val="005E7156"/>
    <w:rsid w:val="005F02C7"/>
    <w:rsid w:val="005F1273"/>
    <w:rsid w:val="005F204B"/>
    <w:rsid w:val="005F2CAD"/>
    <w:rsid w:val="005F3DBE"/>
    <w:rsid w:val="005F4053"/>
    <w:rsid w:val="005F43CA"/>
    <w:rsid w:val="005F50FC"/>
    <w:rsid w:val="005F532E"/>
    <w:rsid w:val="005F56D2"/>
    <w:rsid w:val="005F6B32"/>
    <w:rsid w:val="005F70F9"/>
    <w:rsid w:val="005F719D"/>
    <w:rsid w:val="005F73AE"/>
    <w:rsid w:val="005F7936"/>
    <w:rsid w:val="0060098C"/>
    <w:rsid w:val="00600B5F"/>
    <w:rsid w:val="00601EEA"/>
    <w:rsid w:val="00602E4B"/>
    <w:rsid w:val="0060357C"/>
    <w:rsid w:val="00603A0B"/>
    <w:rsid w:val="0060588E"/>
    <w:rsid w:val="00605E55"/>
    <w:rsid w:val="00606369"/>
    <w:rsid w:val="00606A45"/>
    <w:rsid w:val="006070D2"/>
    <w:rsid w:val="0060758A"/>
    <w:rsid w:val="006078A6"/>
    <w:rsid w:val="006100D4"/>
    <w:rsid w:val="00611087"/>
    <w:rsid w:val="00613AC9"/>
    <w:rsid w:val="006149DD"/>
    <w:rsid w:val="00615D77"/>
    <w:rsid w:val="0061747C"/>
    <w:rsid w:val="00617658"/>
    <w:rsid w:val="00617E51"/>
    <w:rsid w:val="006205D6"/>
    <w:rsid w:val="00620AE8"/>
    <w:rsid w:val="00620B30"/>
    <w:rsid w:val="006227D6"/>
    <w:rsid w:val="00624081"/>
    <w:rsid w:val="0062437A"/>
    <w:rsid w:val="006256E0"/>
    <w:rsid w:val="00625844"/>
    <w:rsid w:val="00625ECE"/>
    <w:rsid w:val="006265BB"/>
    <w:rsid w:val="00626E6B"/>
    <w:rsid w:val="006271A9"/>
    <w:rsid w:val="00627532"/>
    <w:rsid w:val="00630229"/>
    <w:rsid w:val="00631E57"/>
    <w:rsid w:val="006320AE"/>
    <w:rsid w:val="00633AD8"/>
    <w:rsid w:val="0063490E"/>
    <w:rsid w:val="006353B9"/>
    <w:rsid w:val="00635AD9"/>
    <w:rsid w:val="00635CB1"/>
    <w:rsid w:val="00635DE9"/>
    <w:rsid w:val="0063689A"/>
    <w:rsid w:val="00636DC7"/>
    <w:rsid w:val="00637321"/>
    <w:rsid w:val="00641996"/>
    <w:rsid w:val="0064239A"/>
    <w:rsid w:val="00644CD0"/>
    <w:rsid w:val="00646A15"/>
    <w:rsid w:val="0065162E"/>
    <w:rsid w:val="00651DBF"/>
    <w:rsid w:val="006536C8"/>
    <w:rsid w:val="00653871"/>
    <w:rsid w:val="00654564"/>
    <w:rsid w:val="00655D5C"/>
    <w:rsid w:val="00656075"/>
    <w:rsid w:val="0065697E"/>
    <w:rsid w:val="00656FAA"/>
    <w:rsid w:val="006605A3"/>
    <w:rsid w:val="006608B0"/>
    <w:rsid w:val="00660C9D"/>
    <w:rsid w:val="00662D4F"/>
    <w:rsid w:val="00664BE8"/>
    <w:rsid w:val="006664FD"/>
    <w:rsid w:val="00670399"/>
    <w:rsid w:val="00670630"/>
    <w:rsid w:val="006716B0"/>
    <w:rsid w:val="00672253"/>
    <w:rsid w:val="00672958"/>
    <w:rsid w:val="006731D9"/>
    <w:rsid w:val="00673945"/>
    <w:rsid w:val="00673E77"/>
    <w:rsid w:val="006745CB"/>
    <w:rsid w:val="0067502D"/>
    <w:rsid w:val="00675316"/>
    <w:rsid w:val="0067601C"/>
    <w:rsid w:val="00677C1F"/>
    <w:rsid w:val="0068176B"/>
    <w:rsid w:val="00681E9D"/>
    <w:rsid w:val="00682446"/>
    <w:rsid w:val="00682CCB"/>
    <w:rsid w:val="006844FD"/>
    <w:rsid w:val="00684DD3"/>
    <w:rsid w:val="00684FE1"/>
    <w:rsid w:val="0068589D"/>
    <w:rsid w:val="00686140"/>
    <w:rsid w:val="006872A2"/>
    <w:rsid w:val="006876A1"/>
    <w:rsid w:val="00687CB3"/>
    <w:rsid w:val="00690ED8"/>
    <w:rsid w:val="006913AC"/>
    <w:rsid w:val="00693365"/>
    <w:rsid w:val="0069356F"/>
    <w:rsid w:val="00696539"/>
    <w:rsid w:val="00696798"/>
    <w:rsid w:val="006968EA"/>
    <w:rsid w:val="00696ECD"/>
    <w:rsid w:val="0069770A"/>
    <w:rsid w:val="006A0660"/>
    <w:rsid w:val="006A0C98"/>
    <w:rsid w:val="006A0CA9"/>
    <w:rsid w:val="006A21A5"/>
    <w:rsid w:val="006A49A5"/>
    <w:rsid w:val="006A52D7"/>
    <w:rsid w:val="006A5A97"/>
    <w:rsid w:val="006A5C66"/>
    <w:rsid w:val="006A6A78"/>
    <w:rsid w:val="006A713D"/>
    <w:rsid w:val="006A7515"/>
    <w:rsid w:val="006B2A11"/>
    <w:rsid w:val="006B51CD"/>
    <w:rsid w:val="006B5E3D"/>
    <w:rsid w:val="006B6BC9"/>
    <w:rsid w:val="006B7D51"/>
    <w:rsid w:val="006C06A5"/>
    <w:rsid w:val="006C0ACD"/>
    <w:rsid w:val="006C16E7"/>
    <w:rsid w:val="006C230D"/>
    <w:rsid w:val="006C268F"/>
    <w:rsid w:val="006C2B95"/>
    <w:rsid w:val="006C3388"/>
    <w:rsid w:val="006C36CF"/>
    <w:rsid w:val="006C4FC5"/>
    <w:rsid w:val="006C645A"/>
    <w:rsid w:val="006C6EE0"/>
    <w:rsid w:val="006C7E84"/>
    <w:rsid w:val="006D001D"/>
    <w:rsid w:val="006D032F"/>
    <w:rsid w:val="006D1663"/>
    <w:rsid w:val="006D19B9"/>
    <w:rsid w:val="006D34A6"/>
    <w:rsid w:val="006D3959"/>
    <w:rsid w:val="006D427C"/>
    <w:rsid w:val="006D4564"/>
    <w:rsid w:val="006D516E"/>
    <w:rsid w:val="006D55FC"/>
    <w:rsid w:val="006D5FB7"/>
    <w:rsid w:val="006D7A61"/>
    <w:rsid w:val="006E0891"/>
    <w:rsid w:val="006E0A6B"/>
    <w:rsid w:val="006E1EB2"/>
    <w:rsid w:val="006E3134"/>
    <w:rsid w:val="006E339E"/>
    <w:rsid w:val="006E3FC6"/>
    <w:rsid w:val="006E448B"/>
    <w:rsid w:val="006E48E3"/>
    <w:rsid w:val="006E652B"/>
    <w:rsid w:val="006E686A"/>
    <w:rsid w:val="006E7148"/>
    <w:rsid w:val="006E77EE"/>
    <w:rsid w:val="006F1401"/>
    <w:rsid w:val="006F14C1"/>
    <w:rsid w:val="006F2166"/>
    <w:rsid w:val="006F2EFE"/>
    <w:rsid w:val="006F3734"/>
    <w:rsid w:val="006F5115"/>
    <w:rsid w:val="006F5EFB"/>
    <w:rsid w:val="006F6853"/>
    <w:rsid w:val="00701415"/>
    <w:rsid w:val="0070174D"/>
    <w:rsid w:val="00701873"/>
    <w:rsid w:val="0070348E"/>
    <w:rsid w:val="00703AF1"/>
    <w:rsid w:val="00703ECF"/>
    <w:rsid w:val="00704857"/>
    <w:rsid w:val="00706AA0"/>
    <w:rsid w:val="00706F59"/>
    <w:rsid w:val="0070701F"/>
    <w:rsid w:val="00712105"/>
    <w:rsid w:val="00712565"/>
    <w:rsid w:val="00712D98"/>
    <w:rsid w:val="00713638"/>
    <w:rsid w:val="0071431F"/>
    <w:rsid w:val="00714A26"/>
    <w:rsid w:val="00714DD5"/>
    <w:rsid w:val="007177AE"/>
    <w:rsid w:val="00717B7C"/>
    <w:rsid w:val="00717E70"/>
    <w:rsid w:val="00721647"/>
    <w:rsid w:val="00721B9C"/>
    <w:rsid w:val="00721F62"/>
    <w:rsid w:val="00722159"/>
    <w:rsid w:val="00722955"/>
    <w:rsid w:val="0072315E"/>
    <w:rsid w:val="00723286"/>
    <w:rsid w:val="007247A1"/>
    <w:rsid w:val="0072492C"/>
    <w:rsid w:val="0072542F"/>
    <w:rsid w:val="00725EF3"/>
    <w:rsid w:val="00726509"/>
    <w:rsid w:val="00726DBB"/>
    <w:rsid w:val="00727264"/>
    <w:rsid w:val="0073008E"/>
    <w:rsid w:val="00730C9C"/>
    <w:rsid w:val="0073183F"/>
    <w:rsid w:val="00731985"/>
    <w:rsid w:val="007337C5"/>
    <w:rsid w:val="00734A3F"/>
    <w:rsid w:val="0073527C"/>
    <w:rsid w:val="00736C57"/>
    <w:rsid w:val="0073797D"/>
    <w:rsid w:val="007401D1"/>
    <w:rsid w:val="00741089"/>
    <w:rsid w:val="00741DB5"/>
    <w:rsid w:val="0074319C"/>
    <w:rsid w:val="00743643"/>
    <w:rsid w:val="00746882"/>
    <w:rsid w:val="00751A78"/>
    <w:rsid w:val="00752345"/>
    <w:rsid w:val="007523DA"/>
    <w:rsid w:val="00752944"/>
    <w:rsid w:val="00753BE5"/>
    <w:rsid w:val="00754B11"/>
    <w:rsid w:val="00755469"/>
    <w:rsid w:val="0075689E"/>
    <w:rsid w:val="007568FC"/>
    <w:rsid w:val="00757456"/>
    <w:rsid w:val="00757509"/>
    <w:rsid w:val="007608CF"/>
    <w:rsid w:val="007614B8"/>
    <w:rsid w:val="00761C44"/>
    <w:rsid w:val="007645D7"/>
    <w:rsid w:val="0076469F"/>
    <w:rsid w:val="0076474A"/>
    <w:rsid w:val="00765725"/>
    <w:rsid w:val="00766436"/>
    <w:rsid w:val="007673FD"/>
    <w:rsid w:val="0077026C"/>
    <w:rsid w:val="0077036D"/>
    <w:rsid w:val="0077128E"/>
    <w:rsid w:val="0077255E"/>
    <w:rsid w:val="0077257A"/>
    <w:rsid w:val="00772F44"/>
    <w:rsid w:val="00773DFC"/>
    <w:rsid w:val="0077478E"/>
    <w:rsid w:val="00775037"/>
    <w:rsid w:val="00775A20"/>
    <w:rsid w:val="00775FFF"/>
    <w:rsid w:val="00776DCC"/>
    <w:rsid w:val="00777E2F"/>
    <w:rsid w:val="00777F24"/>
    <w:rsid w:val="007806A2"/>
    <w:rsid w:val="00780C0E"/>
    <w:rsid w:val="0078269D"/>
    <w:rsid w:val="0078398D"/>
    <w:rsid w:val="00783E9B"/>
    <w:rsid w:val="00784A77"/>
    <w:rsid w:val="00785CDA"/>
    <w:rsid w:val="00787995"/>
    <w:rsid w:val="0079030D"/>
    <w:rsid w:val="0079195E"/>
    <w:rsid w:val="007924E2"/>
    <w:rsid w:val="00792B01"/>
    <w:rsid w:val="00794315"/>
    <w:rsid w:val="0079433D"/>
    <w:rsid w:val="0079478C"/>
    <w:rsid w:val="007954B5"/>
    <w:rsid w:val="00795C80"/>
    <w:rsid w:val="00796F73"/>
    <w:rsid w:val="00797D9C"/>
    <w:rsid w:val="007A072E"/>
    <w:rsid w:val="007A0825"/>
    <w:rsid w:val="007A0E28"/>
    <w:rsid w:val="007A16FE"/>
    <w:rsid w:val="007A1C17"/>
    <w:rsid w:val="007A23ED"/>
    <w:rsid w:val="007A28B7"/>
    <w:rsid w:val="007A2DEE"/>
    <w:rsid w:val="007A3EC7"/>
    <w:rsid w:val="007A4000"/>
    <w:rsid w:val="007A5B34"/>
    <w:rsid w:val="007A5E9A"/>
    <w:rsid w:val="007A62B4"/>
    <w:rsid w:val="007B0C0C"/>
    <w:rsid w:val="007B1225"/>
    <w:rsid w:val="007B1502"/>
    <w:rsid w:val="007B17AE"/>
    <w:rsid w:val="007B1AA3"/>
    <w:rsid w:val="007B1C72"/>
    <w:rsid w:val="007B1FF8"/>
    <w:rsid w:val="007B2022"/>
    <w:rsid w:val="007B2683"/>
    <w:rsid w:val="007B528E"/>
    <w:rsid w:val="007B6311"/>
    <w:rsid w:val="007B64AA"/>
    <w:rsid w:val="007B7186"/>
    <w:rsid w:val="007C037B"/>
    <w:rsid w:val="007C0420"/>
    <w:rsid w:val="007C04C5"/>
    <w:rsid w:val="007C0E89"/>
    <w:rsid w:val="007C187B"/>
    <w:rsid w:val="007C2593"/>
    <w:rsid w:val="007C2805"/>
    <w:rsid w:val="007C45E2"/>
    <w:rsid w:val="007C4B16"/>
    <w:rsid w:val="007C5968"/>
    <w:rsid w:val="007C6D18"/>
    <w:rsid w:val="007D0D69"/>
    <w:rsid w:val="007D0E42"/>
    <w:rsid w:val="007D1BFE"/>
    <w:rsid w:val="007D4CBD"/>
    <w:rsid w:val="007D59B1"/>
    <w:rsid w:val="007D790E"/>
    <w:rsid w:val="007D79DE"/>
    <w:rsid w:val="007D7CDC"/>
    <w:rsid w:val="007E018E"/>
    <w:rsid w:val="007E0723"/>
    <w:rsid w:val="007E2504"/>
    <w:rsid w:val="007E551F"/>
    <w:rsid w:val="007E5A37"/>
    <w:rsid w:val="007E62B3"/>
    <w:rsid w:val="007E7451"/>
    <w:rsid w:val="007E7870"/>
    <w:rsid w:val="007F0814"/>
    <w:rsid w:val="007F1125"/>
    <w:rsid w:val="007F149B"/>
    <w:rsid w:val="007F1A37"/>
    <w:rsid w:val="007F1D18"/>
    <w:rsid w:val="007F39B2"/>
    <w:rsid w:val="007F43DD"/>
    <w:rsid w:val="007F45F9"/>
    <w:rsid w:val="007F60E0"/>
    <w:rsid w:val="007F7D50"/>
    <w:rsid w:val="008021C7"/>
    <w:rsid w:val="00805156"/>
    <w:rsid w:val="00805629"/>
    <w:rsid w:val="00805ECA"/>
    <w:rsid w:val="00810ED3"/>
    <w:rsid w:val="00811571"/>
    <w:rsid w:val="00811ADA"/>
    <w:rsid w:val="00812C3B"/>
    <w:rsid w:val="00813611"/>
    <w:rsid w:val="00813D0E"/>
    <w:rsid w:val="00814A49"/>
    <w:rsid w:val="008156A5"/>
    <w:rsid w:val="00816172"/>
    <w:rsid w:val="00816F92"/>
    <w:rsid w:val="00822A5E"/>
    <w:rsid w:val="00823646"/>
    <w:rsid w:val="0082385F"/>
    <w:rsid w:val="00823B32"/>
    <w:rsid w:val="00823D7A"/>
    <w:rsid w:val="00823FCE"/>
    <w:rsid w:val="008248EE"/>
    <w:rsid w:val="00825AF8"/>
    <w:rsid w:val="00825B22"/>
    <w:rsid w:val="00825F82"/>
    <w:rsid w:val="00826111"/>
    <w:rsid w:val="00827FBF"/>
    <w:rsid w:val="008302B6"/>
    <w:rsid w:val="0083091A"/>
    <w:rsid w:val="00830E88"/>
    <w:rsid w:val="00831609"/>
    <w:rsid w:val="00831EB3"/>
    <w:rsid w:val="00831F78"/>
    <w:rsid w:val="00833052"/>
    <w:rsid w:val="00833C0F"/>
    <w:rsid w:val="008357CA"/>
    <w:rsid w:val="0083623E"/>
    <w:rsid w:val="00836ED1"/>
    <w:rsid w:val="00836FE0"/>
    <w:rsid w:val="00837245"/>
    <w:rsid w:val="00840A3D"/>
    <w:rsid w:val="00842970"/>
    <w:rsid w:val="008429BC"/>
    <w:rsid w:val="00842F36"/>
    <w:rsid w:val="00843509"/>
    <w:rsid w:val="00843AD1"/>
    <w:rsid w:val="00843CE8"/>
    <w:rsid w:val="00844873"/>
    <w:rsid w:val="008477A4"/>
    <w:rsid w:val="00847FB5"/>
    <w:rsid w:val="008501BB"/>
    <w:rsid w:val="008519B1"/>
    <w:rsid w:val="00852E14"/>
    <w:rsid w:val="00853393"/>
    <w:rsid w:val="00853B4A"/>
    <w:rsid w:val="00853F92"/>
    <w:rsid w:val="00854B47"/>
    <w:rsid w:val="00854DDD"/>
    <w:rsid w:val="00855DD8"/>
    <w:rsid w:val="0086024F"/>
    <w:rsid w:val="00861D97"/>
    <w:rsid w:val="00863080"/>
    <w:rsid w:val="00866DFF"/>
    <w:rsid w:val="00866E00"/>
    <w:rsid w:val="00867678"/>
    <w:rsid w:val="00870236"/>
    <w:rsid w:val="0087428B"/>
    <w:rsid w:val="00874D0D"/>
    <w:rsid w:val="008757C5"/>
    <w:rsid w:val="00876269"/>
    <w:rsid w:val="008764D2"/>
    <w:rsid w:val="00876F30"/>
    <w:rsid w:val="00877CCD"/>
    <w:rsid w:val="00880609"/>
    <w:rsid w:val="0088156C"/>
    <w:rsid w:val="008822EE"/>
    <w:rsid w:val="00883B8F"/>
    <w:rsid w:val="00883BE6"/>
    <w:rsid w:val="00884D6A"/>
    <w:rsid w:val="0088635D"/>
    <w:rsid w:val="00886CBF"/>
    <w:rsid w:val="00887748"/>
    <w:rsid w:val="00890AA8"/>
    <w:rsid w:val="0089263B"/>
    <w:rsid w:val="00892A75"/>
    <w:rsid w:val="00893AC9"/>
    <w:rsid w:val="0089485C"/>
    <w:rsid w:val="00896C0B"/>
    <w:rsid w:val="008A1E94"/>
    <w:rsid w:val="008A24A2"/>
    <w:rsid w:val="008A253E"/>
    <w:rsid w:val="008A40D3"/>
    <w:rsid w:val="008A49B9"/>
    <w:rsid w:val="008A4A7A"/>
    <w:rsid w:val="008A4B31"/>
    <w:rsid w:val="008A569D"/>
    <w:rsid w:val="008A571A"/>
    <w:rsid w:val="008A5F63"/>
    <w:rsid w:val="008A6A3B"/>
    <w:rsid w:val="008A7227"/>
    <w:rsid w:val="008A7633"/>
    <w:rsid w:val="008B0551"/>
    <w:rsid w:val="008B0B75"/>
    <w:rsid w:val="008B10EB"/>
    <w:rsid w:val="008B1F67"/>
    <w:rsid w:val="008B351E"/>
    <w:rsid w:val="008B3C51"/>
    <w:rsid w:val="008B44FD"/>
    <w:rsid w:val="008B5263"/>
    <w:rsid w:val="008B61F6"/>
    <w:rsid w:val="008B7AD3"/>
    <w:rsid w:val="008C0095"/>
    <w:rsid w:val="008C0A0F"/>
    <w:rsid w:val="008C1327"/>
    <w:rsid w:val="008C154F"/>
    <w:rsid w:val="008C1755"/>
    <w:rsid w:val="008C19CA"/>
    <w:rsid w:val="008C36C5"/>
    <w:rsid w:val="008C3CB0"/>
    <w:rsid w:val="008C3D0F"/>
    <w:rsid w:val="008C3D53"/>
    <w:rsid w:val="008C3FD3"/>
    <w:rsid w:val="008C47C6"/>
    <w:rsid w:val="008C4C95"/>
    <w:rsid w:val="008C6028"/>
    <w:rsid w:val="008C6186"/>
    <w:rsid w:val="008C64ED"/>
    <w:rsid w:val="008C68C2"/>
    <w:rsid w:val="008C6E60"/>
    <w:rsid w:val="008C77AE"/>
    <w:rsid w:val="008D1440"/>
    <w:rsid w:val="008D1483"/>
    <w:rsid w:val="008D151C"/>
    <w:rsid w:val="008D15B7"/>
    <w:rsid w:val="008D1C29"/>
    <w:rsid w:val="008D2725"/>
    <w:rsid w:val="008D3C1E"/>
    <w:rsid w:val="008D3D33"/>
    <w:rsid w:val="008D423D"/>
    <w:rsid w:val="008D476D"/>
    <w:rsid w:val="008D4A26"/>
    <w:rsid w:val="008D50B4"/>
    <w:rsid w:val="008D5A9C"/>
    <w:rsid w:val="008D60B3"/>
    <w:rsid w:val="008D7027"/>
    <w:rsid w:val="008D7385"/>
    <w:rsid w:val="008E0C90"/>
    <w:rsid w:val="008E21E0"/>
    <w:rsid w:val="008E265A"/>
    <w:rsid w:val="008E2704"/>
    <w:rsid w:val="008E412C"/>
    <w:rsid w:val="008E527E"/>
    <w:rsid w:val="008E66BB"/>
    <w:rsid w:val="008E70AA"/>
    <w:rsid w:val="008F073E"/>
    <w:rsid w:val="008F52CB"/>
    <w:rsid w:val="008F6609"/>
    <w:rsid w:val="008F739F"/>
    <w:rsid w:val="008F7DF6"/>
    <w:rsid w:val="00901875"/>
    <w:rsid w:val="00902937"/>
    <w:rsid w:val="00904828"/>
    <w:rsid w:val="00904A4F"/>
    <w:rsid w:val="009050EA"/>
    <w:rsid w:val="0090563C"/>
    <w:rsid w:val="00905F0D"/>
    <w:rsid w:val="00906966"/>
    <w:rsid w:val="00906D72"/>
    <w:rsid w:val="0091047A"/>
    <w:rsid w:val="00913F72"/>
    <w:rsid w:val="0091413D"/>
    <w:rsid w:val="00914983"/>
    <w:rsid w:val="00915302"/>
    <w:rsid w:val="0091592F"/>
    <w:rsid w:val="00916518"/>
    <w:rsid w:val="00916F8B"/>
    <w:rsid w:val="0091707B"/>
    <w:rsid w:val="00917509"/>
    <w:rsid w:val="00920C87"/>
    <w:rsid w:val="00921D5E"/>
    <w:rsid w:val="00922113"/>
    <w:rsid w:val="00922C88"/>
    <w:rsid w:val="00923527"/>
    <w:rsid w:val="0092487A"/>
    <w:rsid w:val="00925A70"/>
    <w:rsid w:val="009272E0"/>
    <w:rsid w:val="00927A33"/>
    <w:rsid w:val="009309FF"/>
    <w:rsid w:val="00930B10"/>
    <w:rsid w:val="00930FF3"/>
    <w:rsid w:val="009314BB"/>
    <w:rsid w:val="00931E2A"/>
    <w:rsid w:val="00931F76"/>
    <w:rsid w:val="009331FC"/>
    <w:rsid w:val="00936935"/>
    <w:rsid w:val="00936EF8"/>
    <w:rsid w:val="00937130"/>
    <w:rsid w:val="00937895"/>
    <w:rsid w:val="00940069"/>
    <w:rsid w:val="00941B8E"/>
    <w:rsid w:val="00941DBA"/>
    <w:rsid w:val="00941E27"/>
    <w:rsid w:val="00942251"/>
    <w:rsid w:val="009436ED"/>
    <w:rsid w:val="0094551A"/>
    <w:rsid w:val="009459E3"/>
    <w:rsid w:val="009463F7"/>
    <w:rsid w:val="00946436"/>
    <w:rsid w:val="0094694D"/>
    <w:rsid w:val="00947C2A"/>
    <w:rsid w:val="00947E16"/>
    <w:rsid w:val="00947E67"/>
    <w:rsid w:val="009502FF"/>
    <w:rsid w:val="0095065C"/>
    <w:rsid w:val="009506A4"/>
    <w:rsid w:val="0095092F"/>
    <w:rsid w:val="009522B9"/>
    <w:rsid w:val="009534A2"/>
    <w:rsid w:val="00955049"/>
    <w:rsid w:val="00955D87"/>
    <w:rsid w:val="00961A54"/>
    <w:rsid w:val="00961BA5"/>
    <w:rsid w:val="009620EC"/>
    <w:rsid w:val="00966C12"/>
    <w:rsid w:val="00966CCD"/>
    <w:rsid w:val="009675BC"/>
    <w:rsid w:val="00971B48"/>
    <w:rsid w:val="009732F6"/>
    <w:rsid w:val="0097346B"/>
    <w:rsid w:val="009738C9"/>
    <w:rsid w:val="00973EFA"/>
    <w:rsid w:val="00974D40"/>
    <w:rsid w:val="009754CF"/>
    <w:rsid w:val="00976219"/>
    <w:rsid w:val="0097693E"/>
    <w:rsid w:val="00976AE4"/>
    <w:rsid w:val="00977384"/>
    <w:rsid w:val="00981C9F"/>
    <w:rsid w:val="00982C1E"/>
    <w:rsid w:val="00983006"/>
    <w:rsid w:val="00983929"/>
    <w:rsid w:val="00983B72"/>
    <w:rsid w:val="00983BA5"/>
    <w:rsid w:val="009855C6"/>
    <w:rsid w:val="009860EC"/>
    <w:rsid w:val="0098611C"/>
    <w:rsid w:val="009862E8"/>
    <w:rsid w:val="00986D2F"/>
    <w:rsid w:val="00986ED0"/>
    <w:rsid w:val="00987C52"/>
    <w:rsid w:val="00990614"/>
    <w:rsid w:val="00990E44"/>
    <w:rsid w:val="00991D86"/>
    <w:rsid w:val="00993212"/>
    <w:rsid w:val="009946A8"/>
    <w:rsid w:val="00994A76"/>
    <w:rsid w:val="00995256"/>
    <w:rsid w:val="009975E3"/>
    <w:rsid w:val="00997913"/>
    <w:rsid w:val="00997E2F"/>
    <w:rsid w:val="009A23FF"/>
    <w:rsid w:val="009A2EB5"/>
    <w:rsid w:val="009A38D6"/>
    <w:rsid w:val="009A4258"/>
    <w:rsid w:val="009A4B4F"/>
    <w:rsid w:val="009A4C7D"/>
    <w:rsid w:val="009A6F05"/>
    <w:rsid w:val="009A71D6"/>
    <w:rsid w:val="009B1B46"/>
    <w:rsid w:val="009B1DED"/>
    <w:rsid w:val="009B2A47"/>
    <w:rsid w:val="009B35DB"/>
    <w:rsid w:val="009B3974"/>
    <w:rsid w:val="009B5013"/>
    <w:rsid w:val="009B5149"/>
    <w:rsid w:val="009B7C9D"/>
    <w:rsid w:val="009C0F78"/>
    <w:rsid w:val="009C1DC5"/>
    <w:rsid w:val="009C4648"/>
    <w:rsid w:val="009C466A"/>
    <w:rsid w:val="009C57D7"/>
    <w:rsid w:val="009D0125"/>
    <w:rsid w:val="009D02AA"/>
    <w:rsid w:val="009D0B0F"/>
    <w:rsid w:val="009D0E48"/>
    <w:rsid w:val="009D10A5"/>
    <w:rsid w:val="009D2ED9"/>
    <w:rsid w:val="009D653B"/>
    <w:rsid w:val="009D6B1D"/>
    <w:rsid w:val="009D7503"/>
    <w:rsid w:val="009E21F0"/>
    <w:rsid w:val="009E2329"/>
    <w:rsid w:val="009E3104"/>
    <w:rsid w:val="009E33F2"/>
    <w:rsid w:val="009E39F4"/>
    <w:rsid w:val="009E3A7E"/>
    <w:rsid w:val="009E3F6D"/>
    <w:rsid w:val="009E41D4"/>
    <w:rsid w:val="009E4AB9"/>
    <w:rsid w:val="009E4B29"/>
    <w:rsid w:val="009E4FC0"/>
    <w:rsid w:val="009E50C9"/>
    <w:rsid w:val="009E7245"/>
    <w:rsid w:val="009F16F7"/>
    <w:rsid w:val="009F2003"/>
    <w:rsid w:val="009F2305"/>
    <w:rsid w:val="009F2747"/>
    <w:rsid w:val="009F6BAA"/>
    <w:rsid w:val="009F6BCA"/>
    <w:rsid w:val="009F75DF"/>
    <w:rsid w:val="00A002F7"/>
    <w:rsid w:val="00A00F87"/>
    <w:rsid w:val="00A0237D"/>
    <w:rsid w:val="00A02E92"/>
    <w:rsid w:val="00A0506A"/>
    <w:rsid w:val="00A05971"/>
    <w:rsid w:val="00A06118"/>
    <w:rsid w:val="00A0649B"/>
    <w:rsid w:val="00A0653C"/>
    <w:rsid w:val="00A06C9F"/>
    <w:rsid w:val="00A06E11"/>
    <w:rsid w:val="00A10017"/>
    <w:rsid w:val="00A100A1"/>
    <w:rsid w:val="00A10CE4"/>
    <w:rsid w:val="00A1110E"/>
    <w:rsid w:val="00A1117A"/>
    <w:rsid w:val="00A1267C"/>
    <w:rsid w:val="00A12877"/>
    <w:rsid w:val="00A12F22"/>
    <w:rsid w:val="00A14259"/>
    <w:rsid w:val="00A14CD1"/>
    <w:rsid w:val="00A1524E"/>
    <w:rsid w:val="00A158EB"/>
    <w:rsid w:val="00A17C4A"/>
    <w:rsid w:val="00A17FB9"/>
    <w:rsid w:val="00A2078A"/>
    <w:rsid w:val="00A20C7A"/>
    <w:rsid w:val="00A21942"/>
    <w:rsid w:val="00A22A90"/>
    <w:rsid w:val="00A22E2C"/>
    <w:rsid w:val="00A22E51"/>
    <w:rsid w:val="00A22EDE"/>
    <w:rsid w:val="00A22FEB"/>
    <w:rsid w:val="00A23C64"/>
    <w:rsid w:val="00A24846"/>
    <w:rsid w:val="00A24A12"/>
    <w:rsid w:val="00A2512D"/>
    <w:rsid w:val="00A25322"/>
    <w:rsid w:val="00A259F3"/>
    <w:rsid w:val="00A2611C"/>
    <w:rsid w:val="00A26601"/>
    <w:rsid w:val="00A27441"/>
    <w:rsid w:val="00A27EF6"/>
    <w:rsid w:val="00A329D2"/>
    <w:rsid w:val="00A33AC7"/>
    <w:rsid w:val="00A34E8F"/>
    <w:rsid w:val="00A35133"/>
    <w:rsid w:val="00A360F9"/>
    <w:rsid w:val="00A362C4"/>
    <w:rsid w:val="00A36321"/>
    <w:rsid w:val="00A41507"/>
    <w:rsid w:val="00A41E01"/>
    <w:rsid w:val="00A42A3F"/>
    <w:rsid w:val="00A42F18"/>
    <w:rsid w:val="00A43317"/>
    <w:rsid w:val="00A4494B"/>
    <w:rsid w:val="00A461C1"/>
    <w:rsid w:val="00A463E4"/>
    <w:rsid w:val="00A4751E"/>
    <w:rsid w:val="00A477E5"/>
    <w:rsid w:val="00A52D93"/>
    <w:rsid w:val="00A53E77"/>
    <w:rsid w:val="00A55673"/>
    <w:rsid w:val="00A56B8E"/>
    <w:rsid w:val="00A578B8"/>
    <w:rsid w:val="00A6002A"/>
    <w:rsid w:val="00A6022C"/>
    <w:rsid w:val="00A61BE0"/>
    <w:rsid w:val="00A620E0"/>
    <w:rsid w:val="00A63202"/>
    <w:rsid w:val="00A633B0"/>
    <w:rsid w:val="00A65806"/>
    <w:rsid w:val="00A65E8A"/>
    <w:rsid w:val="00A668DC"/>
    <w:rsid w:val="00A66CB3"/>
    <w:rsid w:val="00A67147"/>
    <w:rsid w:val="00A67EBB"/>
    <w:rsid w:val="00A7102C"/>
    <w:rsid w:val="00A7135A"/>
    <w:rsid w:val="00A72488"/>
    <w:rsid w:val="00A730BD"/>
    <w:rsid w:val="00A73E5E"/>
    <w:rsid w:val="00A73EC9"/>
    <w:rsid w:val="00A74E97"/>
    <w:rsid w:val="00A7590C"/>
    <w:rsid w:val="00A75938"/>
    <w:rsid w:val="00A7659D"/>
    <w:rsid w:val="00A76D7F"/>
    <w:rsid w:val="00A807A0"/>
    <w:rsid w:val="00A816B9"/>
    <w:rsid w:val="00A81D07"/>
    <w:rsid w:val="00A825E5"/>
    <w:rsid w:val="00A84654"/>
    <w:rsid w:val="00A84EBE"/>
    <w:rsid w:val="00A8603C"/>
    <w:rsid w:val="00A90957"/>
    <w:rsid w:val="00A923F0"/>
    <w:rsid w:val="00A92B08"/>
    <w:rsid w:val="00A9413C"/>
    <w:rsid w:val="00A941A8"/>
    <w:rsid w:val="00A94250"/>
    <w:rsid w:val="00A944AE"/>
    <w:rsid w:val="00A945A0"/>
    <w:rsid w:val="00A949CA"/>
    <w:rsid w:val="00A94E15"/>
    <w:rsid w:val="00A95136"/>
    <w:rsid w:val="00A955E9"/>
    <w:rsid w:val="00A96F45"/>
    <w:rsid w:val="00A97642"/>
    <w:rsid w:val="00A97992"/>
    <w:rsid w:val="00AA0903"/>
    <w:rsid w:val="00AA1997"/>
    <w:rsid w:val="00AA2430"/>
    <w:rsid w:val="00AA2A7F"/>
    <w:rsid w:val="00AA3DDC"/>
    <w:rsid w:val="00AA57A4"/>
    <w:rsid w:val="00AA60E8"/>
    <w:rsid w:val="00AA651C"/>
    <w:rsid w:val="00AA702A"/>
    <w:rsid w:val="00AB204C"/>
    <w:rsid w:val="00AB2254"/>
    <w:rsid w:val="00AB270E"/>
    <w:rsid w:val="00AB3EAE"/>
    <w:rsid w:val="00AB443D"/>
    <w:rsid w:val="00AB4E20"/>
    <w:rsid w:val="00AB509F"/>
    <w:rsid w:val="00AB5108"/>
    <w:rsid w:val="00AB5757"/>
    <w:rsid w:val="00AB61D6"/>
    <w:rsid w:val="00AB61F2"/>
    <w:rsid w:val="00AB63E8"/>
    <w:rsid w:val="00AB672A"/>
    <w:rsid w:val="00AB6F28"/>
    <w:rsid w:val="00AC0CCB"/>
    <w:rsid w:val="00AC1FD0"/>
    <w:rsid w:val="00AC249A"/>
    <w:rsid w:val="00AC2B92"/>
    <w:rsid w:val="00AC2F4F"/>
    <w:rsid w:val="00AC3339"/>
    <w:rsid w:val="00AC33CD"/>
    <w:rsid w:val="00AC480C"/>
    <w:rsid w:val="00AC545C"/>
    <w:rsid w:val="00AC6190"/>
    <w:rsid w:val="00AC6C75"/>
    <w:rsid w:val="00AC72B7"/>
    <w:rsid w:val="00AD0361"/>
    <w:rsid w:val="00AD0930"/>
    <w:rsid w:val="00AD282A"/>
    <w:rsid w:val="00AD2C53"/>
    <w:rsid w:val="00AD330A"/>
    <w:rsid w:val="00AD395B"/>
    <w:rsid w:val="00AD40B3"/>
    <w:rsid w:val="00AD41F4"/>
    <w:rsid w:val="00AD6B45"/>
    <w:rsid w:val="00AD6F32"/>
    <w:rsid w:val="00AD70D5"/>
    <w:rsid w:val="00AD717F"/>
    <w:rsid w:val="00AD72AD"/>
    <w:rsid w:val="00AE0027"/>
    <w:rsid w:val="00AE1732"/>
    <w:rsid w:val="00AE3893"/>
    <w:rsid w:val="00AE3935"/>
    <w:rsid w:val="00AE3F58"/>
    <w:rsid w:val="00AE4AB5"/>
    <w:rsid w:val="00AE5767"/>
    <w:rsid w:val="00AE584C"/>
    <w:rsid w:val="00AE6A6B"/>
    <w:rsid w:val="00AE719E"/>
    <w:rsid w:val="00AE7909"/>
    <w:rsid w:val="00AE7D6A"/>
    <w:rsid w:val="00AF04FA"/>
    <w:rsid w:val="00AF1AA9"/>
    <w:rsid w:val="00AF2412"/>
    <w:rsid w:val="00AF269A"/>
    <w:rsid w:val="00AF4614"/>
    <w:rsid w:val="00AF5362"/>
    <w:rsid w:val="00AF54CA"/>
    <w:rsid w:val="00AF6196"/>
    <w:rsid w:val="00AF6592"/>
    <w:rsid w:val="00AF6961"/>
    <w:rsid w:val="00AF7AE4"/>
    <w:rsid w:val="00AF7EDE"/>
    <w:rsid w:val="00B002F4"/>
    <w:rsid w:val="00B01513"/>
    <w:rsid w:val="00B02611"/>
    <w:rsid w:val="00B0290B"/>
    <w:rsid w:val="00B029D1"/>
    <w:rsid w:val="00B02E5C"/>
    <w:rsid w:val="00B0306B"/>
    <w:rsid w:val="00B030C7"/>
    <w:rsid w:val="00B048C2"/>
    <w:rsid w:val="00B05D86"/>
    <w:rsid w:val="00B0617A"/>
    <w:rsid w:val="00B06EE5"/>
    <w:rsid w:val="00B07372"/>
    <w:rsid w:val="00B10004"/>
    <w:rsid w:val="00B10037"/>
    <w:rsid w:val="00B107D7"/>
    <w:rsid w:val="00B10BE2"/>
    <w:rsid w:val="00B11377"/>
    <w:rsid w:val="00B118FE"/>
    <w:rsid w:val="00B11AA0"/>
    <w:rsid w:val="00B13D31"/>
    <w:rsid w:val="00B14393"/>
    <w:rsid w:val="00B15005"/>
    <w:rsid w:val="00B15D81"/>
    <w:rsid w:val="00B1671D"/>
    <w:rsid w:val="00B2022E"/>
    <w:rsid w:val="00B2186C"/>
    <w:rsid w:val="00B22D0A"/>
    <w:rsid w:val="00B23857"/>
    <w:rsid w:val="00B251E4"/>
    <w:rsid w:val="00B261F3"/>
    <w:rsid w:val="00B2749C"/>
    <w:rsid w:val="00B27C85"/>
    <w:rsid w:val="00B30F33"/>
    <w:rsid w:val="00B3221C"/>
    <w:rsid w:val="00B32724"/>
    <w:rsid w:val="00B328B4"/>
    <w:rsid w:val="00B32A4F"/>
    <w:rsid w:val="00B3476B"/>
    <w:rsid w:val="00B3542A"/>
    <w:rsid w:val="00B403E5"/>
    <w:rsid w:val="00B40FB9"/>
    <w:rsid w:val="00B422B2"/>
    <w:rsid w:val="00B42FFB"/>
    <w:rsid w:val="00B443E8"/>
    <w:rsid w:val="00B44932"/>
    <w:rsid w:val="00B45127"/>
    <w:rsid w:val="00B45391"/>
    <w:rsid w:val="00B4585B"/>
    <w:rsid w:val="00B458E7"/>
    <w:rsid w:val="00B45E00"/>
    <w:rsid w:val="00B460DC"/>
    <w:rsid w:val="00B47CDF"/>
    <w:rsid w:val="00B50FCD"/>
    <w:rsid w:val="00B51060"/>
    <w:rsid w:val="00B511C4"/>
    <w:rsid w:val="00B5262E"/>
    <w:rsid w:val="00B52A9E"/>
    <w:rsid w:val="00B5567E"/>
    <w:rsid w:val="00B55B83"/>
    <w:rsid w:val="00B5622B"/>
    <w:rsid w:val="00B563A3"/>
    <w:rsid w:val="00B56871"/>
    <w:rsid w:val="00B56989"/>
    <w:rsid w:val="00B57531"/>
    <w:rsid w:val="00B61BBC"/>
    <w:rsid w:val="00B61D52"/>
    <w:rsid w:val="00B62890"/>
    <w:rsid w:val="00B62EEA"/>
    <w:rsid w:val="00B634ED"/>
    <w:rsid w:val="00B63768"/>
    <w:rsid w:val="00B64E2F"/>
    <w:rsid w:val="00B64E91"/>
    <w:rsid w:val="00B668A7"/>
    <w:rsid w:val="00B66FD2"/>
    <w:rsid w:val="00B67DC6"/>
    <w:rsid w:val="00B7010F"/>
    <w:rsid w:val="00B70846"/>
    <w:rsid w:val="00B72E27"/>
    <w:rsid w:val="00B73CC8"/>
    <w:rsid w:val="00B73DEA"/>
    <w:rsid w:val="00B749DC"/>
    <w:rsid w:val="00B7574D"/>
    <w:rsid w:val="00B766D4"/>
    <w:rsid w:val="00B80483"/>
    <w:rsid w:val="00B808D3"/>
    <w:rsid w:val="00B81C7D"/>
    <w:rsid w:val="00B82629"/>
    <w:rsid w:val="00B84978"/>
    <w:rsid w:val="00B85BDB"/>
    <w:rsid w:val="00B86119"/>
    <w:rsid w:val="00B86B12"/>
    <w:rsid w:val="00B86B65"/>
    <w:rsid w:val="00B86F39"/>
    <w:rsid w:val="00B86F88"/>
    <w:rsid w:val="00B8707C"/>
    <w:rsid w:val="00B922E7"/>
    <w:rsid w:val="00B923D2"/>
    <w:rsid w:val="00B9338B"/>
    <w:rsid w:val="00B937D5"/>
    <w:rsid w:val="00B93C91"/>
    <w:rsid w:val="00B9455A"/>
    <w:rsid w:val="00B955C0"/>
    <w:rsid w:val="00B95A0D"/>
    <w:rsid w:val="00B95AD4"/>
    <w:rsid w:val="00B95C39"/>
    <w:rsid w:val="00B97501"/>
    <w:rsid w:val="00B97DA4"/>
    <w:rsid w:val="00BA0CFE"/>
    <w:rsid w:val="00BA19D3"/>
    <w:rsid w:val="00BA2ACC"/>
    <w:rsid w:val="00BA40E6"/>
    <w:rsid w:val="00BA48FB"/>
    <w:rsid w:val="00BA4CD3"/>
    <w:rsid w:val="00BA6352"/>
    <w:rsid w:val="00BA652A"/>
    <w:rsid w:val="00BB0100"/>
    <w:rsid w:val="00BB0554"/>
    <w:rsid w:val="00BB06D6"/>
    <w:rsid w:val="00BB369A"/>
    <w:rsid w:val="00BB39B6"/>
    <w:rsid w:val="00BB3B70"/>
    <w:rsid w:val="00BB3BE8"/>
    <w:rsid w:val="00BB44E9"/>
    <w:rsid w:val="00BB6841"/>
    <w:rsid w:val="00BB698C"/>
    <w:rsid w:val="00BB6C55"/>
    <w:rsid w:val="00BB7A62"/>
    <w:rsid w:val="00BC1BE1"/>
    <w:rsid w:val="00BC1F75"/>
    <w:rsid w:val="00BC29B1"/>
    <w:rsid w:val="00BC5CCF"/>
    <w:rsid w:val="00BC6B53"/>
    <w:rsid w:val="00BC6D4A"/>
    <w:rsid w:val="00BC7039"/>
    <w:rsid w:val="00BC7514"/>
    <w:rsid w:val="00BC7A2B"/>
    <w:rsid w:val="00BD20ED"/>
    <w:rsid w:val="00BD2B20"/>
    <w:rsid w:val="00BD3FC3"/>
    <w:rsid w:val="00BD4E42"/>
    <w:rsid w:val="00BD5721"/>
    <w:rsid w:val="00BD5875"/>
    <w:rsid w:val="00BD7339"/>
    <w:rsid w:val="00BD7CEE"/>
    <w:rsid w:val="00BE0EF0"/>
    <w:rsid w:val="00BE34AF"/>
    <w:rsid w:val="00BE3B38"/>
    <w:rsid w:val="00BE5A92"/>
    <w:rsid w:val="00BE5CED"/>
    <w:rsid w:val="00BE6F7B"/>
    <w:rsid w:val="00BF0383"/>
    <w:rsid w:val="00BF0767"/>
    <w:rsid w:val="00BF0E8E"/>
    <w:rsid w:val="00BF0EE8"/>
    <w:rsid w:val="00BF0F77"/>
    <w:rsid w:val="00BF1CA6"/>
    <w:rsid w:val="00BF2A53"/>
    <w:rsid w:val="00BF39D5"/>
    <w:rsid w:val="00BF46E1"/>
    <w:rsid w:val="00BF4866"/>
    <w:rsid w:val="00BF6E01"/>
    <w:rsid w:val="00BF7C4C"/>
    <w:rsid w:val="00C00DDA"/>
    <w:rsid w:val="00C0141E"/>
    <w:rsid w:val="00C017DC"/>
    <w:rsid w:val="00C01B67"/>
    <w:rsid w:val="00C03197"/>
    <w:rsid w:val="00C0467C"/>
    <w:rsid w:val="00C0481C"/>
    <w:rsid w:val="00C04E79"/>
    <w:rsid w:val="00C056A8"/>
    <w:rsid w:val="00C05BD6"/>
    <w:rsid w:val="00C05EA6"/>
    <w:rsid w:val="00C10769"/>
    <w:rsid w:val="00C10977"/>
    <w:rsid w:val="00C10A87"/>
    <w:rsid w:val="00C11090"/>
    <w:rsid w:val="00C11D16"/>
    <w:rsid w:val="00C120A6"/>
    <w:rsid w:val="00C13724"/>
    <w:rsid w:val="00C13B28"/>
    <w:rsid w:val="00C13D5B"/>
    <w:rsid w:val="00C1674E"/>
    <w:rsid w:val="00C179C2"/>
    <w:rsid w:val="00C226E6"/>
    <w:rsid w:val="00C236C1"/>
    <w:rsid w:val="00C23905"/>
    <w:rsid w:val="00C23C5F"/>
    <w:rsid w:val="00C24F69"/>
    <w:rsid w:val="00C24F70"/>
    <w:rsid w:val="00C25873"/>
    <w:rsid w:val="00C25CD0"/>
    <w:rsid w:val="00C264E1"/>
    <w:rsid w:val="00C27E8C"/>
    <w:rsid w:val="00C3198B"/>
    <w:rsid w:val="00C33E43"/>
    <w:rsid w:val="00C3445C"/>
    <w:rsid w:val="00C34F20"/>
    <w:rsid w:val="00C36C73"/>
    <w:rsid w:val="00C40F17"/>
    <w:rsid w:val="00C41DC8"/>
    <w:rsid w:val="00C427E8"/>
    <w:rsid w:val="00C42D55"/>
    <w:rsid w:val="00C43BB3"/>
    <w:rsid w:val="00C46F76"/>
    <w:rsid w:val="00C47192"/>
    <w:rsid w:val="00C47964"/>
    <w:rsid w:val="00C50AC3"/>
    <w:rsid w:val="00C515BF"/>
    <w:rsid w:val="00C53D44"/>
    <w:rsid w:val="00C54398"/>
    <w:rsid w:val="00C564F1"/>
    <w:rsid w:val="00C57453"/>
    <w:rsid w:val="00C57813"/>
    <w:rsid w:val="00C6081A"/>
    <w:rsid w:val="00C60C63"/>
    <w:rsid w:val="00C610C7"/>
    <w:rsid w:val="00C62930"/>
    <w:rsid w:val="00C64441"/>
    <w:rsid w:val="00C6480E"/>
    <w:rsid w:val="00C64C36"/>
    <w:rsid w:val="00C6628B"/>
    <w:rsid w:val="00C662D4"/>
    <w:rsid w:val="00C6646B"/>
    <w:rsid w:val="00C6707B"/>
    <w:rsid w:val="00C672C5"/>
    <w:rsid w:val="00C674C3"/>
    <w:rsid w:val="00C70128"/>
    <w:rsid w:val="00C70AB2"/>
    <w:rsid w:val="00C71211"/>
    <w:rsid w:val="00C72DA0"/>
    <w:rsid w:val="00C72E98"/>
    <w:rsid w:val="00C7373C"/>
    <w:rsid w:val="00C74040"/>
    <w:rsid w:val="00C74A62"/>
    <w:rsid w:val="00C74AEE"/>
    <w:rsid w:val="00C75042"/>
    <w:rsid w:val="00C75D31"/>
    <w:rsid w:val="00C7653A"/>
    <w:rsid w:val="00C77196"/>
    <w:rsid w:val="00C77E1D"/>
    <w:rsid w:val="00C801C6"/>
    <w:rsid w:val="00C803D3"/>
    <w:rsid w:val="00C8056B"/>
    <w:rsid w:val="00C80772"/>
    <w:rsid w:val="00C80ABE"/>
    <w:rsid w:val="00C816AD"/>
    <w:rsid w:val="00C81BE9"/>
    <w:rsid w:val="00C82FFF"/>
    <w:rsid w:val="00C8303C"/>
    <w:rsid w:val="00C870BE"/>
    <w:rsid w:val="00C877E9"/>
    <w:rsid w:val="00C92052"/>
    <w:rsid w:val="00C920F5"/>
    <w:rsid w:val="00C927F4"/>
    <w:rsid w:val="00C9391D"/>
    <w:rsid w:val="00C9448D"/>
    <w:rsid w:val="00C96145"/>
    <w:rsid w:val="00C97FFB"/>
    <w:rsid w:val="00CA05CA"/>
    <w:rsid w:val="00CA19BF"/>
    <w:rsid w:val="00CA2215"/>
    <w:rsid w:val="00CA2897"/>
    <w:rsid w:val="00CA2D07"/>
    <w:rsid w:val="00CA360A"/>
    <w:rsid w:val="00CA520E"/>
    <w:rsid w:val="00CA578B"/>
    <w:rsid w:val="00CA5B65"/>
    <w:rsid w:val="00CA5D23"/>
    <w:rsid w:val="00CA604C"/>
    <w:rsid w:val="00CA6054"/>
    <w:rsid w:val="00CA62BE"/>
    <w:rsid w:val="00CA6701"/>
    <w:rsid w:val="00CA7059"/>
    <w:rsid w:val="00CA73C5"/>
    <w:rsid w:val="00CB17E2"/>
    <w:rsid w:val="00CB2681"/>
    <w:rsid w:val="00CB2A2B"/>
    <w:rsid w:val="00CB34CA"/>
    <w:rsid w:val="00CB5842"/>
    <w:rsid w:val="00CB592B"/>
    <w:rsid w:val="00CB6A0F"/>
    <w:rsid w:val="00CB6CAB"/>
    <w:rsid w:val="00CB71E8"/>
    <w:rsid w:val="00CB7C27"/>
    <w:rsid w:val="00CC02C4"/>
    <w:rsid w:val="00CC135C"/>
    <w:rsid w:val="00CC13AF"/>
    <w:rsid w:val="00CC1E97"/>
    <w:rsid w:val="00CC2370"/>
    <w:rsid w:val="00CC3108"/>
    <w:rsid w:val="00CC3C7F"/>
    <w:rsid w:val="00CC5F62"/>
    <w:rsid w:val="00CC6243"/>
    <w:rsid w:val="00CC6E3B"/>
    <w:rsid w:val="00CD000D"/>
    <w:rsid w:val="00CD14F2"/>
    <w:rsid w:val="00CD3334"/>
    <w:rsid w:val="00CD3E09"/>
    <w:rsid w:val="00CD4690"/>
    <w:rsid w:val="00CD575D"/>
    <w:rsid w:val="00CD5982"/>
    <w:rsid w:val="00CD5C3F"/>
    <w:rsid w:val="00CD60BA"/>
    <w:rsid w:val="00CD70CE"/>
    <w:rsid w:val="00CD7946"/>
    <w:rsid w:val="00CE10DA"/>
    <w:rsid w:val="00CE2A41"/>
    <w:rsid w:val="00CE3F68"/>
    <w:rsid w:val="00CE45F5"/>
    <w:rsid w:val="00CE4C25"/>
    <w:rsid w:val="00CE7975"/>
    <w:rsid w:val="00CF0255"/>
    <w:rsid w:val="00CF0E1D"/>
    <w:rsid w:val="00CF1765"/>
    <w:rsid w:val="00CF1832"/>
    <w:rsid w:val="00CF2520"/>
    <w:rsid w:val="00CF2BB2"/>
    <w:rsid w:val="00CF3264"/>
    <w:rsid w:val="00CF3809"/>
    <w:rsid w:val="00CF3C40"/>
    <w:rsid w:val="00CF5694"/>
    <w:rsid w:val="00CF5AE1"/>
    <w:rsid w:val="00CF64C1"/>
    <w:rsid w:val="00CF6570"/>
    <w:rsid w:val="00CF7A29"/>
    <w:rsid w:val="00CF7C47"/>
    <w:rsid w:val="00D02779"/>
    <w:rsid w:val="00D038F2"/>
    <w:rsid w:val="00D03DEB"/>
    <w:rsid w:val="00D05447"/>
    <w:rsid w:val="00D07E9B"/>
    <w:rsid w:val="00D1025A"/>
    <w:rsid w:val="00D10285"/>
    <w:rsid w:val="00D11123"/>
    <w:rsid w:val="00D11318"/>
    <w:rsid w:val="00D11FE0"/>
    <w:rsid w:val="00D1287A"/>
    <w:rsid w:val="00D13785"/>
    <w:rsid w:val="00D1417F"/>
    <w:rsid w:val="00D15E82"/>
    <w:rsid w:val="00D16197"/>
    <w:rsid w:val="00D20BB6"/>
    <w:rsid w:val="00D21427"/>
    <w:rsid w:val="00D21515"/>
    <w:rsid w:val="00D21816"/>
    <w:rsid w:val="00D2221C"/>
    <w:rsid w:val="00D2247E"/>
    <w:rsid w:val="00D22AD3"/>
    <w:rsid w:val="00D22EBC"/>
    <w:rsid w:val="00D2407C"/>
    <w:rsid w:val="00D24C94"/>
    <w:rsid w:val="00D2725D"/>
    <w:rsid w:val="00D31E82"/>
    <w:rsid w:val="00D33155"/>
    <w:rsid w:val="00D33B69"/>
    <w:rsid w:val="00D34704"/>
    <w:rsid w:val="00D34A59"/>
    <w:rsid w:val="00D35EC0"/>
    <w:rsid w:val="00D36084"/>
    <w:rsid w:val="00D37475"/>
    <w:rsid w:val="00D41A17"/>
    <w:rsid w:val="00D41CFF"/>
    <w:rsid w:val="00D430F0"/>
    <w:rsid w:val="00D4447C"/>
    <w:rsid w:val="00D4478B"/>
    <w:rsid w:val="00D44CF6"/>
    <w:rsid w:val="00D51281"/>
    <w:rsid w:val="00D52378"/>
    <w:rsid w:val="00D52ED7"/>
    <w:rsid w:val="00D53656"/>
    <w:rsid w:val="00D53876"/>
    <w:rsid w:val="00D54151"/>
    <w:rsid w:val="00D5687E"/>
    <w:rsid w:val="00D575FC"/>
    <w:rsid w:val="00D61BF0"/>
    <w:rsid w:val="00D62A07"/>
    <w:rsid w:val="00D6330F"/>
    <w:rsid w:val="00D63C09"/>
    <w:rsid w:val="00D6442C"/>
    <w:rsid w:val="00D6450D"/>
    <w:rsid w:val="00D647C1"/>
    <w:rsid w:val="00D654A1"/>
    <w:rsid w:val="00D7030C"/>
    <w:rsid w:val="00D70583"/>
    <w:rsid w:val="00D70FDB"/>
    <w:rsid w:val="00D71D30"/>
    <w:rsid w:val="00D7228D"/>
    <w:rsid w:val="00D72A9F"/>
    <w:rsid w:val="00D7563F"/>
    <w:rsid w:val="00D76987"/>
    <w:rsid w:val="00D76E5A"/>
    <w:rsid w:val="00D77D51"/>
    <w:rsid w:val="00D77EE3"/>
    <w:rsid w:val="00D8205D"/>
    <w:rsid w:val="00D82ABD"/>
    <w:rsid w:val="00D83CD0"/>
    <w:rsid w:val="00D83EDA"/>
    <w:rsid w:val="00D85A86"/>
    <w:rsid w:val="00D90A3A"/>
    <w:rsid w:val="00D9140D"/>
    <w:rsid w:val="00D93782"/>
    <w:rsid w:val="00D9467B"/>
    <w:rsid w:val="00D9467D"/>
    <w:rsid w:val="00D94A24"/>
    <w:rsid w:val="00D95F5D"/>
    <w:rsid w:val="00D96E1B"/>
    <w:rsid w:val="00D97E0B"/>
    <w:rsid w:val="00D97FC2"/>
    <w:rsid w:val="00DA19B0"/>
    <w:rsid w:val="00DA22E8"/>
    <w:rsid w:val="00DA280D"/>
    <w:rsid w:val="00DA35C9"/>
    <w:rsid w:val="00DA3815"/>
    <w:rsid w:val="00DA5A92"/>
    <w:rsid w:val="00DB0F6B"/>
    <w:rsid w:val="00DB1CD6"/>
    <w:rsid w:val="00DB2231"/>
    <w:rsid w:val="00DB34EE"/>
    <w:rsid w:val="00DB3A0B"/>
    <w:rsid w:val="00DB4B33"/>
    <w:rsid w:val="00DB54E2"/>
    <w:rsid w:val="00DB6AA3"/>
    <w:rsid w:val="00DC0C3E"/>
    <w:rsid w:val="00DC1F63"/>
    <w:rsid w:val="00DC227B"/>
    <w:rsid w:val="00DC2A20"/>
    <w:rsid w:val="00DC4280"/>
    <w:rsid w:val="00DC4D13"/>
    <w:rsid w:val="00DC53D2"/>
    <w:rsid w:val="00DC55EC"/>
    <w:rsid w:val="00DC5F10"/>
    <w:rsid w:val="00DC60EA"/>
    <w:rsid w:val="00DC6321"/>
    <w:rsid w:val="00DC78F0"/>
    <w:rsid w:val="00DC7F92"/>
    <w:rsid w:val="00DD07FD"/>
    <w:rsid w:val="00DD0BE0"/>
    <w:rsid w:val="00DD1136"/>
    <w:rsid w:val="00DD18B7"/>
    <w:rsid w:val="00DD2542"/>
    <w:rsid w:val="00DD277E"/>
    <w:rsid w:val="00DD2FE9"/>
    <w:rsid w:val="00DD366E"/>
    <w:rsid w:val="00DD3A2B"/>
    <w:rsid w:val="00DD4012"/>
    <w:rsid w:val="00DD501C"/>
    <w:rsid w:val="00DD6519"/>
    <w:rsid w:val="00DD6671"/>
    <w:rsid w:val="00DD6E10"/>
    <w:rsid w:val="00DD6E3B"/>
    <w:rsid w:val="00DE0F21"/>
    <w:rsid w:val="00DE1A33"/>
    <w:rsid w:val="00DE268C"/>
    <w:rsid w:val="00DE2C02"/>
    <w:rsid w:val="00DE4D26"/>
    <w:rsid w:val="00DE5A53"/>
    <w:rsid w:val="00DE5B39"/>
    <w:rsid w:val="00DE6604"/>
    <w:rsid w:val="00DE7306"/>
    <w:rsid w:val="00DF2B73"/>
    <w:rsid w:val="00DF2E7D"/>
    <w:rsid w:val="00DF40F1"/>
    <w:rsid w:val="00DF6BD6"/>
    <w:rsid w:val="00DF6FD5"/>
    <w:rsid w:val="00DF7B26"/>
    <w:rsid w:val="00E0035D"/>
    <w:rsid w:val="00E01065"/>
    <w:rsid w:val="00E01A4A"/>
    <w:rsid w:val="00E02954"/>
    <w:rsid w:val="00E03186"/>
    <w:rsid w:val="00E04FC0"/>
    <w:rsid w:val="00E05110"/>
    <w:rsid w:val="00E052AF"/>
    <w:rsid w:val="00E0602B"/>
    <w:rsid w:val="00E064D9"/>
    <w:rsid w:val="00E06628"/>
    <w:rsid w:val="00E0686B"/>
    <w:rsid w:val="00E06890"/>
    <w:rsid w:val="00E12985"/>
    <w:rsid w:val="00E12C3F"/>
    <w:rsid w:val="00E13AF9"/>
    <w:rsid w:val="00E1490A"/>
    <w:rsid w:val="00E16E8C"/>
    <w:rsid w:val="00E16EA7"/>
    <w:rsid w:val="00E17D77"/>
    <w:rsid w:val="00E2215A"/>
    <w:rsid w:val="00E240E5"/>
    <w:rsid w:val="00E2431A"/>
    <w:rsid w:val="00E24E4D"/>
    <w:rsid w:val="00E2507D"/>
    <w:rsid w:val="00E250A2"/>
    <w:rsid w:val="00E251FE"/>
    <w:rsid w:val="00E25970"/>
    <w:rsid w:val="00E25A05"/>
    <w:rsid w:val="00E25ADB"/>
    <w:rsid w:val="00E265EC"/>
    <w:rsid w:val="00E26DA7"/>
    <w:rsid w:val="00E27BB5"/>
    <w:rsid w:val="00E307F0"/>
    <w:rsid w:val="00E31446"/>
    <w:rsid w:val="00E3275A"/>
    <w:rsid w:val="00E331A9"/>
    <w:rsid w:val="00E331FF"/>
    <w:rsid w:val="00E334EB"/>
    <w:rsid w:val="00E3543B"/>
    <w:rsid w:val="00E3545F"/>
    <w:rsid w:val="00E37443"/>
    <w:rsid w:val="00E378CD"/>
    <w:rsid w:val="00E37B20"/>
    <w:rsid w:val="00E403D1"/>
    <w:rsid w:val="00E40A92"/>
    <w:rsid w:val="00E40E9A"/>
    <w:rsid w:val="00E42569"/>
    <w:rsid w:val="00E43591"/>
    <w:rsid w:val="00E44D41"/>
    <w:rsid w:val="00E45E5C"/>
    <w:rsid w:val="00E475DF"/>
    <w:rsid w:val="00E47AE7"/>
    <w:rsid w:val="00E5096C"/>
    <w:rsid w:val="00E50A50"/>
    <w:rsid w:val="00E50AFE"/>
    <w:rsid w:val="00E50C60"/>
    <w:rsid w:val="00E51693"/>
    <w:rsid w:val="00E51FC0"/>
    <w:rsid w:val="00E5229A"/>
    <w:rsid w:val="00E5290C"/>
    <w:rsid w:val="00E546F8"/>
    <w:rsid w:val="00E54FB6"/>
    <w:rsid w:val="00E551D2"/>
    <w:rsid w:val="00E558E9"/>
    <w:rsid w:val="00E55F43"/>
    <w:rsid w:val="00E57217"/>
    <w:rsid w:val="00E57E97"/>
    <w:rsid w:val="00E605B4"/>
    <w:rsid w:val="00E609B9"/>
    <w:rsid w:val="00E60DA8"/>
    <w:rsid w:val="00E61ED7"/>
    <w:rsid w:val="00E622E8"/>
    <w:rsid w:val="00E6301C"/>
    <w:rsid w:val="00E63EE1"/>
    <w:rsid w:val="00E64C11"/>
    <w:rsid w:val="00E64EE6"/>
    <w:rsid w:val="00E65B66"/>
    <w:rsid w:val="00E65F6D"/>
    <w:rsid w:val="00E67347"/>
    <w:rsid w:val="00E679A7"/>
    <w:rsid w:val="00E719FB"/>
    <w:rsid w:val="00E71DAF"/>
    <w:rsid w:val="00E728E5"/>
    <w:rsid w:val="00E74577"/>
    <w:rsid w:val="00E74CD1"/>
    <w:rsid w:val="00E7528E"/>
    <w:rsid w:val="00E75618"/>
    <w:rsid w:val="00E76F42"/>
    <w:rsid w:val="00E82855"/>
    <w:rsid w:val="00E866E2"/>
    <w:rsid w:val="00E87CCB"/>
    <w:rsid w:val="00E904C1"/>
    <w:rsid w:val="00E9093D"/>
    <w:rsid w:val="00E90AB5"/>
    <w:rsid w:val="00E90F37"/>
    <w:rsid w:val="00E915FF"/>
    <w:rsid w:val="00E916C7"/>
    <w:rsid w:val="00E91B25"/>
    <w:rsid w:val="00E92438"/>
    <w:rsid w:val="00E934B0"/>
    <w:rsid w:val="00E957CB"/>
    <w:rsid w:val="00E9581E"/>
    <w:rsid w:val="00E964FA"/>
    <w:rsid w:val="00E96DCA"/>
    <w:rsid w:val="00E96DCE"/>
    <w:rsid w:val="00EA1213"/>
    <w:rsid w:val="00EA1C3A"/>
    <w:rsid w:val="00EA1E0F"/>
    <w:rsid w:val="00EA2DB0"/>
    <w:rsid w:val="00EA5B53"/>
    <w:rsid w:val="00EA5B5C"/>
    <w:rsid w:val="00EA6A4B"/>
    <w:rsid w:val="00EA6D7E"/>
    <w:rsid w:val="00EB0145"/>
    <w:rsid w:val="00EB0EF8"/>
    <w:rsid w:val="00EB1610"/>
    <w:rsid w:val="00EB2DF7"/>
    <w:rsid w:val="00EB3173"/>
    <w:rsid w:val="00EB3A79"/>
    <w:rsid w:val="00EB66FA"/>
    <w:rsid w:val="00EB7331"/>
    <w:rsid w:val="00EB7801"/>
    <w:rsid w:val="00EC3AD3"/>
    <w:rsid w:val="00EC40FD"/>
    <w:rsid w:val="00EC489D"/>
    <w:rsid w:val="00EC5251"/>
    <w:rsid w:val="00EC5FBC"/>
    <w:rsid w:val="00EC6383"/>
    <w:rsid w:val="00EC6BD1"/>
    <w:rsid w:val="00EC6BFC"/>
    <w:rsid w:val="00EC6D95"/>
    <w:rsid w:val="00ED039F"/>
    <w:rsid w:val="00ED0C17"/>
    <w:rsid w:val="00ED1564"/>
    <w:rsid w:val="00ED1786"/>
    <w:rsid w:val="00ED1FD1"/>
    <w:rsid w:val="00ED2CD3"/>
    <w:rsid w:val="00ED30BB"/>
    <w:rsid w:val="00ED3F74"/>
    <w:rsid w:val="00ED581F"/>
    <w:rsid w:val="00ED669F"/>
    <w:rsid w:val="00ED76DA"/>
    <w:rsid w:val="00ED785C"/>
    <w:rsid w:val="00ED79E3"/>
    <w:rsid w:val="00EE15EB"/>
    <w:rsid w:val="00EE1CB2"/>
    <w:rsid w:val="00EE2C12"/>
    <w:rsid w:val="00EE2D92"/>
    <w:rsid w:val="00EE4990"/>
    <w:rsid w:val="00EE544B"/>
    <w:rsid w:val="00EE5DCA"/>
    <w:rsid w:val="00EE6AFB"/>
    <w:rsid w:val="00EF0BDE"/>
    <w:rsid w:val="00EF14FB"/>
    <w:rsid w:val="00EF17A3"/>
    <w:rsid w:val="00EF1912"/>
    <w:rsid w:val="00EF208B"/>
    <w:rsid w:val="00EF22C3"/>
    <w:rsid w:val="00EF2422"/>
    <w:rsid w:val="00EF2770"/>
    <w:rsid w:val="00EF4901"/>
    <w:rsid w:val="00EF4FDF"/>
    <w:rsid w:val="00EF66F9"/>
    <w:rsid w:val="00EF6FD0"/>
    <w:rsid w:val="00EF757F"/>
    <w:rsid w:val="00EF7CB2"/>
    <w:rsid w:val="00F019C6"/>
    <w:rsid w:val="00F026C0"/>
    <w:rsid w:val="00F02A39"/>
    <w:rsid w:val="00F0352E"/>
    <w:rsid w:val="00F05606"/>
    <w:rsid w:val="00F070FE"/>
    <w:rsid w:val="00F113D7"/>
    <w:rsid w:val="00F126E9"/>
    <w:rsid w:val="00F14DF7"/>
    <w:rsid w:val="00F15968"/>
    <w:rsid w:val="00F15A2A"/>
    <w:rsid w:val="00F15D94"/>
    <w:rsid w:val="00F1699C"/>
    <w:rsid w:val="00F16E6B"/>
    <w:rsid w:val="00F16F7F"/>
    <w:rsid w:val="00F17067"/>
    <w:rsid w:val="00F200F0"/>
    <w:rsid w:val="00F203B7"/>
    <w:rsid w:val="00F2089B"/>
    <w:rsid w:val="00F21630"/>
    <w:rsid w:val="00F21B51"/>
    <w:rsid w:val="00F2297F"/>
    <w:rsid w:val="00F23A28"/>
    <w:rsid w:val="00F23BFB"/>
    <w:rsid w:val="00F25E03"/>
    <w:rsid w:val="00F26674"/>
    <w:rsid w:val="00F27CB5"/>
    <w:rsid w:val="00F31909"/>
    <w:rsid w:val="00F31BBD"/>
    <w:rsid w:val="00F320A2"/>
    <w:rsid w:val="00F3265E"/>
    <w:rsid w:val="00F32BA9"/>
    <w:rsid w:val="00F339D7"/>
    <w:rsid w:val="00F357E8"/>
    <w:rsid w:val="00F35974"/>
    <w:rsid w:val="00F36D7E"/>
    <w:rsid w:val="00F36DEE"/>
    <w:rsid w:val="00F407B0"/>
    <w:rsid w:val="00F41BC7"/>
    <w:rsid w:val="00F42056"/>
    <w:rsid w:val="00F429C8"/>
    <w:rsid w:val="00F42AD7"/>
    <w:rsid w:val="00F446DC"/>
    <w:rsid w:val="00F44EE2"/>
    <w:rsid w:val="00F463D0"/>
    <w:rsid w:val="00F46675"/>
    <w:rsid w:val="00F51320"/>
    <w:rsid w:val="00F51A81"/>
    <w:rsid w:val="00F52163"/>
    <w:rsid w:val="00F53194"/>
    <w:rsid w:val="00F541F6"/>
    <w:rsid w:val="00F55561"/>
    <w:rsid w:val="00F55D3F"/>
    <w:rsid w:val="00F57ABD"/>
    <w:rsid w:val="00F604E4"/>
    <w:rsid w:val="00F61751"/>
    <w:rsid w:val="00F633FC"/>
    <w:rsid w:val="00F63AB3"/>
    <w:rsid w:val="00F645E1"/>
    <w:rsid w:val="00F64C32"/>
    <w:rsid w:val="00F667A2"/>
    <w:rsid w:val="00F66CD6"/>
    <w:rsid w:val="00F66E35"/>
    <w:rsid w:val="00F672B1"/>
    <w:rsid w:val="00F676A0"/>
    <w:rsid w:val="00F70C2D"/>
    <w:rsid w:val="00F715A3"/>
    <w:rsid w:val="00F71C97"/>
    <w:rsid w:val="00F73007"/>
    <w:rsid w:val="00F74CFD"/>
    <w:rsid w:val="00F7586F"/>
    <w:rsid w:val="00F7618A"/>
    <w:rsid w:val="00F7659D"/>
    <w:rsid w:val="00F7719C"/>
    <w:rsid w:val="00F8014A"/>
    <w:rsid w:val="00F803A3"/>
    <w:rsid w:val="00F80427"/>
    <w:rsid w:val="00F80735"/>
    <w:rsid w:val="00F80AE1"/>
    <w:rsid w:val="00F80EA1"/>
    <w:rsid w:val="00F80F62"/>
    <w:rsid w:val="00F819BE"/>
    <w:rsid w:val="00F824A3"/>
    <w:rsid w:val="00F829A9"/>
    <w:rsid w:val="00F840D8"/>
    <w:rsid w:val="00F8508D"/>
    <w:rsid w:val="00F85591"/>
    <w:rsid w:val="00F91443"/>
    <w:rsid w:val="00F92C9E"/>
    <w:rsid w:val="00F93110"/>
    <w:rsid w:val="00F9410E"/>
    <w:rsid w:val="00F95CA4"/>
    <w:rsid w:val="00F96206"/>
    <w:rsid w:val="00F968E4"/>
    <w:rsid w:val="00FA072C"/>
    <w:rsid w:val="00FA0DED"/>
    <w:rsid w:val="00FA12FB"/>
    <w:rsid w:val="00FA25BC"/>
    <w:rsid w:val="00FA2AF4"/>
    <w:rsid w:val="00FA2CC6"/>
    <w:rsid w:val="00FA2F6B"/>
    <w:rsid w:val="00FA31AC"/>
    <w:rsid w:val="00FA3A56"/>
    <w:rsid w:val="00FA3B56"/>
    <w:rsid w:val="00FA3E3E"/>
    <w:rsid w:val="00FA4A3A"/>
    <w:rsid w:val="00FA51E4"/>
    <w:rsid w:val="00FA5C20"/>
    <w:rsid w:val="00FA742F"/>
    <w:rsid w:val="00FA78C3"/>
    <w:rsid w:val="00FB23AB"/>
    <w:rsid w:val="00FB2C7C"/>
    <w:rsid w:val="00FB3D09"/>
    <w:rsid w:val="00FB423D"/>
    <w:rsid w:val="00FB53A8"/>
    <w:rsid w:val="00FB5E14"/>
    <w:rsid w:val="00FB5F49"/>
    <w:rsid w:val="00FB6D99"/>
    <w:rsid w:val="00FB78C4"/>
    <w:rsid w:val="00FB7AE3"/>
    <w:rsid w:val="00FB7E71"/>
    <w:rsid w:val="00FC0CDA"/>
    <w:rsid w:val="00FC1A71"/>
    <w:rsid w:val="00FC4340"/>
    <w:rsid w:val="00FC4E5B"/>
    <w:rsid w:val="00FC5038"/>
    <w:rsid w:val="00FC720F"/>
    <w:rsid w:val="00FD081C"/>
    <w:rsid w:val="00FD127B"/>
    <w:rsid w:val="00FD3356"/>
    <w:rsid w:val="00FD3711"/>
    <w:rsid w:val="00FD4787"/>
    <w:rsid w:val="00FD5326"/>
    <w:rsid w:val="00FD5376"/>
    <w:rsid w:val="00FD5B98"/>
    <w:rsid w:val="00FD627D"/>
    <w:rsid w:val="00FD749E"/>
    <w:rsid w:val="00FD7DC1"/>
    <w:rsid w:val="00FE0C96"/>
    <w:rsid w:val="00FE1B42"/>
    <w:rsid w:val="00FE264B"/>
    <w:rsid w:val="00FE4302"/>
    <w:rsid w:val="00FE5D5D"/>
    <w:rsid w:val="00FE5DAA"/>
    <w:rsid w:val="00FE6482"/>
    <w:rsid w:val="00FE661C"/>
    <w:rsid w:val="00FF087F"/>
    <w:rsid w:val="00FF2A32"/>
    <w:rsid w:val="00FF2B7B"/>
    <w:rsid w:val="00FF2E5A"/>
    <w:rsid w:val="00FF3643"/>
    <w:rsid w:val="00FF3F61"/>
    <w:rsid w:val="00FF45E0"/>
    <w:rsid w:val="00FF4608"/>
    <w:rsid w:val="00FF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64B5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8156A5"/>
    <w:pPr>
      <w:topLinePunct/>
      <w:adjustRightInd w:val="0"/>
      <w:snapToGrid w:val="0"/>
      <w:spacing w:before="160" w:after="160" w:line="240" w:lineRule="atLeast"/>
      <w:ind w:left="567"/>
    </w:pPr>
    <w:rPr>
      <w:rFonts w:ascii="Calibri" w:eastAsia="华文细黑" w:hAnsi="Calibri" w:cs="Arial"/>
      <w:kern w:val="2"/>
      <w:sz w:val="24"/>
      <w:szCs w:val="21"/>
    </w:rPr>
  </w:style>
  <w:style w:type="paragraph" w:styleId="1">
    <w:name w:val="heading 1"/>
    <w:aliases w:val="Hik,heading 1"/>
    <w:basedOn w:val="a2"/>
    <w:next w:val="21"/>
    <w:qFormat/>
    <w:rsid w:val="008156A5"/>
    <w:pPr>
      <w:keepNext/>
      <w:numPr>
        <w:numId w:val="19"/>
      </w:numPr>
      <w:spacing w:before="600" w:after="400"/>
      <w:jc w:val="center"/>
      <w:outlineLvl w:val="0"/>
    </w:pPr>
    <w:rPr>
      <w:rFonts w:eastAsia="黑体" w:cs="Book Antiqua"/>
      <w:bCs/>
      <w:sz w:val="44"/>
      <w:szCs w:val="44"/>
    </w:rPr>
  </w:style>
  <w:style w:type="paragraph" w:styleId="21">
    <w:name w:val="heading 2"/>
    <w:aliases w:val="标题 2 Hik"/>
    <w:basedOn w:val="a2"/>
    <w:next w:val="31"/>
    <w:qFormat/>
    <w:rsid w:val="008156A5"/>
    <w:pPr>
      <w:keepNext/>
      <w:keepLines/>
      <w:numPr>
        <w:ilvl w:val="1"/>
        <w:numId w:val="19"/>
      </w:numPr>
      <w:spacing w:before="400"/>
      <w:outlineLvl w:val="1"/>
    </w:pPr>
    <w:rPr>
      <w:rFonts w:eastAsia="黑体" w:cs="Book Antiqua"/>
      <w:bCs/>
      <w:noProof/>
      <w:kern w:val="0"/>
      <w:sz w:val="36"/>
      <w:szCs w:val="36"/>
      <w:lang w:eastAsia="en-US"/>
    </w:rPr>
  </w:style>
  <w:style w:type="paragraph" w:styleId="31">
    <w:name w:val="heading 3"/>
    <w:aliases w:val="标题 3 Hik"/>
    <w:basedOn w:val="a2"/>
    <w:next w:val="a2"/>
    <w:link w:val="32"/>
    <w:qFormat/>
    <w:rsid w:val="008156A5"/>
    <w:pPr>
      <w:keepNext/>
      <w:keepLines/>
      <w:numPr>
        <w:ilvl w:val="2"/>
        <w:numId w:val="19"/>
      </w:numPr>
      <w:spacing w:before="240"/>
      <w:outlineLvl w:val="2"/>
    </w:pPr>
    <w:rPr>
      <w:rFonts w:eastAsia="黑体" w:cs="宋体"/>
      <w:noProof/>
      <w:kern w:val="0"/>
      <w:sz w:val="32"/>
      <w:szCs w:val="32"/>
    </w:rPr>
  </w:style>
  <w:style w:type="paragraph" w:styleId="41">
    <w:name w:val="heading 4"/>
    <w:aliases w:val="标题 4 Hik,--F4"/>
    <w:basedOn w:val="a2"/>
    <w:next w:val="a2"/>
    <w:qFormat/>
    <w:rsid w:val="008156A5"/>
    <w:pPr>
      <w:keepNext/>
      <w:keepLines/>
      <w:numPr>
        <w:ilvl w:val="4"/>
        <w:numId w:val="19"/>
      </w:numPr>
      <w:ind w:rightChars="100" w:right="100"/>
      <w:outlineLvl w:val="3"/>
    </w:pPr>
    <w:rPr>
      <w:rFonts w:eastAsia="黑体" w:cs="Times New Roman"/>
      <w:bCs/>
    </w:rPr>
  </w:style>
  <w:style w:type="paragraph" w:styleId="51">
    <w:name w:val="heading 5"/>
    <w:basedOn w:val="a2"/>
    <w:next w:val="a2"/>
    <w:semiHidden/>
    <w:qFormat/>
    <w:rsid w:val="008156A5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semiHidden/>
    <w:qFormat/>
    <w:rsid w:val="008156A5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aliases w:val="附录A"/>
    <w:basedOn w:val="1"/>
    <w:next w:val="8"/>
    <w:qFormat/>
    <w:rsid w:val="008156A5"/>
    <w:pPr>
      <w:keepLines/>
      <w:numPr>
        <w:numId w:val="20"/>
      </w:numPr>
      <w:topLinePunct w:val="0"/>
      <w:outlineLvl w:val="6"/>
    </w:pPr>
    <w:rPr>
      <w:bCs w:val="0"/>
    </w:rPr>
  </w:style>
  <w:style w:type="paragraph" w:styleId="8">
    <w:name w:val="heading 8"/>
    <w:aliases w:val="A.1"/>
    <w:basedOn w:val="21"/>
    <w:next w:val="9"/>
    <w:qFormat/>
    <w:rsid w:val="008156A5"/>
    <w:pPr>
      <w:numPr>
        <w:numId w:val="20"/>
      </w:numPr>
      <w:topLinePunct w:val="0"/>
      <w:spacing w:before="200"/>
      <w:outlineLvl w:val="7"/>
    </w:pPr>
    <w:rPr>
      <w:rFonts w:cs="Times New Roman"/>
    </w:rPr>
  </w:style>
  <w:style w:type="paragraph" w:styleId="9">
    <w:name w:val="heading 9"/>
    <w:aliases w:val="A.1.1"/>
    <w:basedOn w:val="31"/>
    <w:next w:val="a2"/>
    <w:qFormat/>
    <w:rsid w:val="008156A5"/>
    <w:pPr>
      <w:numPr>
        <w:numId w:val="2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z-Block">
    <w:name w:val="z-Block"/>
    <w:basedOn w:val="a2"/>
    <w:next w:val="a2"/>
    <w:rsid w:val="008156A5"/>
    <w:pPr>
      <w:keepNext/>
      <w:keepLines/>
      <w:numPr>
        <w:ilvl w:val="3"/>
        <w:numId w:val="19"/>
      </w:numPr>
      <w:tabs>
        <w:tab w:val="num" w:pos="360"/>
      </w:tabs>
      <w:spacing w:before="300" w:after="80"/>
      <w:ind w:left="567"/>
      <w:outlineLvl w:val="3"/>
    </w:pPr>
    <w:rPr>
      <w:rFonts w:eastAsia="黑体" w:cs="Book Antiqua"/>
      <w:bCs/>
      <w:kern w:val="0"/>
      <w:sz w:val="28"/>
      <w:szCs w:val="28"/>
      <w:lang w:val="zh-CN"/>
    </w:rPr>
  </w:style>
  <w:style w:type="paragraph" w:customStyle="1" w:styleId="Coverlist">
    <w:name w:val="Cover list"/>
    <w:qFormat/>
    <w:rsid w:val="008156A5"/>
    <w:pPr>
      <w:widowControl w:val="0"/>
      <w:numPr>
        <w:numId w:val="21"/>
      </w:numPr>
      <w:jc w:val="both"/>
    </w:pPr>
    <w:rPr>
      <w:rFonts w:ascii="Calibri" w:eastAsia="华文细黑" w:hAnsi="Calibri" w:cs="Arial"/>
      <w:kern w:val="2"/>
      <w:sz w:val="24"/>
      <w:szCs w:val="21"/>
    </w:rPr>
  </w:style>
  <w:style w:type="table" w:customStyle="1" w:styleId="TableNoFrame">
    <w:name w:val="Table No Frame"/>
    <w:basedOn w:val="a6"/>
    <w:semiHidden/>
    <w:rsid w:val="008156A5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FigureDescription"/>
    <w:rsid w:val="008156A5"/>
    <w:pPr>
      <w:keepNext/>
      <w:spacing w:after="0"/>
      <w:jc w:val="center"/>
    </w:pPr>
    <w:rPr>
      <w:noProof/>
    </w:rPr>
  </w:style>
  <w:style w:type="paragraph" w:customStyle="1" w:styleId="FigureDescription">
    <w:name w:val="Figure Description"/>
    <w:next w:val="a2"/>
    <w:rsid w:val="008156A5"/>
    <w:pPr>
      <w:numPr>
        <w:ilvl w:val="7"/>
        <w:numId w:val="19"/>
      </w:numPr>
      <w:adjustRightInd w:val="0"/>
      <w:snapToGrid w:val="0"/>
      <w:spacing w:after="240" w:line="240" w:lineRule="atLeast"/>
      <w:ind w:left="567"/>
      <w:jc w:val="center"/>
    </w:pPr>
    <w:rPr>
      <w:rFonts w:ascii="Calibri" w:eastAsia="黑体" w:hAnsi="Calibri" w:cs="Arial"/>
      <w:spacing w:val="-4"/>
      <w:kern w:val="2"/>
      <w:sz w:val="24"/>
      <w:szCs w:val="21"/>
    </w:rPr>
  </w:style>
  <w:style w:type="paragraph" w:customStyle="1" w:styleId="a7">
    <w:name w:val="封面 二号"/>
    <w:basedOn w:val="a2"/>
    <w:rsid w:val="008156A5"/>
    <w:pPr>
      <w:ind w:left="0"/>
      <w:jc w:val="right"/>
    </w:pPr>
    <w:rPr>
      <w:rFonts w:eastAsia="黑体" w:cs="宋体"/>
      <w:bCs/>
      <w:sz w:val="44"/>
      <w:szCs w:val="20"/>
    </w:rPr>
  </w:style>
  <w:style w:type="paragraph" w:customStyle="1" w:styleId="E-Note">
    <w:name w:val="E-Note"/>
    <w:next w:val="E-NoteText"/>
    <w:rsid w:val="008156A5"/>
    <w:pPr>
      <w:keepNext/>
      <w:numPr>
        <w:numId w:val="26"/>
      </w:numPr>
      <w:spacing w:before="160" w:line="240" w:lineRule="atLeast"/>
    </w:pPr>
    <w:rPr>
      <w:rFonts w:eastAsia="黑体" w:cs="宋体"/>
      <w:color w:val="000000"/>
      <w:kern w:val="21"/>
      <w:sz w:val="24"/>
    </w:rPr>
  </w:style>
  <w:style w:type="paragraph" w:customStyle="1" w:styleId="Heading4NoNumber">
    <w:name w:val="Heading4 No Number"/>
    <w:basedOn w:val="a2"/>
    <w:semiHidden/>
    <w:rsid w:val="008156A5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next w:val="a2"/>
    <w:rsid w:val="008156A5"/>
    <w:pPr>
      <w:spacing w:before="200" w:after="200"/>
    </w:pPr>
    <w:rPr>
      <w:rFonts w:ascii="Calibri" w:eastAsia="黑体" w:hAnsi="Calibri" w:cs="Book Antiqua"/>
      <w:bCs/>
      <w:noProof/>
      <w:sz w:val="32"/>
      <w:szCs w:val="36"/>
      <w:lang w:eastAsia="en-US"/>
    </w:rPr>
  </w:style>
  <w:style w:type="numbering" w:styleId="111111">
    <w:name w:val="Outline List 2"/>
    <w:basedOn w:val="a5"/>
    <w:semiHidden/>
    <w:rsid w:val="008156A5"/>
    <w:pPr>
      <w:numPr>
        <w:numId w:val="12"/>
      </w:numPr>
    </w:pPr>
  </w:style>
  <w:style w:type="paragraph" w:customStyle="1" w:styleId="ItemList">
    <w:name w:val="Item List"/>
    <w:link w:val="ItemListChar"/>
    <w:rsid w:val="008156A5"/>
    <w:pPr>
      <w:numPr>
        <w:numId w:val="22"/>
      </w:numPr>
      <w:adjustRightInd w:val="0"/>
      <w:snapToGrid w:val="0"/>
      <w:spacing w:before="80" w:after="80" w:line="240" w:lineRule="atLeast"/>
    </w:pPr>
    <w:rPr>
      <w:rFonts w:ascii="Calibri" w:eastAsia="华文细黑" w:hAnsi="Calibri" w:cs="Arial"/>
      <w:kern w:val="2"/>
      <w:sz w:val="24"/>
      <w:szCs w:val="21"/>
    </w:rPr>
  </w:style>
  <w:style w:type="paragraph" w:customStyle="1" w:styleId="TableItemList">
    <w:name w:val="Table Item List"/>
    <w:basedOn w:val="a2"/>
    <w:rsid w:val="008156A5"/>
    <w:pPr>
      <w:numPr>
        <w:numId w:val="15"/>
      </w:numPr>
      <w:spacing w:before="80" w:after="80"/>
    </w:pPr>
    <w:rPr>
      <w:kern w:val="0"/>
    </w:rPr>
  </w:style>
  <w:style w:type="paragraph" w:customStyle="1" w:styleId="ItemText">
    <w:name w:val="Item Text"/>
    <w:rsid w:val="008156A5"/>
    <w:pPr>
      <w:adjustRightInd w:val="0"/>
      <w:snapToGrid w:val="0"/>
      <w:spacing w:before="80" w:after="80" w:line="240" w:lineRule="atLeast"/>
      <w:ind w:left="822"/>
    </w:pPr>
    <w:rPr>
      <w:rFonts w:ascii="Calibri" w:eastAsia="华文细黑" w:hAnsi="Calibri"/>
      <w:kern w:val="2"/>
      <w:sz w:val="24"/>
      <w:szCs w:val="21"/>
    </w:rPr>
  </w:style>
  <w:style w:type="paragraph" w:customStyle="1" w:styleId="ItemStep">
    <w:name w:val="Item Step"/>
    <w:rsid w:val="008156A5"/>
    <w:pPr>
      <w:numPr>
        <w:numId w:val="24"/>
      </w:numPr>
      <w:adjustRightInd w:val="0"/>
      <w:snapToGrid w:val="0"/>
      <w:spacing w:before="80" w:after="80" w:line="240" w:lineRule="atLeast"/>
      <w:ind w:left="822" w:hanging="255"/>
      <w:jc w:val="both"/>
      <w:outlineLvl w:val="6"/>
    </w:pPr>
    <w:rPr>
      <w:rFonts w:ascii="Calibri" w:eastAsia="华文细黑" w:hAnsi="Calibri" w:cs="Arial"/>
      <w:snapToGrid w:val="0"/>
      <w:color w:val="000000"/>
      <w:w w:val="0"/>
      <w:sz w:val="24"/>
      <w:szCs w:val="24"/>
      <w:u w:color="000000"/>
    </w:rPr>
  </w:style>
  <w:style w:type="paragraph" w:customStyle="1" w:styleId="ManualTitle1">
    <w:name w:val="Manual Title1"/>
    <w:semiHidden/>
    <w:rsid w:val="008156A5"/>
    <w:rPr>
      <w:rFonts w:ascii="Arial" w:eastAsia="黑体" w:hAnsi="Arial"/>
      <w:noProof/>
      <w:sz w:val="30"/>
      <w:lang w:eastAsia="en-US"/>
    </w:rPr>
  </w:style>
  <w:style w:type="paragraph" w:customStyle="1" w:styleId="UD">
    <w:name w:val="封底UD号"/>
    <w:basedOn w:val="a2"/>
    <w:next w:val="a8"/>
    <w:rsid w:val="008156A5"/>
    <w:pPr>
      <w:ind w:rightChars="200" w:right="200"/>
      <w:jc w:val="right"/>
    </w:pPr>
    <w:rPr>
      <w:rFonts w:cs="宋体"/>
      <w:szCs w:val="20"/>
    </w:rPr>
  </w:style>
  <w:style w:type="paragraph" w:styleId="a9">
    <w:name w:val="footer"/>
    <w:basedOn w:val="a2"/>
    <w:link w:val="aa"/>
    <w:uiPriority w:val="99"/>
    <w:unhideWhenUsed/>
    <w:rsid w:val="008156A5"/>
    <w:pPr>
      <w:tabs>
        <w:tab w:val="center" w:pos="4153"/>
        <w:tab w:val="right" w:pos="8306"/>
      </w:tabs>
    </w:pPr>
    <w:rPr>
      <w:sz w:val="18"/>
      <w:szCs w:val="18"/>
    </w:rPr>
  </w:style>
  <w:style w:type="paragraph" w:customStyle="1" w:styleId="E-CautionList">
    <w:name w:val="E-Caution List"/>
    <w:basedOn w:val="a2"/>
    <w:rsid w:val="008156A5"/>
    <w:pPr>
      <w:keepNext/>
      <w:keepLines/>
      <w:numPr>
        <w:numId w:val="14"/>
      </w:numPr>
      <w:pBdr>
        <w:bottom w:val="single" w:sz="12" w:space="4" w:color="auto"/>
      </w:pBdr>
      <w:spacing w:before="80" w:after="80"/>
      <w:ind w:left="851"/>
    </w:pPr>
    <w:rPr>
      <w:iCs/>
    </w:rPr>
  </w:style>
  <w:style w:type="table" w:styleId="a6">
    <w:name w:val="Table Grid"/>
    <w:basedOn w:val="a4"/>
    <w:uiPriority w:val="39"/>
    <w:rsid w:val="008156A5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2"/>
    <w:rsid w:val="008156A5"/>
    <w:pPr>
      <w:numPr>
        <w:ilvl w:val="5"/>
        <w:numId w:val="19"/>
      </w:numPr>
      <w:outlineLvl w:val="5"/>
    </w:pPr>
    <w:rPr>
      <w:snapToGrid w:val="0"/>
      <w:kern w:val="0"/>
    </w:rPr>
  </w:style>
  <w:style w:type="paragraph" w:customStyle="1" w:styleId="SubItemList">
    <w:name w:val="Sub Item List"/>
    <w:basedOn w:val="a2"/>
    <w:rsid w:val="008156A5"/>
    <w:pPr>
      <w:numPr>
        <w:numId w:val="18"/>
      </w:numPr>
      <w:topLinePunct w:val="0"/>
      <w:adjustRightInd/>
      <w:snapToGrid/>
      <w:spacing w:before="80" w:after="80"/>
      <w:ind w:left="1010" w:hanging="159"/>
    </w:pPr>
  </w:style>
  <w:style w:type="paragraph" w:customStyle="1" w:styleId="SubItemText">
    <w:name w:val="Sub Item Text"/>
    <w:rsid w:val="008156A5"/>
    <w:pPr>
      <w:adjustRightInd w:val="0"/>
      <w:snapToGrid w:val="0"/>
      <w:spacing w:before="80" w:after="80" w:line="240" w:lineRule="atLeast"/>
      <w:ind w:left="1049"/>
    </w:pPr>
    <w:rPr>
      <w:rFonts w:ascii="Calibri" w:eastAsia="华文细黑" w:hAnsi="Calibri"/>
      <w:kern w:val="2"/>
      <w:sz w:val="24"/>
      <w:szCs w:val="21"/>
    </w:rPr>
  </w:style>
  <w:style w:type="paragraph" w:styleId="ab">
    <w:name w:val="Title"/>
    <w:basedOn w:val="a2"/>
    <w:semiHidden/>
    <w:qFormat/>
    <w:rsid w:val="008156A5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c">
    <w:name w:val="Table Professional"/>
    <w:basedOn w:val="a4"/>
    <w:semiHidden/>
    <w:rsid w:val="008156A5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rsid w:val="008156A5"/>
    <w:pPr>
      <w:keepNext/>
      <w:numPr>
        <w:ilvl w:val="8"/>
        <w:numId w:val="19"/>
      </w:numPr>
      <w:spacing w:before="80" w:after="0"/>
      <w:ind w:left="2269"/>
      <w:jc w:val="center"/>
    </w:pPr>
    <w:rPr>
      <w:rFonts w:eastAsia="黑体"/>
      <w:spacing w:val="-4"/>
      <w:lang w:val="zh-CN"/>
    </w:rPr>
  </w:style>
  <w:style w:type="paragraph" w:styleId="10">
    <w:name w:val="toc 1"/>
    <w:basedOn w:val="a2"/>
    <w:next w:val="a2"/>
    <w:uiPriority w:val="39"/>
    <w:rsid w:val="008156A5"/>
    <w:pPr>
      <w:spacing w:after="80"/>
      <w:ind w:left="0"/>
    </w:pPr>
    <w:rPr>
      <w:rFonts w:cs="Book Antiqua"/>
      <w:bCs/>
      <w:szCs w:val="24"/>
    </w:rPr>
  </w:style>
  <w:style w:type="paragraph" w:styleId="22">
    <w:name w:val="toc 2"/>
    <w:basedOn w:val="a2"/>
    <w:next w:val="a2"/>
    <w:uiPriority w:val="39"/>
    <w:rsid w:val="008156A5"/>
    <w:pPr>
      <w:tabs>
        <w:tab w:val="right" w:leader="dot" w:pos="9629"/>
      </w:tabs>
      <w:spacing w:before="80" w:after="80"/>
      <w:ind w:leftChars="300" w:left="630"/>
    </w:pPr>
    <w:rPr>
      <w:noProof/>
      <w:szCs w:val="20"/>
    </w:rPr>
  </w:style>
  <w:style w:type="paragraph" w:styleId="33">
    <w:name w:val="toc 3"/>
    <w:basedOn w:val="a2"/>
    <w:next w:val="a2"/>
    <w:uiPriority w:val="39"/>
    <w:rsid w:val="008156A5"/>
    <w:pPr>
      <w:tabs>
        <w:tab w:val="right" w:leader="dot" w:pos="9629"/>
      </w:tabs>
      <w:spacing w:before="80" w:after="80"/>
      <w:ind w:leftChars="450" w:left="945"/>
    </w:pPr>
    <w:rPr>
      <w:noProof/>
      <w:szCs w:val="20"/>
    </w:rPr>
  </w:style>
  <w:style w:type="paragraph" w:styleId="42">
    <w:name w:val="toc 4"/>
    <w:basedOn w:val="a2"/>
    <w:next w:val="a2"/>
    <w:autoRedefine/>
    <w:semiHidden/>
    <w:rsid w:val="008156A5"/>
    <w:pPr>
      <w:tabs>
        <w:tab w:val="center" w:pos="10080"/>
      </w:tabs>
      <w:kinsoku w:val="0"/>
      <w:overflowPunct w:val="0"/>
      <w:autoSpaceDE w:val="0"/>
      <w:autoSpaceDN w:val="0"/>
      <w:spacing w:before="0" w:after="0" w:line="240" w:lineRule="auto"/>
      <w:ind w:left="2540"/>
      <w:jc w:val="right"/>
    </w:pPr>
    <w:rPr>
      <w:sz w:val="20"/>
      <w:szCs w:val="20"/>
    </w:rPr>
  </w:style>
  <w:style w:type="paragraph" w:styleId="52">
    <w:name w:val="toc 5"/>
    <w:basedOn w:val="a2"/>
    <w:next w:val="a2"/>
    <w:autoRedefine/>
    <w:semiHidden/>
    <w:rsid w:val="008156A5"/>
    <w:pPr>
      <w:ind w:left="1680"/>
    </w:pPr>
  </w:style>
  <w:style w:type="paragraph" w:styleId="60">
    <w:name w:val="toc 6"/>
    <w:basedOn w:val="a2"/>
    <w:next w:val="a2"/>
    <w:autoRedefine/>
    <w:semiHidden/>
    <w:rsid w:val="008156A5"/>
    <w:pPr>
      <w:ind w:left="2100"/>
    </w:pPr>
  </w:style>
  <w:style w:type="paragraph" w:styleId="70">
    <w:name w:val="toc 7"/>
    <w:basedOn w:val="a2"/>
    <w:next w:val="a2"/>
    <w:autoRedefine/>
    <w:semiHidden/>
    <w:rsid w:val="008156A5"/>
    <w:pPr>
      <w:ind w:left="2520"/>
    </w:pPr>
  </w:style>
  <w:style w:type="paragraph" w:styleId="80">
    <w:name w:val="toc 8"/>
    <w:basedOn w:val="a2"/>
    <w:next w:val="a2"/>
    <w:autoRedefine/>
    <w:semiHidden/>
    <w:rsid w:val="008156A5"/>
    <w:pPr>
      <w:ind w:left="2940"/>
    </w:pPr>
  </w:style>
  <w:style w:type="paragraph" w:styleId="90">
    <w:name w:val="toc 9"/>
    <w:basedOn w:val="a2"/>
    <w:next w:val="a2"/>
    <w:autoRedefine/>
    <w:semiHidden/>
    <w:rsid w:val="008156A5"/>
    <w:pPr>
      <w:ind w:left="3360"/>
    </w:pPr>
  </w:style>
  <w:style w:type="paragraph" w:styleId="11">
    <w:name w:val="index 1"/>
    <w:basedOn w:val="a2"/>
    <w:next w:val="a2"/>
    <w:autoRedefine/>
    <w:semiHidden/>
    <w:rsid w:val="008156A5"/>
  </w:style>
  <w:style w:type="paragraph" w:styleId="23">
    <w:name w:val="index 2"/>
    <w:basedOn w:val="a2"/>
    <w:next w:val="a2"/>
    <w:autoRedefine/>
    <w:semiHidden/>
    <w:rsid w:val="008156A5"/>
    <w:pPr>
      <w:ind w:leftChars="200" w:left="200"/>
    </w:pPr>
  </w:style>
  <w:style w:type="paragraph" w:styleId="34">
    <w:name w:val="index 3"/>
    <w:basedOn w:val="a2"/>
    <w:next w:val="a2"/>
    <w:autoRedefine/>
    <w:semiHidden/>
    <w:rsid w:val="008156A5"/>
    <w:pPr>
      <w:ind w:leftChars="400" w:left="400"/>
    </w:pPr>
  </w:style>
  <w:style w:type="paragraph" w:styleId="53">
    <w:name w:val="index 5"/>
    <w:basedOn w:val="a2"/>
    <w:next w:val="a2"/>
    <w:autoRedefine/>
    <w:semiHidden/>
    <w:rsid w:val="008156A5"/>
    <w:pPr>
      <w:ind w:left="1050" w:hanging="210"/>
    </w:pPr>
    <w:rPr>
      <w:sz w:val="20"/>
      <w:szCs w:val="20"/>
    </w:rPr>
  </w:style>
  <w:style w:type="paragraph" w:styleId="61">
    <w:name w:val="index 6"/>
    <w:basedOn w:val="a2"/>
    <w:next w:val="a2"/>
    <w:autoRedefine/>
    <w:semiHidden/>
    <w:rsid w:val="008156A5"/>
    <w:pPr>
      <w:ind w:left="1260" w:hanging="210"/>
    </w:pPr>
    <w:rPr>
      <w:sz w:val="20"/>
      <w:szCs w:val="20"/>
    </w:rPr>
  </w:style>
  <w:style w:type="paragraph" w:styleId="71">
    <w:name w:val="index 7"/>
    <w:basedOn w:val="a2"/>
    <w:next w:val="a2"/>
    <w:autoRedefine/>
    <w:semiHidden/>
    <w:rsid w:val="008156A5"/>
    <w:pPr>
      <w:ind w:left="1470" w:hanging="210"/>
    </w:pPr>
    <w:rPr>
      <w:sz w:val="20"/>
      <w:szCs w:val="20"/>
    </w:rPr>
  </w:style>
  <w:style w:type="paragraph" w:styleId="81">
    <w:name w:val="index 8"/>
    <w:basedOn w:val="a2"/>
    <w:next w:val="a2"/>
    <w:autoRedefine/>
    <w:semiHidden/>
    <w:rsid w:val="008156A5"/>
    <w:pPr>
      <w:ind w:left="1680" w:hanging="210"/>
    </w:pPr>
    <w:rPr>
      <w:sz w:val="20"/>
      <w:szCs w:val="20"/>
    </w:rPr>
  </w:style>
  <w:style w:type="paragraph" w:styleId="91">
    <w:name w:val="index 9"/>
    <w:basedOn w:val="a2"/>
    <w:next w:val="a2"/>
    <w:autoRedefine/>
    <w:semiHidden/>
    <w:rsid w:val="008156A5"/>
    <w:pPr>
      <w:ind w:left="1890" w:hanging="210"/>
    </w:pPr>
    <w:rPr>
      <w:sz w:val="20"/>
      <w:szCs w:val="20"/>
    </w:rPr>
  </w:style>
  <w:style w:type="paragraph" w:styleId="ad">
    <w:name w:val="table of figures"/>
    <w:basedOn w:val="a2"/>
    <w:next w:val="a2"/>
    <w:semiHidden/>
    <w:rsid w:val="008156A5"/>
    <w:pPr>
      <w:spacing w:afterLines="50"/>
      <w:ind w:leftChars="300" w:left="300"/>
    </w:pPr>
    <w:rPr>
      <w:sz w:val="20"/>
      <w:szCs w:val="20"/>
    </w:rPr>
  </w:style>
  <w:style w:type="paragraph" w:styleId="ae">
    <w:name w:val="Document Map"/>
    <w:basedOn w:val="a2"/>
    <w:semiHidden/>
    <w:rsid w:val="008156A5"/>
    <w:pPr>
      <w:shd w:val="clear" w:color="auto" w:fill="000080"/>
    </w:pPr>
  </w:style>
  <w:style w:type="character" w:customStyle="1" w:styleId="aa">
    <w:name w:val="页脚 字符"/>
    <w:basedOn w:val="a3"/>
    <w:link w:val="a9"/>
    <w:uiPriority w:val="99"/>
    <w:rsid w:val="008156A5"/>
    <w:rPr>
      <w:rFonts w:ascii="Calibri" w:eastAsia="华文细黑" w:hAnsi="Calibri" w:cs="Arial"/>
      <w:kern w:val="2"/>
      <w:sz w:val="18"/>
      <w:szCs w:val="18"/>
    </w:rPr>
  </w:style>
  <w:style w:type="paragraph" w:styleId="af">
    <w:name w:val="header"/>
    <w:basedOn w:val="a2"/>
    <w:link w:val="af0"/>
    <w:semiHidden/>
    <w:rsid w:val="008156A5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customStyle="1" w:styleId="Figure-">
    <w:name w:val="Figure-封底联系方式"/>
    <w:basedOn w:val="Figure"/>
    <w:next w:val="a8"/>
    <w:rsid w:val="008156A5"/>
    <w:pPr>
      <w:ind w:left="37"/>
    </w:pPr>
    <w:rPr>
      <w:rFonts w:cs="宋体"/>
      <w:szCs w:val="20"/>
    </w:rPr>
  </w:style>
  <w:style w:type="paragraph" w:customStyle="1" w:styleId="CopyrightDeclaration">
    <w:name w:val="Copyright Declaration"/>
    <w:semiHidden/>
    <w:rsid w:val="008156A5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5"/>
    <w:semiHidden/>
    <w:rsid w:val="008156A5"/>
    <w:pPr>
      <w:numPr>
        <w:numId w:val="13"/>
      </w:numPr>
    </w:pPr>
  </w:style>
  <w:style w:type="paragraph" w:customStyle="1" w:styleId="TableHeading">
    <w:name w:val="Table Heading"/>
    <w:basedOn w:val="a2"/>
    <w:rsid w:val="008156A5"/>
    <w:pPr>
      <w:keepNext/>
      <w:widowControl w:val="0"/>
      <w:spacing w:before="80" w:after="80"/>
      <w:ind w:left="0"/>
    </w:pPr>
    <w:rPr>
      <w:rFonts w:eastAsia="黑体" w:cs="Book Antiqua"/>
      <w:bCs/>
      <w:snapToGrid w:val="0"/>
      <w:kern w:val="0"/>
    </w:rPr>
  </w:style>
  <w:style w:type="paragraph" w:customStyle="1" w:styleId="TableText">
    <w:name w:val="Table Text"/>
    <w:basedOn w:val="a2"/>
    <w:link w:val="TableTextChar"/>
    <w:rsid w:val="008156A5"/>
    <w:pPr>
      <w:keepNext/>
      <w:widowControl w:val="0"/>
      <w:spacing w:before="80" w:after="80"/>
      <w:ind w:left="0"/>
      <w:jc w:val="both"/>
    </w:pPr>
    <w:rPr>
      <w:noProof/>
      <w:snapToGrid w:val="0"/>
      <w:kern w:val="0"/>
    </w:rPr>
  </w:style>
  <w:style w:type="paragraph" w:styleId="af1">
    <w:name w:val="macro"/>
    <w:semiHidden/>
    <w:rsid w:val="008156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2">
    <w:name w:val="footnote text"/>
    <w:basedOn w:val="a2"/>
    <w:semiHidden/>
    <w:rsid w:val="008156A5"/>
    <w:rPr>
      <w:sz w:val="18"/>
      <w:szCs w:val="18"/>
    </w:rPr>
  </w:style>
  <w:style w:type="character" w:styleId="af3">
    <w:name w:val="footnote reference"/>
    <w:basedOn w:val="a3"/>
    <w:semiHidden/>
    <w:rsid w:val="008156A5"/>
    <w:rPr>
      <w:vertAlign w:val="superscript"/>
    </w:rPr>
  </w:style>
  <w:style w:type="paragraph" w:styleId="af4">
    <w:name w:val="Balloon Text"/>
    <w:basedOn w:val="a2"/>
    <w:semiHidden/>
    <w:rsid w:val="008156A5"/>
    <w:rPr>
      <w:sz w:val="18"/>
      <w:szCs w:val="18"/>
    </w:rPr>
  </w:style>
  <w:style w:type="paragraph" w:customStyle="1" w:styleId="af5">
    <w:name w:val="封面手册类型"/>
    <w:basedOn w:val="a7"/>
    <w:next w:val="a8"/>
    <w:rsid w:val="008156A5"/>
    <w:pPr>
      <w:ind w:right="720"/>
    </w:pPr>
    <w:rPr>
      <w:bCs w:val="0"/>
      <w:sz w:val="36"/>
    </w:rPr>
  </w:style>
  <w:style w:type="paragraph" w:customStyle="1" w:styleId="af6">
    <w:name w:val="合格证"/>
    <w:basedOn w:val="a2"/>
    <w:rsid w:val="008156A5"/>
    <w:pPr>
      <w:spacing w:before="240"/>
      <w:ind w:left="0" w:firstLineChars="250" w:firstLine="600"/>
    </w:pPr>
    <w:rPr>
      <w:rFonts w:cs="宋体"/>
      <w:szCs w:val="20"/>
    </w:rPr>
  </w:style>
  <w:style w:type="paragraph" w:styleId="af7">
    <w:name w:val="annotation subject"/>
    <w:basedOn w:val="a2"/>
    <w:next w:val="a2"/>
    <w:semiHidden/>
    <w:rsid w:val="008156A5"/>
    <w:rPr>
      <w:b/>
      <w:bCs/>
    </w:rPr>
  </w:style>
  <w:style w:type="paragraph" w:styleId="43">
    <w:name w:val="index 4"/>
    <w:basedOn w:val="a2"/>
    <w:next w:val="a2"/>
    <w:autoRedefine/>
    <w:semiHidden/>
    <w:rsid w:val="008156A5"/>
    <w:pPr>
      <w:ind w:left="1260"/>
    </w:pPr>
  </w:style>
  <w:style w:type="paragraph" w:styleId="af8">
    <w:name w:val="index heading"/>
    <w:basedOn w:val="a2"/>
    <w:next w:val="11"/>
    <w:semiHidden/>
    <w:rsid w:val="008156A5"/>
    <w:rPr>
      <w:rFonts w:ascii="Arial" w:hAnsi="Arial"/>
      <w:b/>
      <w:bCs/>
    </w:rPr>
  </w:style>
  <w:style w:type="paragraph" w:styleId="af9">
    <w:name w:val="caption"/>
    <w:basedOn w:val="a2"/>
    <w:next w:val="a2"/>
    <w:semiHidden/>
    <w:qFormat/>
    <w:rsid w:val="008156A5"/>
    <w:pPr>
      <w:spacing w:before="152"/>
    </w:pPr>
    <w:rPr>
      <w:rFonts w:ascii="Arial" w:eastAsia="黑体" w:hAnsi="Arial"/>
      <w:sz w:val="20"/>
      <w:szCs w:val="20"/>
    </w:rPr>
  </w:style>
  <w:style w:type="paragraph" w:styleId="afa">
    <w:name w:val="endnote text"/>
    <w:basedOn w:val="a2"/>
    <w:semiHidden/>
    <w:rsid w:val="008156A5"/>
  </w:style>
  <w:style w:type="character" w:styleId="afb">
    <w:name w:val="endnote reference"/>
    <w:basedOn w:val="a3"/>
    <w:semiHidden/>
    <w:rsid w:val="008156A5"/>
    <w:rPr>
      <w:vertAlign w:val="superscript"/>
    </w:rPr>
  </w:style>
  <w:style w:type="paragraph" w:styleId="afc">
    <w:name w:val="table of authorities"/>
    <w:basedOn w:val="a2"/>
    <w:next w:val="a2"/>
    <w:semiHidden/>
    <w:rsid w:val="008156A5"/>
    <w:pPr>
      <w:ind w:left="420"/>
    </w:pPr>
  </w:style>
  <w:style w:type="paragraph" w:styleId="afd">
    <w:name w:val="toa heading"/>
    <w:basedOn w:val="a2"/>
    <w:next w:val="a2"/>
    <w:semiHidden/>
    <w:rsid w:val="008156A5"/>
    <w:pPr>
      <w:spacing w:before="120"/>
    </w:pPr>
    <w:rPr>
      <w:rFonts w:ascii="Arial" w:hAnsi="Arial"/>
    </w:rPr>
  </w:style>
  <w:style w:type="paragraph" w:customStyle="1" w:styleId="A-Contents">
    <w:name w:val="A-Contents"/>
    <w:basedOn w:val="a2"/>
    <w:rsid w:val="008156A5"/>
    <w:pPr>
      <w:keepNext/>
      <w:keepLines/>
      <w:spacing w:before="600" w:after="400"/>
      <w:jc w:val="center"/>
    </w:pPr>
    <w:rPr>
      <w:rFonts w:eastAsia="黑体" w:cs="Book Antiqua"/>
      <w:bCs/>
      <w:noProof/>
      <w:kern w:val="0"/>
      <w:sz w:val="44"/>
      <w:szCs w:val="36"/>
    </w:rPr>
  </w:style>
  <w:style w:type="character" w:styleId="HTML">
    <w:name w:val="HTML Variable"/>
    <w:basedOn w:val="a3"/>
    <w:semiHidden/>
    <w:rsid w:val="008156A5"/>
    <w:rPr>
      <w:i/>
      <w:iCs/>
    </w:rPr>
  </w:style>
  <w:style w:type="character" w:styleId="HTML0">
    <w:name w:val="HTML Typewriter"/>
    <w:basedOn w:val="a3"/>
    <w:semiHidden/>
    <w:rsid w:val="008156A5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8156A5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8156A5"/>
    <w:rPr>
      <w:i/>
      <w:iCs/>
    </w:rPr>
  </w:style>
  <w:style w:type="character" w:styleId="HTML3">
    <w:name w:val="HTML Definition"/>
    <w:basedOn w:val="a3"/>
    <w:semiHidden/>
    <w:rsid w:val="008156A5"/>
    <w:rPr>
      <w:i/>
      <w:iCs/>
    </w:rPr>
  </w:style>
  <w:style w:type="character" w:styleId="HTML4">
    <w:name w:val="HTML Keyboard"/>
    <w:basedOn w:val="a3"/>
    <w:semiHidden/>
    <w:rsid w:val="008156A5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8156A5"/>
  </w:style>
  <w:style w:type="character" w:styleId="HTML6">
    <w:name w:val="HTML Sample"/>
    <w:basedOn w:val="a3"/>
    <w:semiHidden/>
    <w:rsid w:val="008156A5"/>
    <w:rPr>
      <w:rFonts w:ascii="Courier New" w:hAnsi="Courier New" w:cs="Courier New"/>
    </w:rPr>
  </w:style>
  <w:style w:type="character" w:styleId="HTML7">
    <w:name w:val="HTML Cite"/>
    <w:basedOn w:val="a3"/>
    <w:semiHidden/>
    <w:rsid w:val="008156A5"/>
    <w:rPr>
      <w:i/>
      <w:iCs/>
    </w:rPr>
  </w:style>
  <w:style w:type="paragraph" w:styleId="HTML8">
    <w:name w:val="HTML Preformatted"/>
    <w:basedOn w:val="a2"/>
    <w:semiHidden/>
    <w:rsid w:val="008156A5"/>
    <w:rPr>
      <w:rFonts w:ascii="Courier New" w:hAnsi="Courier New" w:cs="Courier New"/>
      <w:sz w:val="20"/>
      <w:szCs w:val="20"/>
    </w:rPr>
  </w:style>
  <w:style w:type="table" w:styleId="12">
    <w:name w:val="Table Web 1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Web 2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Web 3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Theme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Colorful 2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Salutation"/>
    <w:basedOn w:val="a2"/>
    <w:next w:val="a2"/>
    <w:semiHidden/>
    <w:rsid w:val="008156A5"/>
  </w:style>
  <w:style w:type="paragraph" w:styleId="a8">
    <w:name w:val="Plain Text"/>
    <w:basedOn w:val="a2"/>
    <w:semiHidden/>
    <w:rsid w:val="008156A5"/>
    <w:rPr>
      <w:rFonts w:ascii="宋体" w:hAnsi="Courier New" w:cs="Courier New"/>
    </w:rPr>
  </w:style>
  <w:style w:type="table" w:styleId="aff0">
    <w:name w:val="Table Elegant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1">
    <w:name w:val="E-mail Signature"/>
    <w:basedOn w:val="a2"/>
    <w:semiHidden/>
    <w:rsid w:val="008156A5"/>
  </w:style>
  <w:style w:type="paragraph" w:styleId="aff2">
    <w:name w:val="Subtitle"/>
    <w:basedOn w:val="a2"/>
    <w:semiHidden/>
    <w:qFormat/>
    <w:rsid w:val="008156A5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4">
    <w:name w:val="Table Classic 1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Classic 2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envelope return"/>
    <w:basedOn w:val="a2"/>
    <w:semiHidden/>
    <w:rsid w:val="008156A5"/>
    <w:rPr>
      <w:rFonts w:ascii="Arial" w:hAnsi="Arial"/>
    </w:rPr>
  </w:style>
  <w:style w:type="table" w:styleId="15">
    <w:name w:val="Table Simple 1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Simple 3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4">
    <w:name w:val="Closing"/>
    <w:basedOn w:val="a2"/>
    <w:semiHidden/>
    <w:rsid w:val="008156A5"/>
    <w:pPr>
      <w:ind w:leftChars="2100" w:left="100"/>
    </w:pPr>
  </w:style>
  <w:style w:type="table" w:styleId="16">
    <w:name w:val="Table Subtle 1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Subtle 2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3D effects 1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3D effects 2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3D effects 3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5">
    <w:name w:val="List"/>
    <w:basedOn w:val="a2"/>
    <w:semiHidden/>
    <w:rsid w:val="008156A5"/>
    <w:pPr>
      <w:ind w:left="200" w:hangingChars="200" w:hanging="200"/>
    </w:pPr>
  </w:style>
  <w:style w:type="paragraph" w:styleId="2a">
    <w:name w:val="List 2"/>
    <w:basedOn w:val="a2"/>
    <w:semiHidden/>
    <w:rsid w:val="008156A5"/>
    <w:pPr>
      <w:ind w:leftChars="200" w:left="100" w:hangingChars="200" w:hanging="200"/>
    </w:pPr>
  </w:style>
  <w:style w:type="paragraph" w:styleId="3a">
    <w:name w:val="List 3"/>
    <w:basedOn w:val="a2"/>
    <w:semiHidden/>
    <w:rsid w:val="008156A5"/>
    <w:pPr>
      <w:ind w:leftChars="400" w:left="100" w:hangingChars="200" w:hanging="200"/>
    </w:pPr>
  </w:style>
  <w:style w:type="paragraph" w:styleId="45">
    <w:name w:val="List 4"/>
    <w:basedOn w:val="a2"/>
    <w:semiHidden/>
    <w:rsid w:val="008156A5"/>
    <w:pPr>
      <w:ind w:leftChars="600" w:left="100" w:hangingChars="200" w:hanging="200"/>
    </w:pPr>
  </w:style>
  <w:style w:type="paragraph" w:styleId="54">
    <w:name w:val="List 5"/>
    <w:basedOn w:val="a2"/>
    <w:semiHidden/>
    <w:rsid w:val="008156A5"/>
    <w:pPr>
      <w:ind w:leftChars="800" w:left="100" w:hangingChars="200" w:hanging="200"/>
    </w:pPr>
  </w:style>
  <w:style w:type="paragraph" w:styleId="a">
    <w:name w:val="List Number"/>
    <w:basedOn w:val="a2"/>
    <w:semiHidden/>
    <w:rsid w:val="008156A5"/>
    <w:pPr>
      <w:numPr>
        <w:numId w:val="1"/>
      </w:numPr>
    </w:pPr>
  </w:style>
  <w:style w:type="paragraph" w:styleId="2">
    <w:name w:val="List Number 2"/>
    <w:basedOn w:val="a2"/>
    <w:semiHidden/>
    <w:rsid w:val="008156A5"/>
    <w:pPr>
      <w:numPr>
        <w:numId w:val="2"/>
      </w:numPr>
    </w:pPr>
  </w:style>
  <w:style w:type="paragraph" w:styleId="3">
    <w:name w:val="List Number 3"/>
    <w:basedOn w:val="a2"/>
    <w:semiHidden/>
    <w:rsid w:val="008156A5"/>
    <w:pPr>
      <w:numPr>
        <w:numId w:val="3"/>
      </w:numPr>
    </w:pPr>
  </w:style>
  <w:style w:type="paragraph" w:styleId="4">
    <w:name w:val="List Number 4"/>
    <w:basedOn w:val="a2"/>
    <w:semiHidden/>
    <w:rsid w:val="008156A5"/>
    <w:pPr>
      <w:numPr>
        <w:numId w:val="4"/>
      </w:numPr>
    </w:pPr>
  </w:style>
  <w:style w:type="paragraph" w:styleId="5">
    <w:name w:val="List Number 5"/>
    <w:basedOn w:val="a2"/>
    <w:semiHidden/>
    <w:rsid w:val="008156A5"/>
    <w:pPr>
      <w:numPr>
        <w:numId w:val="5"/>
      </w:numPr>
    </w:pPr>
  </w:style>
  <w:style w:type="paragraph" w:styleId="aff6">
    <w:name w:val="List Continue"/>
    <w:basedOn w:val="a2"/>
    <w:semiHidden/>
    <w:rsid w:val="008156A5"/>
    <w:pPr>
      <w:spacing w:after="120"/>
      <w:ind w:leftChars="200" w:left="420"/>
    </w:pPr>
  </w:style>
  <w:style w:type="paragraph" w:styleId="2b">
    <w:name w:val="List Continue 2"/>
    <w:basedOn w:val="a2"/>
    <w:semiHidden/>
    <w:rsid w:val="008156A5"/>
    <w:pPr>
      <w:spacing w:after="120"/>
      <w:ind w:leftChars="400" w:left="840"/>
    </w:pPr>
  </w:style>
  <w:style w:type="paragraph" w:styleId="3b">
    <w:name w:val="List Continue 3"/>
    <w:basedOn w:val="a2"/>
    <w:semiHidden/>
    <w:rsid w:val="008156A5"/>
    <w:pPr>
      <w:spacing w:after="120"/>
      <w:ind w:leftChars="600" w:left="1260"/>
    </w:pPr>
  </w:style>
  <w:style w:type="paragraph" w:styleId="46">
    <w:name w:val="List Continue 4"/>
    <w:basedOn w:val="a2"/>
    <w:semiHidden/>
    <w:rsid w:val="008156A5"/>
    <w:pPr>
      <w:spacing w:after="120"/>
      <w:ind w:leftChars="800" w:left="1680"/>
    </w:pPr>
  </w:style>
  <w:style w:type="paragraph" w:styleId="55">
    <w:name w:val="List Continue 5"/>
    <w:basedOn w:val="a2"/>
    <w:semiHidden/>
    <w:rsid w:val="008156A5"/>
    <w:pPr>
      <w:spacing w:after="120"/>
      <w:ind w:leftChars="1000" w:left="2100"/>
    </w:pPr>
  </w:style>
  <w:style w:type="paragraph" w:styleId="a0">
    <w:name w:val="List Bullet"/>
    <w:basedOn w:val="a2"/>
    <w:autoRedefine/>
    <w:semiHidden/>
    <w:rsid w:val="008156A5"/>
    <w:pPr>
      <w:numPr>
        <w:numId w:val="6"/>
      </w:numPr>
    </w:pPr>
  </w:style>
  <w:style w:type="paragraph" w:styleId="20">
    <w:name w:val="List Bullet 2"/>
    <w:basedOn w:val="a2"/>
    <w:autoRedefine/>
    <w:semiHidden/>
    <w:rsid w:val="008156A5"/>
    <w:pPr>
      <w:numPr>
        <w:numId w:val="7"/>
      </w:numPr>
    </w:pPr>
  </w:style>
  <w:style w:type="paragraph" w:styleId="30">
    <w:name w:val="List Bullet 3"/>
    <w:basedOn w:val="a2"/>
    <w:autoRedefine/>
    <w:semiHidden/>
    <w:rsid w:val="008156A5"/>
    <w:pPr>
      <w:numPr>
        <w:numId w:val="8"/>
      </w:numPr>
    </w:pPr>
  </w:style>
  <w:style w:type="paragraph" w:styleId="40">
    <w:name w:val="List Bullet 4"/>
    <w:basedOn w:val="a2"/>
    <w:autoRedefine/>
    <w:semiHidden/>
    <w:rsid w:val="008156A5"/>
    <w:pPr>
      <w:numPr>
        <w:numId w:val="9"/>
      </w:numPr>
    </w:pPr>
  </w:style>
  <w:style w:type="paragraph" w:styleId="50">
    <w:name w:val="List Bullet 5"/>
    <w:basedOn w:val="a2"/>
    <w:autoRedefine/>
    <w:semiHidden/>
    <w:rsid w:val="008156A5"/>
    <w:pPr>
      <w:numPr>
        <w:numId w:val="10"/>
      </w:numPr>
    </w:pPr>
  </w:style>
  <w:style w:type="table" w:styleId="18">
    <w:name w:val="Table List 1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7">
    <w:name w:val="Table Contemporary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8">
    <w:name w:val="Normal (Web)"/>
    <w:basedOn w:val="a2"/>
    <w:semiHidden/>
    <w:rsid w:val="008156A5"/>
    <w:rPr>
      <w:rFonts w:cs="Times New Roman"/>
    </w:rPr>
  </w:style>
  <w:style w:type="paragraph" w:styleId="aff9">
    <w:name w:val="Signature"/>
    <w:basedOn w:val="a2"/>
    <w:semiHidden/>
    <w:rsid w:val="008156A5"/>
    <w:pPr>
      <w:ind w:leftChars="2100" w:left="100"/>
    </w:pPr>
  </w:style>
  <w:style w:type="character" w:styleId="affa">
    <w:name w:val="Emphasis"/>
    <w:basedOn w:val="a3"/>
    <w:semiHidden/>
    <w:qFormat/>
    <w:rsid w:val="008156A5"/>
    <w:rPr>
      <w:i/>
      <w:iCs/>
    </w:rPr>
  </w:style>
  <w:style w:type="paragraph" w:styleId="affb">
    <w:name w:val="Date"/>
    <w:basedOn w:val="a2"/>
    <w:next w:val="a2"/>
    <w:semiHidden/>
    <w:rsid w:val="008156A5"/>
    <w:pPr>
      <w:ind w:leftChars="2500" w:left="100"/>
    </w:pPr>
  </w:style>
  <w:style w:type="table" w:styleId="19">
    <w:name w:val="Table Columns 1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semiHidden/>
    <w:rsid w:val="008156A5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c">
    <w:name w:val="Block Text"/>
    <w:basedOn w:val="a2"/>
    <w:semiHidden/>
    <w:rsid w:val="008156A5"/>
    <w:pPr>
      <w:spacing w:after="120"/>
      <w:ind w:leftChars="700" w:left="1440" w:rightChars="700" w:right="1440"/>
    </w:pPr>
  </w:style>
  <w:style w:type="numbering" w:styleId="a1">
    <w:name w:val="Outline List 3"/>
    <w:basedOn w:val="a5"/>
    <w:semiHidden/>
    <w:rsid w:val="008156A5"/>
    <w:pPr>
      <w:numPr>
        <w:numId w:val="11"/>
      </w:numPr>
    </w:pPr>
  </w:style>
  <w:style w:type="paragraph" w:styleId="affd">
    <w:name w:val="envelope address"/>
    <w:basedOn w:val="a2"/>
    <w:semiHidden/>
    <w:rsid w:val="008156A5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e">
    <w:name w:val="Message Header"/>
    <w:basedOn w:val="a2"/>
    <w:semiHidden/>
    <w:rsid w:val="008156A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">
    <w:name w:val="line number"/>
    <w:basedOn w:val="a3"/>
    <w:semiHidden/>
    <w:rsid w:val="008156A5"/>
  </w:style>
  <w:style w:type="character" w:styleId="afff0">
    <w:name w:val="Strong"/>
    <w:basedOn w:val="a3"/>
    <w:uiPriority w:val="22"/>
    <w:qFormat/>
    <w:rsid w:val="008156A5"/>
    <w:rPr>
      <w:b/>
      <w:bCs/>
    </w:rPr>
  </w:style>
  <w:style w:type="character" w:styleId="afff1">
    <w:name w:val="page number"/>
    <w:basedOn w:val="a3"/>
    <w:semiHidden/>
    <w:rsid w:val="008156A5"/>
  </w:style>
  <w:style w:type="character" w:styleId="afff2">
    <w:name w:val="FollowedHyperlink"/>
    <w:semiHidden/>
    <w:rsid w:val="008156A5"/>
    <w:rPr>
      <w:color w:val="800080"/>
      <w:u w:val="none"/>
    </w:rPr>
  </w:style>
  <w:style w:type="paragraph" w:styleId="afff3">
    <w:name w:val="Body Text"/>
    <w:basedOn w:val="a2"/>
    <w:semiHidden/>
    <w:rsid w:val="008156A5"/>
    <w:pPr>
      <w:spacing w:after="120"/>
    </w:pPr>
  </w:style>
  <w:style w:type="paragraph" w:styleId="afff4">
    <w:name w:val="Body Text First Indent"/>
    <w:basedOn w:val="afff3"/>
    <w:semiHidden/>
    <w:rsid w:val="008156A5"/>
    <w:pPr>
      <w:ind w:firstLineChars="100" w:firstLine="420"/>
    </w:pPr>
  </w:style>
  <w:style w:type="paragraph" w:styleId="afff5">
    <w:name w:val="Body Text Indent"/>
    <w:basedOn w:val="a2"/>
    <w:semiHidden/>
    <w:rsid w:val="008156A5"/>
    <w:pPr>
      <w:spacing w:after="120"/>
      <w:ind w:leftChars="200" w:left="420"/>
    </w:pPr>
  </w:style>
  <w:style w:type="paragraph" w:styleId="2f">
    <w:name w:val="Body Text First Indent 2"/>
    <w:basedOn w:val="afff5"/>
    <w:semiHidden/>
    <w:rsid w:val="008156A5"/>
    <w:pPr>
      <w:ind w:firstLineChars="200" w:firstLine="420"/>
    </w:pPr>
  </w:style>
  <w:style w:type="paragraph" w:styleId="afff6">
    <w:name w:val="Normal Indent"/>
    <w:basedOn w:val="a2"/>
    <w:semiHidden/>
    <w:rsid w:val="008156A5"/>
    <w:pPr>
      <w:ind w:firstLineChars="200" w:firstLine="420"/>
    </w:pPr>
  </w:style>
  <w:style w:type="paragraph" w:styleId="2f0">
    <w:name w:val="Body Text 2"/>
    <w:basedOn w:val="a2"/>
    <w:semiHidden/>
    <w:rsid w:val="008156A5"/>
    <w:pPr>
      <w:spacing w:after="120" w:line="480" w:lineRule="auto"/>
    </w:pPr>
  </w:style>
  <w:style w:type="paragraph" w:styleId="3f">
    <w:name w:val="Body Text 3"/>
    <w:basedOn w:val="a2"/>
    <w:semiHidden/>
    <w:rsid w:val="008156A5"/>
    <w:pPr>
      <w:spacing w:after="120"/>
    </w:pPr>
    <w:rPr>
      <w:sz w:val="16"/>
      <w:szCs w:val="16"/>
    </w:rPr>
  </w:style>
  <w:style w:type="paragraph" w:styleId="2f1">
    <w:name w:val="Body Text Indent 2"/>
    <w:basedOn w:val="a2"/>
    <w:semiHidden/>
    <w:rsid w:val="008156A5"/>
    <w:pPr>
      <w:spacing w:after="120" w:line="480" w:lineRule="auto"/>
      <w:ind w:leftChars="200" w:left="420"/>
    </w:pPr>
  </w:style>
  <w:style w:type="paragraph" w:styleId="3f0">
    <w:name w:val="Body Text Indent 3"/>
    <w:basedOn w:val="a2"/>
    <w:semiHidden/>
    <w:rsid w:val="008156A5"/>
    <w:pPr>
      <w:spacing w:after="120"/>
      <w:ind w:leftChars="200" w:left="420"/>
    </w:pPr>
    <w:rPr>
      <w:sz w:val="16"/>
      <w:szCs w:val="16"/>
    </w:rPr>
  </w:style>
  <w:style w:type="paragraph" w:styleId="afff7">
    <w:name w:val="Note Heading"/>
    <w:basedOn w:val="a2"/>
    <w:next w:val="a2"/>
    <w:semiHidden/>
    <w:rsid w:val="008156A5"/>
    <w:pPr>
      <w:jc w:val="center"/>
    </w:pPr>
  </w:style>
  <w:style w:type="paragraph" w:customStyle="1" w:styleId="ItemStepinTable">
    <w:name w:val="Item Step in Table"/>
    <w:semiHidden/>
    <w:rsid w:val="008156A5"/>
    <w:pPr>
      <w:numPr>
        <w:numId w:val="16"/>
      </w:numPr>
      <w:topLinePunct/>
      <w:spacing w:before="40" w:after="40"/>
    </w:pPr>
    <w:rPr>
      <w:rFonts w:cs="Arial"/>
      <w:sz w:val="22"/>
      <w:szCs w:val="22"/>
    </w:rPr>
  </w:style>
  <w:style w:type="paragraph" w:customStyle="1" w:styleId="1b">
    <w:name w:val="样式1"/>
    <w:basedOn w:val="a2"/>
    <w:semiHidden/>
    <w:rsid w:val="008156A5"/>
    <w:rPr>
      <w:b/>
    </w:rPr>
  </w:style>
  <w:style w:type="paragraph" w:customStyle="1" w:styleId="E-NoteList">
    <w:name w:val="E-Note List"/>
    <w:rsid w:val="008156A5"/>
    <w:pPr>
      <w:keepNext/>
      <w:numPr>
        <w:numId w:val="17"/>
      </w:numPr>
      <w:spacing w:before="40" w:line="200" w:lineRule="atLeast"/>
    </w:pPr>
    <w:rPr>
      <w:rFonts w:ascii="Calibri" w:eastAsia="华文细黑" w:hAnsi="Calibri" w:cs="Arial"/>
      <w:iCs/>
      <w:kern w:val="2"/>
      <w:sz w:val="24"/>
      <w:szCs w:val="18"/>
    </w:rPr>
  </w:style>
  <w:style w:type="paragraph" w:customStyle="1" w:styleId="z-BlockinAppendix">
    <w:name w:val="z-Block in Appendix"/>
    <w:basedOn w:val="z-Block"/>
    <w:next w:val="a2"/>
    <w:rsid w:val="008156A5"/>
    <w:pPr>
      <w:numPr>
        <w:numId w:val="20"/>
      </w:numPr>
      <w:topLinePunct w:val="0"/>
      <w:outlineLvl w:val="6"/>
    </w:pPr>
  </w:style>
  <w:style w:type="paragraph" w:customStyle="1" w:styleId="Z-FigureDescriptioninAppendix">
    <w:name w:val="Z-Figure Description in Appendix"/>
    <w:basedOn w:val="Figure"/>
    <w:next w:val="Figure"/>
    <w:rsid w:val="008156A5"/>
    <w:pPr>
      <w:numPr>
        <w:ilvl w:val="6"/>
        <w:numId w:val="20"/>
      </w:numPr>
      <w:ind w:left="567"/>
    </w:pPr>
  </w:style>
  <w:style w:type="paragraph" w:customStyle="1" w:styleId="CoverText">
    <w:name w:val="Cover Text"/>
    <w:rsid w:val="008156A5"/>
    <w:pPr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snapToGrid w:val="0"/>
      <w:sz w:val="24"/>
    </w:rPr>
  </w:style>
  <w:style w:type="paragraph" w:customStyle="1" w:styleId="Cover">
    <w:name w:val="Cover"/>
    <w:basedOn w:val="a2"/>
    <w:next w:val="CoverText"/>
    <w:rsid w:val="008156A5"/>
    <w:pPr>
      <w:widowControl w:val="0"/>
      <w:topLinePunct w:val="0"/>
      <w:spacing w:before="80" w:after="80"/>
      <w:ind w:left="0"/>
    </w:pPr>
    <w:rPr>
      <w:rFonts w:ascii="Arial" w:eastAsia="黑体" w:hAnsi="Arial"/>
      <w:bCs/>
      <w:spacing w:val="-4"/>
      <w:sz w:val="26"/>
      <w:szCs w:val="22"/>
    </w:rPr>
  </w:style>
  <w:style w:type="paragraph" w:customStyle="1" w:styleId="TOC1">
    <w:name w:val="TOC 标题1"/>
    <w:next w:val="10"/>
    <w:semiHidden/>
    <w:rsid w:val="008156A5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semiHidden/>
    <w:rsid w:val="008156A5"/>
    <w:pPr>
      <w:spacing w:before="160" w:after="160"/>
    </w:pPr>
    <w:rPr>
      <w:rFonts w:ascii="Arial" w:eastAsia="黑体" w:hAnsi="Arial" w:cs="Arial"/>
      <w:sz w:val="21"/>
      <w:szCs w:val="21"/>
    </w:rPr>
  </w:style>
  <w:style w:type="character" w:customStyle="1" w:styleId="commandparameter">
    <w:name w:val="command parameter"/>
    <w:semiHidden/>
    <w:rsid w:val="008156A5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semiHidden/>
    <w:rsid w:val="008156A5"/>
    <w:rPr>
      <w:rFonts w:ascii="Arial" w:eastAsia="宋体" w:hAnsi="Arial"/>
      <w:b/>
      <w:color w:val="auto"/>
      <w:sz w:val="21"/>
      <w:szCs w:val="21"/>
    </w:rPr>
  </w:style>
  <w:style w:type="table" w:customStyle="1" w:styleId="table">
    <w:name w:val="table"/>
    <w:basedOn w:val="ac"/>
    <w:rsid w:val="008156A5"/>
    <w:pPr>
      <w:widowControl/>
    </w:pPr>
    <w:rPr>
      <w:rFonts w:eastAsia="Times New Roman" w:cs="Arial"/>
    </w:rPr>
    <w:tblPr>
      <w:tblInd w:w="680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rPr>
        <w:tblHeader/>
      </w:trPr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Outline">
    <w:name w:val="Outline"/>
    <w:basedOn w:val="a2"/>
    <w:semiHidden/>
    <w:rsid w:val="008156A5"/>
    <w:pPr>
      <w:topLinePunct w:val="0"/>
      <w:spacing w:before="80" w:after="80" w:line="200" w:lineRule="atLeast"/>
      <w:ind w:left="709"/>
      <w:jc w:val="both"/>
    </w:pPr>
    <w:rPr>
      <w:i/>
      <w:color w:val="0000FF"/>
      <w:kern w:val="0"/>
      <w:sz w:val="18"/>
      <w:szCs w:val="18"/>
    </w:rPr>
  </w:style>
  <w:style w:type="paragraph" w:customStyle="1" w:styleId="Z-TableDescriptioninAppendix">
    <w:name w:val="Z-Table Description in Appendix"/>
    <w:basedOn w:val="TableDescription"/>
    <w:next w:val="a2"/>
    <w:rsid w:val="008156A5"/>
    <w:pPr>
      <w:numPr>
        <w:ilvl w:val="7"/>
        <w:numId w:val="20"/>
      </w:numPr>
      <w:topLinePunct w:val="0"/>
      <w:ind w:left="567"/>
    </w:pPr>
    <w:rPr>
      <w:rFonts w:eastAsia="华文细黑"/>
    </w:rPr>
  </w:style>
  <w:style w:type="paragraph" w:customStyle="1" w:styleId="Code">
    <w:name w:val="Code"/>
    <w:basedOn w:val="a2"/>
    <w:rsid w:val="008156A5"/>
    <w:pPr>
      <w:widowControl w:val="0"/>
      <w:autoSpaceDE w:val="0"/>
      <w:autoSpaceDN w:val="0"/>
      <w:spacing w:before="0" w:after="0" w:line="360" w:lineRule="auto"/>
    </w:pPr>
    <w:rPr>
      <w:sz w:val="18"/>
    </w:rPr>
  </w:style>
  <w:style w:type="paragraph" w:customStyle="1" w:styleId="Cover3">
    <w:name w:val="Cover3"/>
    <w:semiHidden/>
    <w:rsid w:val="008156A5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">
    <w:name w:val="Cover4"/>
    <w:basedOn w:val="a2"/>
    <w:semiHidden/>
    <w:rsid w:val="008156A5"/>
    <w:pPr>
      <w:topLinePunct w:val="0"/>
      <w:ind w:left="0"/>
    </w:pPr>
    <w:rPr>
      <w:rFonts w:ascii="Arial" w:eastAsia="Arial" w:hAnsi="Arial"/>
      <w:b/>
      <w:bCs/>
      <w:szCs w:val="24"/>
    </w:rPr>
  </w:style>
  <w:style w:type="character" w:customStyle="1" w:styleId="ItemListChar">
    <w:name w:val="Item List Char"/>
    <w:link w:val="ItemList"/>
    <w:rsid w:val="008156A5"/>
    <w:rPr>
      <w:rFonts w:ascii="Calibri" w:eastAsia="华文细黑" w:hAnsi="Calibri" w:cs="Arial"/>
      <w:kern w:val="2"/>
      <w:sz w:val="24"/>
      <w:szCs w:val="21"/>
    </w:rPr>
  </w:style>
  <w:style w:type="paragraph" w:customStyle="1" w:styleId="E-Caution">
    <w:name w:val="E-Caution"/>
    <w:next w:val="E-CautionText"/>
    <w:link w:val="E-CautionChar"/>
    <w:rsid w:val="008156A5"/>
    <w:pPr>
      <w:keepNext/>
      <w:numPr>
        <w:numId w:val="25"/>
      </w:numPr>
      <w:pBdr>
        <w:top w:val="single" w:sz="12" w:space="1" w:color="auto"/>
      </w:pBdr>
      <w:spacing w:line="240" w:lineRule="atLeast"/>
    </w:pPr>
    <w:rPr>
      <w:rFonts w:ascii="Calibri" w:eastAsia="黑体" w:hAnsi="Calibri" w:cs="宋体"/>
      <w:color w:val="000000" w:themeColor="text1"/>
      <w:kern w:val="2"/>
      <w:sz w:val="21"/>
    </w:rPr>
  </w:style>
  <w:style w:type="character" w:customStyle="1" w:styleId="E-CautionChar">
    <w:name w:val="E-Caution Char"/>
    <w:basedOn w:val="a3"/>
    <w:link w:val="E-Caution"/>
    <w:rsid w:val="008156A5"/>
    <w:rPr>
      <w:rFonts w:ascii="Calibri" w:eastAsia="黑体" w:hAnsi="Calibri" w:cs="宋体"/>
      <w:color w:val="000000" w:themeColor="text1"/>
      <w:kern w:val="2"/>
      <w:sz w:val="21"/>
    </w:rPr>
  </w:style>
  <w:style w:type="paragraph" w:customStyle="1" w:styleId="E-NoteText">
    <w:name w:val="E-Note Text"/>
    <w:qFormat/>
    <w:rsid w:val="008156A5"/>
    <w:pPr>
      <w:spacing w:after="40" w:line="240" w:lineRule="atLeast"/>
      <w:ind w:left="567"/>
    </w:pPr>
    <w:rPr>
      <w:rFonts w:ascii="Calibri" w:eastAsia="黑体" w:hAnsi="Calibri" w:cs="宋体"/>
      <w:color w:val="000000"/>
      <w:kern w:val="21"/>
      <w:sz w:val="24"/>
    </w:rPr>
  </w:style>
  <w:style w:type="paragraph" w:customStyle="1" w:styleId="E-Warning">
    <w:name w:val="E-Warning"/>
    <w:basedOn w:val="a2"/>
    <w:next w:val="E-CautionText"/>
    <w:qFormat/>
    <w:rsid w:val="008156A5"/>
    <w:pPr>
      <w:keepNext/>
      <w:pBdr>
        <w:top w:val="single" w:sz="12" w:space="1" w:color="auto"/>
      </w:pBdr>
      <w:topLinePunct w:val="0"/>
      <w:adjustRightInd/>
      <w:snapToGrid/>
      <w:spacing w:before="0" w:after="0"/>
      <w:ind w:left="0"/>
    </w:pPr>
    <w:rPr>
      <w:rFonts w:eastAsia="黑体" w:cs="宋体"/>
      <w:color w:val="000000"/>
      <w:kern w:val="21"/>
      <w:szCs w:val="20"/>
    </w:rPr>
  </w:style>
  <w:style w:type="paragraph" w:customStyle="1" w:styleId="E-CautionText">
    <w:name w:val="E-Caution Text"/>
    <w:basedOn w:val="a2"/>
    <w:qFormat/>
    <w:rsid w:val="008156A5"/>
    <w:pPr>
      <w:keepLines/>
      <w:pBdr>
        <w:bottom w:val="single" w:sz="12" w:space="1" w:color="auto"/>
      </w:pBdr>
      <w:topLinePunct w:val="0"/>
      <w:adjustRightInd/>
      <w:snapToGrid/>
      <w:spacing w:before="0" w:after="60"/>
    </w:pPr>
    <w:rPr>
      <w:rFonts w:eastAsia="黑体" w:cs="宋体"/>
      <w:color w:val="000000" w:themeColor="text1"/>
      <w:kern w:val="21"/>
      <w:szCs w:val="20"/>
    </w:rPr>
  </w:style>
  <w:style w:type="paragraph" w:customStyle="1" w:styleId="E-Danger">
    <w:name w:val="E-Danger"/>
    <w:basedOn w:val="E-Warning"/>
    <w:next w:val="E-CautionText"/>
    <w:qFormat/>
    <w:rsid w:val="008156A5"/>
    <w:pPr>
      <w:numPr>
        <w:numId w:val="27"/>
      </w:numPr>
    </w:pPr>
  </w:style>
  <w:style w:type="table" w:customStyle="1" w:styleId="2f2">
    <w:name w:val="样式2"/>
    <w:basedOn w:val="a4"/>
    <w:uiPriority w:val="99"/>
    <w:rsid w:val="008156A5"/>
    <w:tblPr>
      <w:tblInd w:w="680" w:type="dxa"/>
    </w:tblPr>
  </w:style>
  <w:style w:type="paragraph" w:customStyle="1" w:styleId="afff8">
    <w:name w:val="元素表名称"/>
    <w:basedOn w:val="a2"/>
    <w:rsid w:val="008156A5"/>
    <w:pPr>
      <w:ind w:left="0"/>
      <w:jc w:val="center"/>
    </w:pPr>
    <w:rPr>
      <w:rFonts w:cs="宋体"/>
      <w:szCs w:val="20"/>
    </w:rPr>
  </w:style>
  <w:style w:type="paragraph" w:customStyle="1" w:styleId="afff9">
    <w:name w:val="封面产品名称"/>
    <w:basedOn w:val="a7"/>
    <w:next w:val="a8"/>
    <w:rsid w:val="008156A5"/>
    <w:pPr>
      <w:ind w:right="720"/>
    </w:pPr>
    <w:rPr>
      <w:bCs w:val="0"/>
      <w:sz w:val="48"/>
    </w:rPr>
  </w:style>
  <w:style w:type="numbering" w:customStyle="1" w:styleId="ItemStepn">
    <w:name w:val="Item Step n"/>
    <w:basedOn w:val="a5"/>
    <w:uiPriority w:val="99"/>
    <w:rsid w:val="008156A5"/>
    <w:pPr>
      <w:numPr>
        <w:numId w:val="23"/>
      </w:numPr>
    </w:pPr>
  </w:style>
  <w:style w:type="paragraph" w:customStyle="1" w:styleId="afffa">
    <w:name w:val="元素表、合格证标题"/>
    <w:basedOn w:val="a2"/>
    <w:rsid w:val="008156A5"/>
    <w:pPr>
      <w:spacing w:before="240" w:line="360" w:lineRule="auto"/>
      <w:ind w:left="0"/>
      <w:jc w:val="center"/>
    </w:pPr>
    <w:rPr>
      <w:rFonts w:eastAsia="黑体" w:cs="宋体"/>
      <w:sz w:val="32"/>
      <w:szCs w:val="20"/>
    </w:rPr>
  </w:style>
  <w:style w:type="character" w:customStyle="1" w:styleId="af0">
    <w:name w:val="页眉 字符"/>
    <w:basedOn w:val="a3"/>
    <w:link w:val="af"/>
    <w:semiHidden/>
    <w:rsid w:val="008156A5"/>
    <w:rPr>
      <w:rFonts w:ascii="Calibri" w:eastAsia="华文细黑" w:hAnsi="Calibri" w:cs="Arial"/>
      <w:kern w:val="2"/>
      <w:sz w:val="2"/>
      <w:szCs w:val="2"/>
    </w:rPr>
  </w:style>
  <w:style w:type="paragraph" w:customStyle="1" w:styleId="afffb">
    <w:name w:val="自定义缩进图片"/>
    <w:basedOn w:val="Code"/>
    <w:next w:val="a8"/>
    <w:rsid w:val="008156A5"/>
    <w:pPr>
      <w:ind w:left="0" w:firstLineChars="1700" w:firstLine="3060"/>
      <w:jc w:val="both"/>
    </w:pPr>
    <w:rPr>
      <w:rFonts w:cs="宋体"/>
      <w:szCs w:val="20"/>
    </w:rPr>
  </w:style>
  <w:style w:type="character" w:styleId="afffc">
    <w:name w:val="Hyperlink"/>
    <w:basedOn w:val="a3"/>
    <w:uiPriority w:val="99"/>
    <w:unhideWhenUsed/>
    <w:rsid w:val="008156A5"/>
    <w:rPr>
      <w:rFonts w:ascii="Calibri" w:hAnsi="Calibri"/>
      <w:color w:val="0000FF" w:themeColor="hyperlink"/>
      <w:u w:val="single"/>
    </w:rPr>
  </w:style>
  <w:style w:type="paragraph" w:customStyle="1" w:styleId="afffd">
    <w:name w:val="手册更新版本和时间"/>
    <w:basedOn w:val="a2"/>
    <w:next w:val="a8"/>
    <w:rsid w:val="008156A5"/>
    <w:pPr>
      <w:jc w:val="right"/>
    </w:pPr>
    <w:rPr>
      <w:rFonts w:cs="宋体"/>
      <w:szCs w:val="20"/>
    </w:rPr>
  </w:style>
  <w:style w:type="paragraph" w:customStyle="1" w:styleId="230">
    <w:name w:val="样式 目录 2 + 左侧:  3 字符"/>
    <w:basedOn w:val="22"/>
    <w:rsid w:val="008156A5"/>
    <w:pPr>
      <w:ind w:left="720"/>
    </w:pPr>
    <w:rPr>
      <w:rFonts w:cs="宋体"/>
    </w:rPr>
  </w:style>
  <w:style w:type="paragraph" w:styleId="afffe">
    <w:name w:val="annotation text"/>
    <w:basedOn w:val="a2"/>
    <w:link w:val="affff"/>
    <w:semiHidden/>
    <w:rsid w:val="008156A5"/>
  </w:style>
  <w:style w:type="character" w:customStyle="1" w:styleId="affff">
    <w:name w:val="批注文字 字符"/>
    <w:basedOn w:val="a3"/>
    <w:link w:val="afffe"/>
    <w:semiHidden/>
    <w:rsid w:val="008156A5"/>
    <w:rPr>
      <w:rFonts w:ascii="Calibri" w:eastAsia="华文细黑" w:hAnsi="Calibri" w:cs="Arial"/>
      <w:kern w:val="2"/>
      <w:sz w:val="24"/>
      <w:szCs w:val="21"/>
    </w:rPr>
  </w:style>
  <w:style w:type="character" w:styleId="affff0">
    <w:name w:val="annotation reference"/>
    <w:basedOn w:val="a3"/>
    <w:semiHidden/>
    <w:rsid w:val="008156A5"/>
    <w:rPr>
      <w:sz w:val="21"/>
      <w:szCs w:val="21"/>
    </w:rPr>
  </w:style>
  <w:style w:type="character" w:customStyle="1" w:styleId="TableTextChar">
    <w:name w:val="Table Text Char"/>
    <w:link w:val="TableText"/>
    <w:locked/>
    <w:rsid w:val="008156A5"/>
    <w:rPr>
      <w:rFonts w:ascii="Calibri" w:eastAsia="华文细黑" w:hAnsi="Calibri" w:cs="Arial"/>
      <w:noProof/>
      <w:snapToGrid w:val="0"/>
      <w:sz w:val="24"/>
      <w:szCs w:val="21"/>
    </w:rPr>
  </w:style>
  <w:style w:type="paragraph" w:customStyle="1" w:styleId="affff1">
    <w:name w:val="表格表头"/>
    <w:basedOn w:val="a2"/>
    <w:qFormat/>
    <w:rsid w:val="001024C8"/>
    <w:pPr>
      <w:widowControl w:val="0"/>
      <w:topLinePunct w:val="0"/>
      <w:adjustRightInd/>
      <w:snapToGrid/>
      <w:spacing w:before="0" w:after="0" w:line="360" w:lineRule="auto"/>
      <w:ind w:left="0"/>
      <w:jc w:val="center"/>
    </w:pPr>
    <w:rPr>
      <w:rFonts w:ascii="宋体" w:eastAsia="黑体" w:hAnsi="宋体" w:cs="Times New Roman"/>
      <w:noProof/>
    </w:rPr>
  </w:style>
  <w:style w:type="paragraph" w:customStyle="1" w:styleId="affff2">
    <w:name w:val="表格正文"/>
    <w:basedOn w:val="a2"/>
    <w:qFormat/>
    <w:rsid w:val="001024C8"/>
    <w:pPr>
      <w:widowControl w:val="0"/>
      <w:topLinePunct w:val="0"/>
      <w:adjustRightInd/>
      <w:snapToGrid/>
      <w:spacing w:before="0" w:after="0" w:line="360" w:lineRule="auto"/>
      <w:ind w:left="0" w:firstLineChars="200" w:firstLine="200"/>
    </w:pPr>
    <w:rPr>
      <w:rFonts w:ascii="Times New Roman" w:eastAsia="宋体" w:hAnsi="Times New Roman" w:cs="Times New Roman"/>
      <w:sz w:val="21"/>
      <w:szCs w:val="24"/>
    </w:rPr>
  </w:style>
  <w:style w:type="paragraph" w:customStyle="1" w:styleId="Default">
    <w:name w:val="Default"/>
    <w:rsid w:val="00833C0F"/>
    <w:pPr>
      <w:widowControl w:val="0"/>
      <w:autoSpaceDE w:val="0"/>
      <w:autoSpaceDN w:val="0"/>
      <w:adjustRightInd w:val="0"/>
    </w:pPr>
    <w:rPr>
      <w:rFonts w:ascii="方正黑体简体" w:eastAsia="方正黑体简体" w:hAnsiTheme="minorHAnsi" w:cs="方正黑体简体"/>
      <w:color w:val="000000"/>
      <w:sz w:val="24"/>
      <w:szCs w:val="24"/>
    </w:rPr>
  </w:style>
  <w:style w:type="paragraph" w:styleId="affff3">
    <w:name w:val="List Paragraph"/>
    <w:aliases w:val="编号,列出段落12,列出段落4,List Paragraph,正文段落1,符号列表"/>
    <w:basedOn w:val="a2"/>
    <w:link w:val="affff4"/>
    <w:uiPriority w:val="34"/>
    <w:qFormat/>
    <w:rsid w:val="00B73DEA"/>
    <w:pPr>
      <w:ind w:firstLineChars="200" w:firstLine="420"/>
    </w:pPr>
  </w:style>
  <w:style w:type="character" w:customStyle="1" w:styleId="affff4">
    <w:name w:val="列出段落 字符"/>
    <w:aliases w:val="编号 字符,列出段落12 字符,列出段落4 字符,List Paragraph 字符,正文段落1 字符,符号列表 字符"/>
    <w:link w:val="affff3"/>
    <w:uiPriority w:val="34"/>
    <w:qFormat/>
    <w:rsid w:val="002E38DB"/>
    <w:rPr>
      <w:rFonts w:ascii="Calibri" w:eastAsia="华文细黑" w:hAnsi="Calibri" w:cs="Arial"/>
      <w:kern w:val="2"/>
      <w:sz w:val="24"/>
      <w:szCs w:val="21"/>
    </w:rPr>
  </w:style>
  <w:style w:type="paragraph" w:customStyle="1" w:styleId="0">
    <w:name w:val="居中 左侧:  0 厘米"/>
    <w:rsid w:val="00B30F33"/>
    <w:pPr>
      <w:jc w:val="center"/>
    </w:pPr>
    <w:rPr>
      <w:rFonts w:ascii="Courier New" w:eastAsia="华文细黑" w:hAnsi="Courier New" w:cs="宋体"/>
      <w:kern w:val="2"/>
      <w:sz w:val="21"/>
    </w:rPr>
  </w:style>
  <w:style w:type="character" w:customStyle="1" w:styleId="32">
    <w:name w:val="标题 3 字符"/>
    <w:aliases w:val="标题 3 Hik 字符"/>
    <w:basedOn w:val="a3"/>
    <w:link w:val="31"/>
    <w:rsid w:val="004643ED"/>
    <w:rPr>
      <w:rFonts w:ascii="Calibri" w:eastAsia="黑体" w:hAnsi="Calibri" w:cs="宋体"/>
      <w:noProof/>
      <w:sz w:val="32"/>
      <w:szCs w:val="32"/>
    </w:rPr>
  </w:style>
  <w:style w:type="character" w:customStyle="1" w:styleId="el-breadcrumbiteminner">
    <w:name w:val="el-breadcrumb__item__inner"/>
    <w:basedOn w:val="a3"/>
    <w:rsid w:val="007A0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2915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870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29648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197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273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9718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53312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84624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p/porta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uanxuwen\Desktop\2022-4-14-&#20135;&#21697;&#20132;&#20184;&#26631;&#20934;&#26368;&#26032;\&#20135;&#21697;&#20132;&#20184;&#25163;&#20876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26BD08-5E2D-464C-954C-817B3E17A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产品交付手册模板.dotm</Template>
  <TotalTime>0</TotalTime>
  <Pages>4</Pages>
  <Words>60</Words>
  <Characters>346</Characters>
  <Application>Microsoft Office Word</Application>
  <DocSecurity>0</DocSecurity>
  <Lines>2</Lines>
  <Paragraphs>1</Paragraphs>
  <ScaleCrop>false</ScaleCrop>
  <LinksUpToDate>false</LinksUpToDate>
  <CharactersWithSpaces>405</CharactersWithSpaces>
  <SharedDoc>false</SharedDoc>
  <HLinks>
    <vt:vector size="138" baseType="variant">
      <vt:variant>
        <vt:i4>2031666</vt:i4>
      </vt:variant>
      <vt:variant>
        <vt:i4>151</vt:i4>
      </vt:variant>
      <vt:variant>
        <vt:i4>0</vt:i4>
      </vt:variant>
      <vt:variant>
        <vt:i4>5</vt:i4>
      </vt:variant>
      <vt:variant>
        <vt:lpwstr/>
      </vt:variant>
      <vt:variant>
        <vt:lpwstr>_Toc227139422</vt:lpwstr>
      </vt:variant>
      <vt:variant>
        <vt:i4>2031666</vt:i4>
      </vt:variant>
      <vt:variant>
        <vt:i4>145</vt:i4>
      </vt:variant>
      <vt:variant>
        <vt:i4>0</vt:i4>
      </vt:variant>
      <vt:variant>
        <vt:i4>5</vt:i4>
      </vt:variant>
      <vt:variant>
        <vt:lpwstr/>
      </vt:variant>
      <vt:variant>
        <vt:lpwstr>_Toc227139421</vt:lpwstr>
      </vt:variant>
      <vt:variant>
        <vt:i4>1835058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_Toc227139418</vt:lpwstr>
      </vt:variant>
      <vt:variant>
        <vt:i4>1835058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_Toc227139417</vt:lpwstr>
      </vt:variant>
      <vt:variant>
        <vt:i4>2031673</vt:i4>
      </vt:variant>
      <vt:variant>
        <vt:i4>121</vt:i4>
      </vt:variant>
      <vt:variant>
        <vt:i4>0</vt:i4>
      </vt:variant>
      <vt:variant>
        <vt:i4>5</vt:i4>
      </vt:variant>
      <vt:variant>
        <vt:lpwstr/>
      </vt:variant>
      <vt:variant>
        <vt:lpwstr>_Toc227654989</vt:lpwstr>
      </vt:variant>
      <vt:variant>
        <vt:i4>2031673</vt:i4>
      </vt:variant>
      <vt:variant>
        <vt:i4>115</vt:i4>
      </vt:variant>
      <vt:variant>
        <vt:i4>0</vt:i4>
      </vt:variant>
      <vt:variant>
        <vt:i4>5</vt:i4>
      </vt:variant>
      <vt:variant>
        <vt:lpwstr/>
      </vt:variant>
      <vt:variant>
        <vt:lpwstr>_Toc227654988</vt:lpwstr>
      </vt:variant>
      <vt:variant>
        <vt:i4>2031673</vt:i4>
      </vt:variant>
      <vt:variant>
        <vt:i4>109</vt:i4>
      </vt:variant>
      <vt:variant>
        <vt:i4>0</vt:i4>
      </vt:variant>
      <vt:variant>
        <vt:i4>5</vt:i4>
      </vt:variant>
      <vt:variant>
        <vt:lpwstr/>
      </vt:variant>
      <vt:variant>
        <vt:lpwstr>_Toc227654987</vt:lpwstr>
      </vt:variant>
      <vt:variant>
        <vt:i4>2031673</vt:i4>
      </vt:variant>
      <vt:variant>
        <vt:i4>103</vt:i4>
      </vt:variant>
      <vt:variant>
        <vt:i4>0</vt:i4>
      </vt:variant>
      <vt:variant>
        <vt:i4>5</vt:i4>
      </vt:variant>
      <vt:variant>
        <vt:lpwstr/>
      </vt:variant>
      <vt:variant>
        <vt:lpwstr>_Toc227654986</vt:lpwstr>
      </vt:variant>
      <vt:variant>
        <vt:i4>2031673</vt:i4>
      </vt:variant>
      <vt:variant>
        <vt:i4>97</vt:i4>
      </vt:variant>
      <vt:variant>
        <vt:i4>0</vt:i4>
      </vt:variant>
      <vt:variant>
        <vt:i4>5</vt:i4>
      </vt:variant>
      <vt:variant>
        <vt:lpwstr/>
      </vt:variant>
      <vt:variant>
        <vt:lpwstr>_Toc227654985</vt:lpwstr>
      </vt:variant>
      <vt:variant>
        <vt:i4>2031673</vt:i4>
      </vt:variant>
      <vt:variant>
        <vt:i4>91</vt:i4>
      </vt:variant>
      <vt:variant>
        <vt:i4>0</vt:i4>
      </vt:variant>
      <vt:variant>
        <vt:i4>5</vt:i4>
      </vt:variant>
      <vt:variant>
        <vt:lpwstr/>
      </vt:variant>
      <vt:variant>
        <vt:lpwstr>_Toc227654984</vt:lpwstr>
      </vt:variant>
      <vt:variant>
        <vt:i4>2031673</vt:i4>
      </vt:variant>
      <vt:variant>
        <vt:i4>85</vt:i4>
      </vt:variant>
      <vt:variant>
        <vt:i4>0</vt:i4>
      </vt:variant>
      <vt:variant>
        <vt:i4>5</vt:i4>
      </vt:variant>
      <vt:variant>
        <vt:lpwstr/>
      </vt:variant>
      <vt:variant>
        <vt:lpwstr>_Toc227654983</vt:lpwstr>
      </vt:variant>
      <vt:variant>
        <vt:i4>2031673</vt:i4>
      </vt:variant>
      <vt:variant>
        <vt:i4>79</vt:i4>
      </vt:variant>
      <vt:variant>
        <vt:i4>0</vt:i4>
      </vt:variant>
      <vt:variant>
        <vt:i4>5</vt:i4>
      </vt:variant>
      <vt:variant>
        <vt:lpwstr/>
      </vt:variant>
      <vt:variant>
        <vt:lpwstr>_Toc227654982</vt:lpwstr>
      </vt:variant>
      <vt:variant>
        <vt:i4>2031673</vt:i4>
      </vt:variant>
      <vt:variant>
        <vt:i4>73</vt:i4>
      </vt:variant>
      <vt:variant>
        <vt:i4>0</vt:i4>
      </vt:variant>
      <vt:variant>
        <vt:i4>5</vt:i4>
      </vt:variant>
      <vt:variant>
        <vt:lpwstr/>
      </vt:variant>
      <vt:variant>
        <vt:lpwstr>_Toc227654981</vt:lpwstr>
      </vt:variant>
      <vt:variant>
        <vt:i4>2031673</vt:i4>
      </vt:variant>
      <vt:variant>
        <vt:i4>67</vt:i4>
      </vt:variant>
      <vt:variant>
        <vt:i4>0</vt:i4>
      </vt:variant>
      <vt:variant>
        <vt:i4>5</vt:i4>
      </vt:variant>
      <vt:variant>
        <vt:lpwstr/>
      </vt:variant>
      <vt:variant>
        <vt:lpwstr>_Toc227654980</vt:lpwstr>
      </vt:variant>
      <vt:variant>
        <vt:i4>1048633</vt:i4>
      </vt:variant>
      <vt:variant>
        <vt:i4>61</vt:i4>
      </vt:variant>
      <vt:variant>
        <vt:i4>0</vt:i4>
      </vt:variant>
      <vt:variant>
        <vt:i4>5</vt:i4>
      </vt:variant>
      <vt:variant>
        <vt:lpwstr/>
      </vt:variant>
      <vt:variant>
        <vt:lpwstr>_Toc227654979</vt:lpwstr>
      </vt:variant>
      <vt:variant>
        <vt:i4>1048633</vt:i4>
      </vt:variant>
      <vt:variant>
        <vt:i4>55</vt:i4>
      </vt:variant>
      <vt:variant>
        <vt:i4>0</vt:i4>
      </vt:variant>
      <vt:variant>
        <vt:i4>5</vt:i4>
      </vt:variant>
      <vt:variant>
        <vt:lpwstr/>
      </vt:variant>
      <vt:variant>
        <vt:lpwstr>_Toc227654978</vt:lpwstr>
      </vt:variant>
      <vt:variant>
        <vt:i4>1048633</vt:i4>
      </vt:variant>
      <vt:variant>
        <vt:i4>49</vt:i4>
      </vt:variant>
      <vt:variant>
        <vt:i4>0</vt:i4>
      </vt:variant>
      <vt:variant>
        <vt:i4>5</vt:i4>
      </vt:variant>
      <vt:variant>
        <vt:lpwstr/>
      </vt:variant>
      <vt:variant>
        <vt:lpwstr>_Toc227654977</vt:lpwstr>
      </vt:variant>
      <vt:variant>
        <vt:i4>1048633</vt:i4>
      </vt:variant>
      <vt:variant>
        <vt:i4>43</vt:i4>
      </vt:variant>
      <vt:variant>
        <vt:i4>0</vt:i4>
      </vt:variant>
      <vt:variant>
        <vt:i4>5</vt:i4>
      </vt:variant>
      <vt:variant>
        <vt:lpwstr/>
      </vt:variant>
      <vt:variant>
        <vt:lpwstr>_Toc227654976</vt:lpwstr>
      </vt:variant>
      <vt:variant>
        <vt:i4>1048633</vt:i4>
      </vt:variant>
      <vt:variant>
        <vt:i4>37</vt:i4>
      </vt:variant>
      <vt:variant>
        <vt:i4>0</vt:i4>
      </vt:variant>
      <vt:variant>
        <vt:i4>5</vt:i4>
      </vt:variant>
      <vt:variant>
        <vt:lpwstr/>
      </vt:variant>
      <vt:variant>
        <vt:lpwstr>_Toc227654975</vt:lpwstr>
      </vt:variant>
      <vt:variant>
        <vt:i4>1048633</vt:i4>
      </vt:variant>
      <vt:variant>
        <vt:i4>31</vt:i4>
      </vt:variant>
      <vt:variant>
        <vt:i4>0</vt:i4>
      </vt:variant>
      <vt:variant>
        <vt:i4>5</vt:i4>
      </vt:variant>
      <vt:variant>
        <vt:lpwstr/>
      </vt:variant>
      <vt:variant>
        <vt:lpwstr>_Toc227654974</vt:lpwstr>
      </vt:variant>
      <vt:variant>
        <vt:i4>1048633</vt:i4>
      </vt:variant>
      <vt:variant>
        <vt:i4>25</vt:i4>
      </vt:variant>
      <vt:variant>
        <vt:i4>0</vt:i4>
      </vt:variant>
      <vt:variant>
        <vt:i4>5</vt:i4>
      </vt:variant>
      <vt:variant>
        <vt:lpwstr/>
      </vt:variant>
      <vt:variant>
        <vt:lpwstr>_Toc227654973</vt:lpwstr>
      </vt:variant>
      <vt:variant>
        <vt:i4>5701749</vt:i4>
      </vt:variant>
      <vt:variant>
        <vt:i4>20</vt:i4>
      </vt:variant>
      <vt:variant>
        <vt:i4>0</vt:i4>
      </vt:variant>
      <vt:variant>
        <vt:i4>5</vt:i4>
      </vt:variant>
      <vt:variant>
        <vt:lpwstr>mailto:Support@huawei.com</vt:lpwstr>
      </vt:variant>
      <vt:variant>
        <vt:lpwstr/>
      </vt:variant>
      <vt:variant>
        <vt:i4>2687029</vt:i4>
      </vt:variant>
      <vt:variant>
        <vt:i4>17</vt:i4>
      </vt:variant>
      <vt:variant>
        <vt:i4>0</vt:i4>
      </vt:variant>
      <vt:variant>
        <vt:i4>5</vt:i4>
      </vt:variant>
      <vt:variant>
        <vt:lpwstr>http://www.huawei.com/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2022-06-21T11:35:00Z</dcterms:created>
  <dcterms:modified xsi:type="dcterms:W3CDTF">2024-04-22T02:44:00Z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WhereFroms">
    <vt:lpwstr>PpjeLB1gRN0lwrPqMaCTkvrZXfEQQTBAsdA2yPgyhcp4kmvayd/yUZLMfWkT03WStDnBt1C0MN3Qu4b04SGrlTrIc0h2Vp9l16AKtmkLGHSL1Kex5PfDuKQOg5o6epUR3VuWRUsde8uq/MIAwSyI5qcZLCqYL0m/sHHOcvJweYPOHY13Ih133aqMTDtfsSomTPcGq4C8aBGd8V3sx0ysdcPjSGSLtAG2ElxmmtKsY1LUmbiKgSZi54Bc1curGjh</vt:lpwstr>
  </property>
</Properties>
</file>